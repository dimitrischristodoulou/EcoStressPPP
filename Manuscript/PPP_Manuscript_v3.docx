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1D9DC7" w14:textId="647A5193" w:rsidR="00E95808" w:rsidRDefault="00E95808" w:rsidP="008B676E">
      <w:pPr>
        <w:pStyle w:val="Heading3"/>
        <w:shd w:val="clear" w:color="auto" w:fill="FFFFFF"/>
        <w:spacing w:before="225" w:beforeAutospacing="0" w:after="225" w:afterAutospacing="0" w:line="377" w:lineRule="atLeast"/>
        <w:textAlignment w:val="baseline"/>
        <w:rPr>
          <w:rFonts w:ascii="Helvetica" w:hAnsi="Helvetica"/>
          <w:color w:val="121212"/>
          <w:sz w:val="24"/>
          <w:szCs w:val="24"/>
        </w:rPr>
      </w:pPr>
      <w:r>
        <w:rPr>
          <w:rFonts w:ascii="Helvetica" w:hAnsi="Helvetica"/>
          <w:color w:val="121212"/>
          <w:sz w:val="24"/>
          <w:szCs w:val="24"/>
        </w:rPr>
        <w:t>Potential Target Journals</w:t>
      </w:r>
    </w:p>
    <w:p w14:paraId="5FB174EB" w14:textId="2CCA5D65" w:rsidR="009E0401" w:rsidRPr="00876D0D" w:rsidRDefault="009E0401" w:rsidP="009E0401">
      <w:pPr>
        <w:pStyle w:val="NormalWeb"/>
        <w:shd w:val="clear" w:color="auto" w:fill="FFFFFF"/>
        <w:spacing w:before="0" w:beforeAutospacing="0" w:after="225" w:afterAutospacing="0" w:line="315" w:lineRule="atLeast"/>
        <w:textAlignment w:val="baseline"/>
        <w:rPr>
          <w:rFonts w:ascii="Helvetica" w:hAnsi="Helvetica"/>
          <w:b/>
          <w:color w:val="000000" w:themeColor="text1"/>
          <w:u w:val="single"/>
        </w:rPr>
      </w:pPr>
      <w:r w:rsidRPr="00876D0D">
        <w:rPr>
          <w:rFonts w:ascii="Helvetica" w:hAnsi="Helvetica"/>
          <w:b/>
          <w:color w:val="000000" w:themeColor="text1"/>
          <w:u w:val="single"/>
        </w:rPr>
        <w:t xml:space="preserve">Cell Systems </w:t>
      </w:r>
      <w:r w:rsidRPr="00876D0D">
        <w:rPr>
          <w:rFonts w:ascii="Arial" w:hAnsi="Arial" w:cs="Arial"/>
          <w:color w:val="973F2F"/>
          <w:u w:val="single"/>
        </w:rPr>
        <w:t>Brief Report</w:t>
      </w:r>
      <w:r w:rsidR="00691DC1">
        <w:rPr>
          <w:rFonts w:ascii="Arial" w:hAnsi="Arial" w:cs="Arial"/>
          <w:color w:val="973F2F"/>
          <w:u w:val="single"/>
        </w:rPr>
        <w:t xml:space="preserve"> </w:t>
      </w:r>
      <w:r w:rsidR="00262142">
        <w:rPr>
          <w:rFonts w:ascii="Arial" w:hAnsi="Arial" w:cs="Arial"/>
          <w:color w:val="973F2F"/>
          <w:u w:val="single"/>
        </w:rPr>
        <w:t>/ Report</w:t>
      </w:r>
    </w:p>
    <w:p w14:paraId="2A7B282F" w14:textId="3847DA2E" w:rsidR="00BB41A1" w:rsidRDefault="009E0401" w:rsidP="00D63427">
      <w:pPr>
        <w:pStyle w:val="NormalWeb"/>
        <w:numPr>
          <w:ilvl w:val="0"/>
          <w:numId w:val="3"/>
        </w:numPr>
        <w:shd w:val="clear" w:color="auto" w:fill="FFFFFF"/>
        <w:spacing w:before="0" w:beforeAutospacing="0" w:after="288" w:afterAutospacing="0" w:line="336" w:lineRule="atLeast"/>
        <w:rPr>
          <w:rFonts w:ascii="Arial" w:hAnsi="Arial" w:cs="Arial"/>
          <w:color w:val="333333"/>
          <w:sz w:val="20"/>
          <w:szCs w:val="20"/>
        </w:rPr>
      </w:pPr>
      <w:r w:rsidRPr="000C7260">
        <w:rPr>
          <w:rFonts w:ascii="Arial" w:hAnsi="Arial" w:cs="Arial"/>
          <w:color w:val="943634" w:themeColor="accent2" w:themeShade="BF"/>
          <w:sz w:val="20"/>
          <w:szCs w:val="20"/>
        </w:rPr>
        <w:t xml:space="preserve">Brief Reports </w:t>
      </w:r>
      <w:r>
        <w:rPr>
          <w:rFonts w:ascii="Arial" w:hAnsi="Arial" w:cs="Arial"/>
          <w:color w:val="333333"/>
          <w:sz w:val="20"/>
          <w:szCs w:val="20"/>
        </w:rPr>
        <w:t xml:space="preserve">are concise manuscripts with no more than </w:t>
      </w:r>
      <w:r w:rsidRPr="00F85C04">
        <w:rPr>
          <w:rFonts w:ascii="Arial" w:hAnsi="Arial" w:cs="Arial"/>
          <w:b/>
          <w:color w:val="333333"/>
          <w:sz w:val="20"/>
          <w:szCs w:val="20"/>
        </w:rPr>
        <w:t>two</w:t>
      </w:r>
      <w:r>
        <w:rPr>
          <w:rFonts w:ascii="Arial" w:hAnsi="Arial" w:cs="Arial"/>
          <w:color w:val="333333"/>
          <w:sz w:val="20"/>
          <w:szCs w:val="20"/>
        </w:rPr>
        <w:t xml:space="preserve"> display items (figures and tables) accompanied by ~</w:t>
      </w:r>
      <w:r w:rsidRPr="00F85C04">
        <w:rPr>
          <w:rFonts w:ascii="Arial" w:hAnsi="Arial" w:cs="Arial"/>
          <w:b/>
          <w:color w:val="333333"/>
          <w:sz w:val="20"/>
          <w:szCs w:val="20"/>
        </w:rPr>
        <w:t>1,500 words</w:t>
      </w:r>
      <w:r>
        <w:rPr>
          <w:rFonts w:ascii="Arial" w:hAnsi="Arial" w:cs="Arial"/>
          <w:color w:val="333333"/>
          <w:sz w:val="20"/>
          <w:szCs w:val="20"/>
        </w:rPr>
        <w:t xml:space="preserve"> of main text. </w:t>
      </w:r>
    </w:p>
    <w:p w14:paraId="4B44022C" w14:textId="3134CD71" w:rsidR="0095674A" w:rsidRDefault="00613958" w:rsidP="00D63427">
      <w:pPr>
        <w:pStyle w:val="NormalWeb"/>
        <w:numPr>
          <w:ilvl w:val="0"/>
          <w:numId w:val="3"/>
        </w:numPr>
        <w:shd w:val="clear" w:color="auto" w:fill="FFFFFF"/>
        <w:spacing w:before="0" w:beforeAutospacing="0" w:after="288" w:afterAutospacing="0" w:line="336" w:lineRule="atLeast"/>
        <w:rPr>
          <w:rFonts w:ascii="Arial" w:hAnsi="Arial" w:cs="Arial"/>
          <w:color w:val="333333"/>
          <w:sz w:val="20"/>
          <w:szCs w:val="20"/>
        </w:rPr>
      </w:pPr>
      <w:r w:rsidRPr="000C7260">
        <w:rPr>
          <w:rFonts w:ascii="Arial" w:hAnsi="Arial" w:cs="Arial"/>
          <w:color w:val="943634" w:themeColor="accent2" w:themeShade="BF"/>
          <w:sz w:val="20"/>
          <w:szCs w:val="20"/>
        </w:rPr>
        <w:t xml:space="preserve">Reports </w:t>
      </w:r>
      <w:r w:rsidR="0095674A">
        <w:rPr>
          <w:rFonts w:ascii="Arial" w:hAnsi="Arial" w:cs="Arial"/>
          <w:color w:val="333333"/>
          <w:sz w:val="20"/>
          <w:szCs w:val="20"/>
          <w:shd w:val="clear" w:color="auto" w:fill="FFFFFF"/>
        </w:rPr>
        <w:t xml:space="preserve">may present no more than </w:t>
      </w:r>
      <w:r w:rsidR="0095674A" w:rsidRPr="00F85C04">
        <w:rPr>
          <w:rFonts w:ascii="Arial" w:hAnsi="Arial" w:cs="Arial"/>
          <w:b/>
          <w:color w:val="333333"/>
          <w:sz w:val="20"/>
          <w:szCs w:val="20"/>
          <w:shd w:val="clear" w:color="auto" w:fill="FFFFFF"/>
        </w:rPr>
        <w:t>four</w:t>
      </w:r>
      <w:r w:rsidR="0095674A">
        <w:rPr>
          <w:rFonts w:ascii="Arial" w:hAnsi="Arial" w:cs="Arial"/>
          <w:color w:val="333333"/>
          <w:sz w:val="20"/>
          <w:szCs w:val="20"/>
          <w:shd w:val="clear" w:color="auto" w:fill="FFFFFF"/>
        </w:rPr>
        <w:t xml:space="preserve"> display items (figures and tables) and ~</w:t>
      </w:r>
      <w:r w:rsidR="0095674A" w:rsidRPr="00F85C04">
        <w:rPr>
          <w:rFonts w:ascii="Arial" w:hAnsi="Arial" w:cs="Arial"/>
          <w:b/>
          <w:color w:val="333333"/>
          <w:sz w:val="20"/>
          <w:szCs w:val="20"/>
          <w:shd w:val="clear" w:color="auto" w:fill="FFFFFF"/>
        </w:rPr>
        <w:t>2,500 words</w:t>
      </w:r>
      <w:r w:rsidR="0095674A">
        <w:rPr>
          <w:rFonts w:ascii="Arial" w:hAnsi="Arial" w:cs="Arial"/>
          <w:color w:val="333333"/>
          <w:sz w:val="20"/>
          <w:szCs w:val="20"/>
          <w:shd w:val="clear" w:color="auto" w:fill="FFFFFF"/>
        </w:rPr>
        <w:t xml:space="preserve"> of main text.</w:t>
      </w:r>
    </w:p>
    <w:p w14:paraId="7168EFA2" w14:textId="6F36D084" w:rsidR="00B455DB" w:rsidRDefault="00B455DB" w:rsidP="009E0401">
      <w:pPr>
        <w:pStyle w:val="NormalWeb"/>
        <w:shd w:val="clear" w:color="auto" w:fill="FFFFFF"/>
        <w:spacing w:before="0" w:beforeAutospacing="0" w:after="288" w:afterAutospacing="0" w:line="336" w:lineRule="atLeast"/>
        <w:rPr>
          <w:rFonts w:ascii="Arial" w:hAnsi="Arial" w:cs="Arial"/>
          <w:color w:val="333333"/>
          <w:sz w:val="20"/>
          <w:szCs w:val="20"/>
        </w:rPr>
      </w:pPr>
      <w:r>
        <w:rPr>
          <w:rFonts w:ascii="Helvetica" w:hAnsi="Helvetica"/>
          <w:b/>
          <w:color w:val="000000" w:themeColor="text1"/>
          <w:u w:val="single"/>
        </w:rPr>
        <w:t xml:space="preserve">Molecular Cell Short Article </w:t>
      </w:r>
    </w:p>
    <w:p w14:paraId="51949939" w14:textId="5558535B" w:rsidR="00B455DB" w:rsidRPr="00CC6240" w:rsidRDefault="00CB7601" w:rsidP="009E0401">
      <w:pPr>
        <w:pStyle w:val="NormalWeb"/>
        <w:shd w:val="clear" w:color="auto" w:fill="FFFFFF"/>
        <w:spacing w:before="0" w:beforeAutospacing="0" w:after="288" w:afterAutospacing="0" w:line="336" w:lineRule="atLeast"/>
        <w:rPr>
          <w:rFonts w:ascii="Arial" w:hAnsi="Arial" w:cs="Arial"/>
          <w:b/>
          <w:color w:val="333333"/>
          <w:sz w:val="20"/>
          <w:szCs w:val="20"/>
        </w:rPr>
      </w:pPr>
      <w:r>
        <w:rPr>
          <w:rFonts w:ascii="Arial" w:hAnsi="Arial" w:cs="Arial"/>
          <w:color w:val="333333"/>
          <w:sz w:val="20"/>
          <w:szCs w:val="20"/>
          <w:shd w:val="clear" w:color="auto" w:fill="FFFFFF"/>
        </w:rPr>
        <w:t xml:space="preserve">The Short Article format is intended for concise, highly provocative, fully validated findings. Short Articles are organized like Research Articles, but they typically report a single main conceptual point. The main text of Short Articles should not exceed </w:t>
      </w:r>
      <w:r w:rsidRPr="00CC6240">
        <w:rPr>
          <w:rFonts w:ascii="Arial" w:hAnsi="Arial" w:cs="Arial"/>
          <w:b/>
          <w:color w:val="333333"/>
          <w:sz w:val="20"/>
          <w:szCs w:val="20"/>
          <w:shd w:val="clear" w:color="auto" w:fill="FFFFFF"/>
        </w:rPr>
        <w:t>38,000 characters</w:t>
      </w:r>
      <w:r>
        <w:rPr>
          <w:rFonts w:ascii="Arial" w:hAnsi="Arial" w:cs="Arial"/>
          <w:color w:val="333333"/>
          <w:sz w:val="20"/>
          <w:szCs w:val="20"/>
          <w:shd w:val="clear" w:color="auto" w:fill="FFFFFF"/>
        </w:rPr>
        <w:t xml:space="preserve"> (including spaces). They may contain up to </w:t>
      </w:r>
      <w:r w:rsidRPr="00CC6240">
        <w:rPr>
          <w:rFonts w:ascii="Arial" w:hAnsi="Arial" w:cs="Arial"/>
          <w:b/>
          <w:color w:val="333333"/>
          <w:sz w:val="20"/>
          <w:szCs w:val="20"/>
          <w:shd w:val="clear" w:color="auto" w:fill="FFFFFF"/>
        </w:rPr>
        <w:t>4 display items (figures or tables).</w:t>
      </w:r>
    </w:p>
    <w:p w14:paraId="69D783F6" w14:textId="77777777" w:rsidR="00BB41A1" w:rsidRPr="00876D0D" w:rsidRDefault="00BB41A1" w:rsidP="00BB41A1">
      <w:pPr>
        <w:pStyle w:val="Heading3"/>
        <w:shd w:val="clear" w:color="auto" w:fill="FFFFFF"/>
        <w:spacing w:before="225" w:beforeAutospacing="0" w:after="225" w:afterAutospacing="0" w:line="377" w:lineRule="atLeast"/>
        <w:textAlignment w:val="baseline"/>
        <w:rPr>
          <w:rFonts w:ascii="Helvetica" w:hAnsi="Helvetica"/>
          <w:color w:val="121212"/>
          <w:sz w:val="24"/>
          <w:szCs w:val="24"/>
          <w:u w:val="single"/>
        </w:rPr>
      </w:pPr>
      <w:r w:rsidRPr="00876D0D">
        <w:rPr>
          <w:rFonts w:ascii="Helvetica" w:hAnsi="Helvetica"/>
          <w:color w:val="121212"/>
          <w:sz w:val="24"/>
          <w:szCs w:val="24"/>
          <w:u w:val="single"/>
        </w:rPr>
        <w:t>MSB Reports</w:t>
      </w:r>
    </w:p>
    <w:p w14:paraId="01A68AA0" w14:textId="3A4F357C" w:rsidR="00BB41A1" w:rsidRPr="006A18BA" w:rsidRDefault="00BB41A1" w:rsidP="004F03CB">
      <w:pPr>
        <w:pStyle w:val="NormalWeb"/>
        <w:shd w:val="clear" w:color="auto" w:fill="FFFFFF"/>
        <w:spacing w:before="0" w:beforeAutospacing="0" w:after="225" w:afterAutospacing="0" w:line="315" w:lineRule="atLeast"/>
        <w:textAlignment w:val="baseline"/>
        <w:rPr>
          <w:rFonts w:ascii="Arial" w:hAnsi="Arial" w:cs="Arial"/>
          <w:sz w:val="20"/>
          <w:szCs w:val="20"/>
        </w:rPr>
      </w:pPr>
      <w:r w:rsidRPr="006A18BA">
        <w:rPr>
          <w:rFonts w:ascii="Arial" w:hAnsi="Arial" w:cs="Arial"/>
          <w:sz w:val="20"/>
          <w:szCs w:val="20"/>
        </w:rPr>
        <w:t>The total character count (including spaces) for Reports, excluding the Methods section, tables and Expanded View material, but including title page, abstract, figure legends and references should not exceed 22,000 characters (the exact character count to be stated on the title page). Reports have, in principle, a maximum of 3 Figures.</w:t>
      </w:r>
    </w:p>
    <w:p w14:paraId="5B22F8ED" w14:textId="77777777" w:rsidR="00D36789" w:rsidRDefault="00AA673F" w:rsidP="00D36789">
      <w:pPr>
        <w:pStyle w:val="NormalWeb"/>
        <w:shd w:val="clear" w:color="auto" w:fill="FFFFFF"/>
        <w:spacing w:before="0" w:beforeAutospacing="0" w:after="288" w:afterAutospacing="0" w:line="336" w:lineRule="atLeast"/>
        <w:rPr>
          <w:b/>
          <w:sz w:val="28"/>
          <w:szCs w:val="28"/>
        </w:rPr>
      </w:pPr>
      <w:proofErr w:type="spellStart"/>
      <w:r w:rsidRPr="00AA673F">
        <w:rPr>
          <w:rFonts w:ascii="Arial" w:hAnsi="Arial" w:cs="Arial"/>
          <w:b/>
          <w:color w:val="333333"/>
          <w:szCs w:val="20"/>
          <w:u w:val="single"/>
        </w:rPr>
        <w:t>Plos</w:t>
      </w:r>
      <w:proofErr w:type="spellEnd"/>
      <w:r w:rsidRPr="00AA673F">
        <w:rPr>
          <w:rFonts w:ascii="Arial" w:hAnsi="Arial" w:cs="Arial"/>
          <w:b/>
          <w:color w:val="333333"/>
          <w:szCs w:val="20"/>
          <w:u w:val="single"/>
        </w:rPr>
        <w:t xml:space="preserve"> Comp. Bio</w:t>
      </w:r>
      <w:r w:rsidR="008B676E" w:rsidRPr="00145CEE">
        <w:rPr>
          <w:b/>
          <w:sz w:val="28"/>
          <w:szCs w:val="28"/>
        </w:rPr>
        <w:t xml:space="preserve"> </w:t>
      </w:r>
    </w:p>
    <w:p w14:paraId="5F21152B" w14:textId="233FDF16" w:rsidR="00D9498D" w:rsidRDefault="008B676E" w:rsidP="00563933">
      <w:pPr>
        <w:pStyle w:val="NormalWeb"/>
        <w:shd w:val="clear" w:color="auto" w:fill="FFFFFF"/>
        <w:spacing w:before="0" w:beforeAutospacing="0" w:after="288" w:afterAutospacing="0" w:line="336" w:lineRule="atLeast"/>
        <w:jc w:val="center"/>
        <w:rPr>
          <w:rFonts w:cs="Arial"/>
          <w:b/>
          <w:color w:val="222222"/>
          <w:sz w:val="28"/>
          <w:szCs w:val="28"/>
          <w:shd w:val="clear" w:color="auto" w:fill="FFFFFF"/>
        </w:rPr>
      </w:pPr>
      <w:r w:rsidRPr="00145CEE">
        <w:rPr>
          <w:b/>
          <w:sz w:val="28"/>
          <w:szCs w:val="28"/>
        </w:rPr>
        <w:br w:type="column"/>
      </w:r>
      <w:r w:rsidR="00563933">
        <w:rPr>
          <w:rFonts w:cs="Arial"/>
          <w:b/>
          <w:color w:val="222222"/>
          <w:sz w:val="28"/>
          <w:szCs w:val="28"/>
          <w:shd w:val="clear" w:color="auto" w:fill="FFFFFF"/>
        </w:rPr>
        <w:lastRenderedPageBreak/>
        <w:t xml:space="preserve">Release from NADPH feedback inhibition increases </w:t>
      </w:r>
      <w:r w:rsidR="001500A1">
        <w:rPr>
          <w:rFonts w:cs="Arial"/>
          <w:b/>
          <w:color w:val="222222"/>
          <w:sz w:val="28"/>
          <w:szCs w:val="28"/>
          <w:shd w:val="clear" w:color="auto" w:fill="FFFFFF"/>
        </w:rPr>
        <w:br/>
      </w:r>
      <w:r w:rsidR="00563933">
        <w:rPr>
          <w:rFonts w:cs="Arial"/>
          <w:b/>
          <w:color w:val="222222"/>
          <w:sz w:val="28"/>
          <w:szCs w:val="28"/>
          <w:shd w:val="clear" w:color="auto" w:fill="FFFFFF"/>
        </w:rPr>
        <w:t xml:space="preserve">Pentose Phosphate Pathway flux upon oxidative stress in </w:t>
      </w:r>
      <w:r w:rsidR="00563933" w:rsidRPr="00563933">
        <w:rPr>
          <w:rFonts w:cs="Arial"/>
          <w:b/>
          <w:i/>
          <w:color w:val="222222"/>
          <w:sz w:val="28"/>
          <w:szCs w:val="28"/>
          <w:shd w:val="clear" w:color="auto" w:fill="FFFFFF"/>
        </w:rPr>
        <w:t>E. coli</w:t>
      </w:r>
    </w:p>
    <w:p w14:paraId="3A8CC540" w14:textId="21E68C03" w:rsidR="00A60560" w:rsidRDefault="00A60560" w:rsidP="00563933">
      <w:pPr>
        <w:pStyle w:val="NormalWeb"/>
        <w:shd w:val="clear" w:color="auto" w:fill="FFFFFF"/>
        <w:spacing w:before="0" w:beforeAutospacing="0" w:after="288" w:afterAutospacing="0" w:line="336" w:lineRule="atLeast"/>
        <w:jc w:val="center"/>
        <w:rPr>
          <w:rFonts w:cs="Arial"/>
          <w:b/>
          <w:color w:val="222222"/>
          <w:sz w:val="28"/>
          <w:szCs w:val="28"/>
          <w:shd w:val="clear" w:color="auto" w:fill="FFFFFF"/>
        </w:rPr>
      </w:pPr>
      <w:r>
        <w:rPr>
          <w:rFonts w:cs="Arial"/>
          <w:b/>
          <w:color w:val="222222"/>
          <w:sz w:val="28"/>
          <w:szCs w:val="28"/>
          <w:shd w:val="clear" w:color="auto" w:fill="FFFFFF"/>
        </w:rPr>
        <w:t>Or</w:t>
      </w:r>
    </w:p>
    <w:p w14:paraId="4C6B0D6D" w14:textId="49001667" w:rsidR="00A60560" w:rsidRPr="001B09F2" w:rsidRDefault="00A60560" w:rsidP="00563933">
      <w:pPr>
        <w:pStyle w:val="NormalWeb"/>
        <w:shd w:val="clear" w:color="auto" w:fill="FFFFFF"/>
        <w:spacing w:before="0" w:beforeAutospacing="0" w:after="288" w:afterAutospacing="0" w:line="336" w:lineRule="atLeast"/>
        <w:jc w:val="center"/>
        <w:rPr>
          <w:rFonts w:cs="Arial"/>
          <w:b/>
          <w:color w:val="222222"/>
          <w:sz w:val="28"/>
          <w:szCs w:val="28"/>
          <w:u w:val="single"/>
          <w:shd w:val="clear" w:color="auto" w:fill="FFFFFF"/>
        </w:rPr>
      </w:pPr>
      <w:r w:rsidRPr="001B09F2">
        <w:rPr>
          <w:rFonts w:cs="Arial"/>
          <w:b/>
          <w:color w:val="222222"/>
          <w:sz w:val="28"/>
          <w:szCs w:val="28"/>
          <w:u w:val="single"/>
          <w:shd w:val="clear" w:color="auto" w:fill="FFFFFF"/>
        </w:rPr>
        <w:t>Reserve flux capacity enables rapid</w:t>
      </w:r>
      <w:bookmarkStart w:id="0" w:name="_GoBack"/>
      <w:bookmarkEnd w:id="0"/>
      <w:r w:rsidRPr="001B09F2">
        <w:rPr>
          <w:rFonts w:cs="Arial"/>
          <w:b/>
          <w:color w:val="222222"/>
          <w:sz w:val="28"/>
          <w:szCs w:val="28"/>
          <w:u w:val="single"/>
          <w:shd w:val="clear" w:color="auto" w:fill="FFFFFF"/>
        </w:rPr>
        <w:t xml:space="preserve"> oxidative stress response of </w:t>
      </w:r>
      <w:r w:rsidRPr="001B09F2">
        <w:rPr>
          <w:rFonts w:cs="Arial"/>
          <w:b/>
          <w:i/>
          <w:color w:val="222222"/>
          <w:sz w:val="28"/>
          <w:szCs w:val="28"/>
          <w:u w:val="single"/>
          <w:shd w:val="clear" w:color="auto" w:fill="FFFFFF"/>
        </w:rPr>
        <w:t>E. coli</w:t>
      </w:r>
    </w:p>
    <w:p w14:paraId="021FEB75" w14:textId="5F7D30A4" w:rsidR="00C07CDE" w:rsidRDefault="00C07CDE" w:rsidP="00C07CDE">
      <w:pPr>
        <w:jc w:val="center"/>
      </w:pPr>
      <w:r>
        <w:t xml:space="preserve">Dimitris Christodoulou, Hannes Link, </w:t>
      </w:r>
      <w:r w:rsidR="008506E1">
        <w:t xml:space="preserve">Tobias Fuhrer, Karl </w:t>
      </w:r>
      <w:proofErr w:type="spellStart"/>
      <w:r w:rsidR="008506E1">
        <w:t>Kochanowski</w:t>
      </w:r>
      <w:proofErr w:type="spellEnd"/>
      <w:r w:rsidR="008506E1">
        <w:t xml:space="preserve">, </w:t>
      </w:r>
      <w:r>
        <w:t xml:space="preserve">Luca </w:t>
      </w:r>
      <w:proofErr w:type="spellStart"/>
      <w:r>
        <w:t>Gerosa</w:t>
      </w:r>
      <w:proofErr w:type="spellEnd"/>
      <w:r>
        <w:t>, Uwe Sauer</w:t>
      </w:r>
    </w:p>
    <w:p w14:paraId="01B71803" w14:textId="79FBA36A" w:rsidR="00374B1A" w:rsidRDefault="0004726A">
      <w:pPr>
        <w:rPr>
          <w:b/>
          <w:color w:val="FF0000"/>
        </w:rPr>
      </w:pPr>
      <w:r>
        <w:rPr>
          <w:b/>
          <w:color w:val="FF0000"/>
        </w:rPr>
        <w:t>So far, ~3300 words</w:t>
      </w:r>
      <w:r w:rsidR="00EB4AB4">
        <w:rPr>
          <w:b/>
          <w:color w:val="FF0000"/>
        </w:rPr>
        <w:t xml:space="preserve"> / 21000 characters</w:t>
      </w:r>
    </w:p>
    <w:p w14:paraId="00A41633" w14:textId="77777777" w:rsidR="00C07CDE" w:rsidRPr="00061439" w:rsidRDefault="00C1313E">
      <w:pPr>
        <w:rPr>
          <w:b/>
          <w:sz w:val="26"/>
          <w:szCs w:val="26"/>
        </w:rPr>
      </w:pPr>
      <w:r w:rsidRPr="00061439">
        <w:rPr>
          <w:b/>
          <w:sz w:val="26"/>
          <w:szCs w:val="26"/>
        </w:rPr>
        <w:t>Abstract</w:t>
      </w:r>
    </w:p>
    <w:p w14:paraId="0DEC0AAC" w14:textId="565BF8C3" w:rsidR="007B4E9E" w:rsidRPr="00644B25" w:rsidRDefault="00033265" w:rsidP="00F03626">
      <w:pPr>
        <w:rPr>
          <w:color w:val="000000" w:themeColor="text1"/>
        </w:rPr>
      </w:pPr>
      <w:r>
        <w:t xml:space="preserve">To counteract oxidative stress and build-up of reactive oxygen species (ROS), bacteria evolved various defense mechanisms. </w:t>
      </w:r>
      <w:r w:rsidR="007B6F10">
        <w:t>The primary</w:t>
      </w:r>
      <w:r>
        <w:t xml:space="preserve"> defense is reduction of ROS through antioxidant systems that </w:t>
      </w:r>
      <w:r w:rsidR="00F753B5">
        <w:t>must be</w:t>
      </w:r>
      <w:r>
        <w:t xml:space="preserve"> regenerated through NADPH.</w:t>
      </w:r>
      <w:r>
        <w:rPr>
          <w:color w:val="000000" w:themeColor="text1"/>
        </w:rPr>
        <w:t xml:space="preserve"> </w:t>
      </w:r>
      <w:r w:rsidR="00D32CFF">
        <w:rPr>
          <w:color w:val="000000" w:themeColor="text1"/>
        </w:rPr>
        <w:t>To sustain continued ROS reduction, NADPH formation must be increased by increasing flux through</w:t>
      </w:r>
      <w:r>
        <w:rPr>
          <w:color w:val="000000" w:themeColor="text1"/>
        </w:rPr>
        <w:t xml:space="preserve"> replenishing metabolic pathways such as the pentose phosphate (PP) pathway. Here we </w:t>
      </w:r>
      <w:r w:rsidR="00644B25">
        <w:rPr>
          <w:color w:val="000000" w:themeColor="text1"/>
        </w:rPr>
        <w:t xml:space="preserve">investigate the mechanism that enables the initial </w:t>
      </w:r>
      <w:r w:rsidR="00975BF1">
        <w:rPr>
          <w:color w:val="000000" w:themeColor="text1"/>
        </w:rPr>
        <w:t xml:space="preserve">rapid </w:t>
      </w:r>
      <w:r w:rsidR="00644B25">
        <w:rPr>
          <w:color w:val="000000" w:themeColor="text1"/>
        </w:rPr>
        <w:t xml:space="preserve">increase in NADPH supply by exposing growing </w:t>
      </w:r>
      <w:r>
        <w:rPr>
          <w:i/>
        </w:rPr>
        <w:t>E.</w:t>
      </w:r>
      <w:r w:rsidRPr="006250A2">
        <w:rPr>
          <w:i/>
        </w:rPr>
        <w:t xml:space="preserve"> coli </w:t>
      </w:r>
      <w:r>
        <w:t>to hydrogen peroxide and quantif</w:t>
      </w:r>
      <w:r w:rsidR="005B5D47">
        <w:t>ying</w:t>
      </w:r>
      <w:r>
        <w:t xml:space="preserve"> the </w:t>
      </w:r>
      <w:r w:rsidR="00D02265">
        <w:t>immediate</w:t>
      </w:r>
      <w:r>
        <w:t xml:space="preserve"> metabolite </w:t>
      </w:r>
      <w:r w:rsidR="008404EC">
        <w:t>dynamics</w:t>
      </w:r>
      <w:r>
        <w:t xml:space="preserve">. To systematically infer active regulatory interactions, we developed </w:t>
      </w:r>
      <w:r w:rsidR="00B07FF6">
        <w:t xml:space="preserve">a framework that allows the evaluation of </w:t>
      </w:r>
      <w:r>
        <w:t xml:space="preserve">an ensemble of </w:t>
      </w:r>
      <w:r w:rsidR="00A25126">
        <w:t>thousands of</w:t>
      </w:r>
      <w:r>
        <w:t xml:space="preserve"> kinetic models </w:t>
      </w:r>
      <w:r w:rsidR="00024C85">
        <w:t>of</w:t>
      </w:r>
      <w:r>
        <w:t xml:space="preserve"> glycolysis and PP pathway with different regulation mechanisms. </w:t>
      </w:r>
      <w:r w:rsidR="00540DE5">
        <w:t>I</w:t>
      </w:r>
      <w:r>
        <w:t xml:space="preserve">n addition to the known inactivation of the GAP dehydrogenase by ROS, </w:t>
      </w:r>
      <w:r w:rsidR="00AC3E24">
        <w:t xml:space="preserve">our results </w:t>
      </w:r>
      <w:r w:rsidR="009C31A6">
        <w:t>signify</w:t>
      </w:r>
      <w:r w:rsidR="00395174">
        <w:t xml:space="preserve"> the</w:t>
      </w:r>
      <w:r w:rsidR="00AC3E24">
        <w:t xml:space="preserve"> important</w:t>
      </w:r>
      <w:r w:rsidR="00AF35C9">
        <w:t xml:space="preserve"> regulatory</w:t>
      </w:r>
      <w:r w:rsidR="00AC3E24">
        <w:t xml:space="preserve"> role </w:t>
      </w:r>
      <w:r w:rsidR="00395174">
        <w:t>of</w:t>
      </w:r>
      <w:r w:rsidR="00AC3E24">
        <w:t xml:space="preserve"> </w:t>
      </w:r>
      <w:r>
        <w:t>the previously overlooked allosteric inhibition of the first PP pathway enzyme</w:t>
      </w:r>
      <w:r w:rsidRPr="00DC56A8">
        <w:t xml:space="preserve"> </w:t>
      </w:r>
      <w:r>
        <w:t>by NADPH.</w:t>
      </w:r>
      <w:r w:rsidR="00CC32E1">
        <w:t xml:space="preserve"> </w:t>
      </w:r>
      <w:r w:rsidR="0083238F">
        <w:t>We find that th</w:t>
      </w:r>
      <w:r w:rsidR="00E94B04">
        <w:t>is</w:t>
      </w:r>
      <w:r w:rsidR="00CC32E1">
        <w:t xml:space="preserve"> </w:t>
      </w:r>
      <w:r w:rsidR="001E7BAA">
        <w:t>NADPH feedback inhibition</w:t>
      </w:r>
      <w:r w:rsidR="004778EA">
        <w:t xml:space="preserve"> </w:t>
      </w:r>
      <w:r w:rsidR="00CC32E1">
        <w:t xml:space="preserve">acts as a valve, </w:t>
      </w:r>
      <w:r w:rsidR="00BF00EA">
        <w:t xml:space="preserve">rapidly </w:t>
      </w:r>
      <w:r w:rsidR="005727F6">
        <w:t>increasing</w:t>
      </w:r>
      <w:r w:rsidR="00CC32E1">
        <w:t xml:space="preserve"> the flux through the PP pathway upon oxidative stress.</w:t>
      </w:r>
      <w:r w:rsidR="00637797">
        <w:t xml:space="preserve"> </w:t>
      </w:r>
      <w:r w:rsidR="00C36397">
        <w:t xml:space="preserve">Cells </w:t>
      </w:r>
      <w:r w:rsidR="009713B2">
        <w:t>with reduced capacity in rerouting their flux through the PP pathway, show increased sensitivity upon exposure to oxidative stress.</w:t>
      </w:r>
    </w:p>
    <w:p w14:paraId="0D31AC22" w14:textId="77777777" w:rsidR="00AE6824" w:rsidRPr="00792436" w:rsidRDefault="00AE6824" w:rsidP="00AE6824">
      <w:pPr>
        <w:spacing w:after="120"/>
      </w:pPr>
    </w:p>
    <w:p w14:paraId="33620E36" w14:textId="77777777" w:rsidR="00C1313E" w:rsidRPr="00A619E1" w:rsidRDefault="003801E6">
      <w:pPr>
        <w:rPr>
          <w:b/>
          <w:sz w:val="26"/>
          <w:szCs w:val="26"/>
        </w:rPr>
      </w:pPr>
      <w:r w:rsidRPr="00A619E1">
        <w:rPr>
          <w:b/>
          <w:sz w:val="26"/>
          <w:szCs w:val="26"/>
        </w:rPr>
        <w:t>Introduction</w:t>
      </w:r>
    </w:p>
    <w:p w14:paraId="7961BD6F" w14:textId="4B9CD22B" w:rsidR="00104A64" w:rsidRDefault="008D2288">
      <w:pPr>
        <w:rPr>
          <w:rFonts w:cs="Arial"/>
          <w:shd w:val="clear" w:color="auto" w:fill="FFFFFF"/>
        </w:rPr>
      </w:pPr>
      <w:r>
        <w:rPr>
          <w:rFonts w:cs="Arial"/>
          <w:shd w:val="clear" w:color="auto" w:fill="FFFFFF"/>
        </w:rPr>
        <w:t xml:space="preserve">Bacteria </w:t>
      </w:r>
      <w:r w:rsidR="008A6398">
        <w:rPr>
          <w:rFonts w:cs="Arial"/>
          <w:shd w:val="clear" w:color="auto" w:fill="FFFFFF"/>
        </w:rPr>
        <w:t>like</w:t>
      </w:r>
      <w:r w:rsidR="0097066D">
        <w:t xml:space="preserve"> </w:t>
      </w:r>
      <w:r w:rsidR="0097066D" w:rsidRPr="001A76FE">
        <w:rPr>
          <w:i/>
        </w:rPr>
        <w:t>E</w:t>
      </w:r>
      <w:r w:rsidR="0097066D">
        <w:rPr>
          <w:i/>
        </w:rPr>
        <w:t>scherichia</w:t>
      </w:r>
      <w:r w:rsidR="0097066D" w:rsidRPr="001A76FE">
        <w:rPr>
          <w:i/>
        </w:rPr>
        <w:t xml:space="preserve"> coli</w:t>
      </w:r>
      <w:r w:rsidR="0097066D">
        <w:rPr>
          <w:i/>
        </w:rPr>
        <w:t xml:space="preserve"> </w:t>
      </w:r>
      <w:r>
        <w:rPr>
          <w:rFonts w:cs="Arial"/>
          <w:shd w:val="clear" w:color="auto" w:fill="FFFFFF"/>
        </w:rPr>
        <w:t xml:space="preserve">are </w:t>
      </w:r>
      <w:r w:rsidR="0097066D">
        <w:rPr>
          <w:rFonts w:cs="Arial"/>
          <w:shd w:val="clear" w:color="auto" w:fill="FFFFFF"/>
        </w:rPr>
        <w:t xml:space="preserve">constantly </w:t>
      </w:r>
      <w:r>
        <w:rPr>
          <w:rFonts w:cs="Arial"/>
          <w:shd w:val="clear" w:color="auto" w:fill="FFFFFF"/>
        </w:rPr>
        <w:t xml:space="preserve">exposed to environmental </w:t>
      </w:r>
      <w:r w:rsidR="009F71AE">
        <w:rPr>
          <w:rFonts w:cs="Arial"/>
          <w:shd w:val="clear" w:color="auto" w:fill="FFFFFF"/>
        </w:rPr>
        <w:t>challenges</w:t>
      </w:r>
      <w:r>
        <w:rPr>
          <w:rFonts w:cs="Arial"/>
          <w:shd w:val="clear" w:color="auto" w:fill="FFFFFF"/>
        </w:rPr>
        <w:t xml:space="preserve">, from </w:t>
      </w:r>
      <w:r w:rsidR="00DB6F0E">
        <w:rPr>
          <w:rFonts w:cs="Arial"/>
          <w:shd w:val="clear" w:color="auto" w:fill="FFFFFF"/>
        </w:rPr>
        <w:t xml:space="preserve">altering </w:t>
      </w:r>
      <w:r>
        <w:rPr>
          <w:rFonts w:cs="Arial"/>
          <w:shd w:val="clear" w:color="auto" w:fill="FFFFFF"/>
        </w:rPr>
        <w:t>n</w:t>
      </w:r>
      <w:r w:rsidR="006116DE">
        <w:rPr>
          <w:rFonts w:cs="Arial"/>
          <w:shd w:val="clear" w:color="auto" w:fill="FFFFFF"/>
        </w:rPr>
        <w:t xml:space="preserve">utrient availability to </w:t>
      </w:r>
      <w:r w:rsidR="007674D7">
        <w:rPr>
          <w:rFonts w:cs="Arial"/>
          <w:shd w:val="clear" w:color="auto" w:fill="FFFFFF"/>
        </w:rPr>
        <w:t xml:space="preserve">different types of </w:t>
      </w:r>
      <w:r w:rsidR="006116DE">
        <w:rPr>
          <w:rFonts w:cs="Arial"/>
          <w:shd w:val="clear" w:color="auto" w:fill="FFFFFF"/>
        </w:rPr>
        <w:t>stresse</w:t>
      </w:r>
      <w:r w:rsidR="008F178C">
        <w:rPr>
          <w:rFonts w:cs="Arial"/>
          <w:shd w:val="clear" w:color="auto" w:fill="FFFFFF"/>
        </w:rPr>
        <w:t>s</w:t>
      </w:r>
      <w:r>
        <w:rPr>
          <w:rFonts w:cs="Arial"/>
          <w:shd w:val="clear" w:color="auto" w:fill="FFFFFF"/>
        </w:rPr>
        <w:t>. Hydrogen peroxide (H</w:t>
      </w:r>
      <w:r w:rsidRPr="008D2288">
        <w:rPr>
          <w:rFonts w:cs="Arial"/>
          <w:shd w:val="clear" w:color="auto" w:fill="FFFFFF"/>
          <w:vertAlign w:val="subscript"/>
        </w:rPr>
        <w:t>2</w:t>
      </w:r>
      <w:r>
        <w:rPr>
          <w:rFonts w:cs="Arial"/>
          <w:shd w:val="clear" w:color="auto" w:fill="FFFFFF"/>
        </w:rPr>
        <w:t>O</w:t>
      </w:r>
      <w:r w:rsidRPr="008D2288">
        <w:rPr>
          <w:rFonts w:cs="Arial"/>
          <w:shd w:val="clear" w:color="auto" w:fill="FFFFFF"/>
          <w:vertAlign w:val="subscript"/>
        </w:rPr>
        <w:t>2</w:t>
      </w:r>
      <w:r>
        <w:rPr>
          <w:rFonts w:cs="Arial"/>
          <w:shd w:val="clear" w:color="auto" w:fill="FFFFFF"/>
        </w:rPr>
        <w:t xml:space="preserve">) stress </w:t>
      </w:r>
      <w:r w:rsidR="007C7523">
        <w:rPr>
          <w:rFonts w:cs="Arial"/>
          <w:shd w:val="clear" w:color="auto" w:fill="FFFFFF"/>
        </w:rPr>
        <w:t xml:space="preserve">and aerobic metabolism in general, promote the production of reactive oxygen species (ROS) that </w:t>
      </w:r>
      <w:r w:rsidR="004D0FBB">
        <w:rPr>
          <w:rFonts w:cs="Arial"/>
          <w:shd w:val="clear" w:color="auto" w:fill="FFFFFF"/>
        </w:rPr>
        <w:t xml:space="preserve">chemically </w:t>
      </w:r>
      <w:r w:rsidR="007C7523">
        <w:rPr>
          <w:rFonts w:cs="Arial"/>
          <w:shd w:val="clear" w:color="auto" w:fill="FFFFFF"/>
        </w:rPr>
        <w:t>damage</w:t>
      </w:r>
      <w:r w:rsidR="002D5A4F">
        <w:rPr>
          <w:rFonts w:cs="Arial"/>
          <w:shd w:val="clear" w:color="auto" w:fill="FFFFFF"/>
        </w:rPr>
        <w:t xml:space="preserve"> cellular components</w:t>
      </w:r>
      <w:r w:rsidR="003C330C">
        <w:rPr>
          <w:rFonts w:cs="Arial"/>
          <w:shd w:val="clear" w:color="auto" w:fill="FFFFFF"/>
        </w:rPr>
        <w:t xml:space="preserve"> </w:t>
      </w:r>
      <w:r w:rsidR="003C330C">
        <w:rPr>
          <w:rFonts w:cs="Arial"/>
          <w:shd w:val="clear" w:color="auto" w:fill="FFFFFF"/>
        </w:rPr>
        <w:fldChar w:fldCharType="begin" w:fldLock="1"/>
      </w:r>
      <w:r w:rsidR="00EF5CB5">
        <w:rPr>
          <w:rFonts w:cs="Arial"/>
          <w:shd w:val="clear" w:color="auto" w:fill="FFFFFF"/>
        </w:rPr>
        <w:instrText>ADDIN CSL_CITATION { "citationItems" : [ { "id" : "ITEM-1", "itemData" : { "DOI" : "10.1038/nrmicro3032", "ISSN" : "1740-1534", "PMID" : "23712352", "abstract" : "Oxic environments are hazardous. Molecular oxygen adventitiously abstracts electrons from many redox enzymes, continuously forming intracellular superoxide and hydrogen peroxide. These species can destroy the activities of metalloenzymes and the integrity of DNA, forcing organisms to protect themselves with scavenging enzymes and repair systems. Nevertheless, elevated levels of oxidants quickly poison bacteria, and both microbial competitors and hostile eukaryotic hosts exploit this vulnerability by assaulting these bacteria with peroxides or superoxide-forming antibiotics. In response, bacteria activate elegant adaptive strategies. In this Review, I summarize our current knowledge of oxidative stress in Escherichia coli, the model organism for which our understanding of damage and defence is most well developed.", "author" : [ { "dropping-particle" : "", "family" : "Imlay", "given" : "James A", "non-dropping-particle" : "", "parse-names" : false, "suffix" : "" } ], "container-title" : "Nature reviews. Microbiology", "id" : "ITEM-1", "issue" : "7", "issued" : { "date-parts" : [ [ "2013", "7" ] ] }, "page" : "443-54", "publisher" : "Nature Publishing Group, a division of Macmillan Publishers Limited. All Rights Reserved.", "title" : "The molecular mechanisms and physiological consequences of oxidative stress: lessons from a model bacterium.", "title-short" : "Nat Rev Micro", "type" : "article-journal", "volume" : "11" }, "uris" : [ "http://www.mendeley.com/documents/?uuid=22ee3511-8590-4c7c-af70-b8ec8867c63f" ] }, { "id" : "ITEM-2", "itemData" : { "DOI" : "10.1016/j.abb.2012.04.014", "ISSN" : "1096-0384", "PMID" : "22609271", "abstract" : "Hydrogen peroxide (H(2)O(2)) is continuously formed by the autoxidation of redox enzymes in aerobic cells, and it also enters from the environment, where it can be generated both by chemical processes and by the deliberate actions of competing organisms. Because H(2)O(2) is acutely toxic, bacteria elaborate scavenging enzymes to keep its intracellular concentration at nanomolar levels. Mutants that lack such enzymes grow poorly, suffer from high rates of mutagenesis, or even die. In order to understand how bacteria cope with oxidative stress, it is important to identify the key enzymes involved in H(2)O(2) degradation. Catalases and NADH peroxidase (Ahp) are primary scavengers in many bacteria, and their activities and physiological impacts have been unambiguously demonstrated through phenotypic analysis and through direct measurements of H(2)O(2) clearance in vivo. Yet a wide variety of additional enzymes have been proposed to serve similar roles: thiol peroxidase, bacterioferritin comigratory protein, glutathione peroxidase, cytochrome c peroxidase, and rubrerythrins. Each of these enzymes can degrade H(2)O(2) in vitro, but their contributions in vivo remain unclear. In this review we examine the genetic, genomic, regulatory, and biochemical evidence that each of these is a bonafide scavenger of H(2)O(2) in the cell. We also consider possible reasons that bacteria might require multiple enzymes to catalyze this process, including differences in substrate specificity, compartmentalization, cofactor requirements, kinetic optima, and enzyme stability. It is hoped that the resolution of these issues will lead to an understanding of stress resistance that is more accurate and perceptive.", "author" : [ { "dropping-particle" : "", "family" : "Mishra", "given" : "Surabhi", "non-dropping-particle" : "", "parse-names" : false, "suffix" : "" }, { "dropping-particle" : "", "family" : "Imlay", "given" : "James", "non-dropping-particle" : "", "parse-names" : false, "suffix" : "" } ], "container-title" : "Archives of biochemistry and biophysics", "id" : "ITEM-2", "issue" : "2", "issued" : { "date-parts" : [ [ "2012", "9", "15" ] ] }, "page" : "145-60", "title" : "Why do bacteria use so many enzymes to scavenge hydrogen peroxide?", "type" : "article-journal", "volume" : "525" }, "uris" : [ "http://www.mendeley.com/documents/?uuid=b5ae2474-b486-4662-9d11-cb320bc0af4a" ] } ], "mendeley" : { "formattedCitation" : "(Imlay 2013; Mishra &amp; Imlay 2012)", "plainTextFormattedCitation" : "(Imlay 2013; Mishra &amp; Imlay 2012)", "previouslyFormattedCitation" : "(Imlay 2013; Mishra &amp; Imlay 2012)" }, "properties" : { "noteIndex" : 0 }, "schema" : "https://github.com/citation-style-language/schema/raw/master/csl-citation.json" }</w:instrText>
      </w:r>
      <w:r w:rsidR="003C330C">
        <w:rPr>
          <w:rFonts w:cs="Arial"/>
          <w:shd w:val="clear" w:color="auto" w:fill="FFFFFF"/>
        </w:rPr>
        <w:fldChar w:fldCharType="separate"/>
      </w:r>
      <w:r w:rsidR="003628E9" w:rsidRPr="003628E9">
        <w:rPr>
          <w:rFonts w:cs="Arial"/>
          <w:noProof/>
          <w:shd w:val="clear" w:color="auto" w:fill="FFFFFF"/>
        </w:rPr>
        <w:t>(Imlay 2013; Mishra &amp; Imlay 2012)</w:t>
      </w:r>
      <w:r w:rsidR="003C330C">
        <w:rPr>
          <w:rFonts w:cs="Arial"/>
          <w:shd w:val="clear" w:color="auto" w:fill="FFFFFF"/>
        </w:rPr>
        <w:fldChar w:fldCharType="end"/>
      </w:r>
      <w:r w:rsidR="00C02F68">
        <w:rPr>
          <w:rFonts w:cs="Arial"/>
          <w:shd w:val="clear" w:color="auto" w:fill="FFFFFF"/>
        </w:rPr>
        <w:t xml:space="preserve"> </w:t>
      </w:r>
      <w:r w:rsidR="007C7523">
        <w:rPr>
          <w:rFonts w:cs="Arial"/>
          <w:shd w:val="clear" w:color="auto" w:fill="FFFFFF"/>
        </w:rPr>
        <w:t>and</w:t>
      </w:r>
      <w:r w:rsidR="0010157E">
        <w:rPr>
          <w:rFonts w:cs="Arial"/>
          <w:shd w:val="clear" w:color="auto" w:fill="FFFFFF"/>
        </w:rPr>
        <w:t xml:space="preserve"> have d</w:t>
      </w:r>
      <w:r w:rsidR="00C36443">
        <w:rPr>
          <w:rFonts w:cs="Arial"/>
          <w:shd w:val="clear" w:color="auto" w:fill="FFFFFF"/>
        </w:rPr>
        <w:t xml:space="preserve">etrimental effects on </w:t>
      </w:r>
      <w:r w:rsidR="0010157E">
        <w:rPr>
          <w:rFonts w:cs="Arial"/>
          <w:shd w:val="clear" w:color="auto" w:fill="FFFFFF"/>
        </w:rPr>
        <w:t>metabolism and physiology</w:t>
      </w:r>
      <w:r w:rsidR="007C7523">
        <w:rPr>
          <w:rFonts w:cs="Arial"/>
          <w:shd w:val="clear" w:color="auto" w:fill="FFFFFF"/>
        </w:rPr>
        <w:t>.</w:t>
      </w:r>
      <w:r w:rsidR="0010157E">
        <w:rPr>
          <w:rFonts w:cs="Arial"/>
          <w:shd w:val="clear" w:color="auto" w:fill="FFFFFF"/>
        </w:rPr>
        <w:t xml:space="preserve"> </w:t>
      </w:r>
      <w:r w:rsidR="0084522E">
        <w:rPr>
          <w:rFonts w:cs="Arial"/>
          <w:shd w:val="clear" w:color="auto" w:fill="FFFFFF"/>
        </w:rPr>
        <w:t xml:space="preserve">To counter such effects, cells have evolved a set of </w:t>
      </w:r>
      <w:r w:rsidR="00BD0504">
        <w:rPr>
          <w:rFonts w:cs="Arial"/>
          <w:shd w:val="clear" w:color="auto" w:fill="FFFFFF"/>
        </w:rPr>
        <w:t>responses</w:t>
      </w:r>
      <w:r w:rsidR="002A749A">
        <w:rPr>
          <w:rFonts w:cs="Arial"/>
          <w:shd w:val="clear" w:color="auto" w:fill="FFFFFF"/>
        </w:rPr>
        <w:t xml:space="preserve"> that</w:t>
      </w:r>
      <w:r w:rsidR="0084522E">
        <w:rPr>
          <w:rFonts w:cs="Arial"/>
          <w:shd w:val="clear" w:color="auto" w:fill="FFFFFF"/>
        </w:rPr>
        <w:t xml:space="preserve"> are essential in alleviating the acute cellular damages induced by oxidative stress. </w:t>
      </w:r>
      <w:r w:rsidR="00B52A1B">
        <w:rPr>
          <w:rFonts w:cs="Arial"/>
          <w:shd w:val="clear" w:color="auto" w:fill="FFFFFF"/>
        </w:rPr>
        <w:t>Such responses</w:t>
      </w:r>
      <w:r w:rsidR="0084522E">
        <w:rPr>
          <w:rFonts w:cs="Arial"/>
          <w:shd w:val="clear" w:color="auto" w:fill="FFFFFF"/>
        </w:rPr>
        <w:t xml:space="preserve"> include regulation of metabolic activities in a coordinated fashion,</w:t>
      </w:r>
      <w:r w:rsidR="00D85F4D">
        <w:rPr>
          <w:rFonts w:cs="Arial"/>
          <w:shd w:val="clear" w:color="auto" w:fill="FFFFFF"/>
        </w:rPr>
        <w:t xml:space="preserve"> both </w:t>
      </w:r>
      <w:r w:rsidR="00C1275F">
        <w:rPr>
          <w:rFonts w:cs="Arial"/>
          <w:shd w:val="clear" w:color="auto" w:fill="FFFFFF"/>
        </w:rPr>
        <w:t>on</w:t>
      </w:r>
      <w:r w:rsidR="00BA4AF5">
        <w:rPr>
          <w:rFonts w:cs="Arial"/>
          <w:shd w:val="clear" w:color="auto" w:fill="FFFFFF"/>
        </w:rPr>
        <w:t xml:space="preserve"> </w:t>
      </w:r>
      <w:r w:rsidR="00D85F4D">
        <w:rPr>
          <w:rFonts w:cs="Arial"/>
          <w:shd w:val="clear" w:color="auto" w:fill="FFFFFF"/>
        </w:rPr>
        <w:t>short</w:t>
      </w:r>
      <w:r w:rsidR="0084522E">
        <w:rPr>
          <w:rFonts w:cs="Arial"/>
          <w:shd w:val="clear" w:color="auto" w:fill="FFFFFF"/>
        </w:rPr>
        <w:t xml:space="preserve"> and </w:t>
      </w:r>
      <w:r w:rsidR="004A0999">
        <w:rPr>
          <w:rFonts w:cs="Arial"/>
          <w:shd w:val="clear" w:color="auto" w:fill="FFFFFF"/>
        </w:rPr>
        <w:t>longer time scale</w:t>
      </w:r>
      <w:r w:rsidR="0061253C">
        <w:rPr>
          <w:rFonts w:cs="Arial"/>
          <w:shd w:val="clear" w:color="auto" w:fill="FFFFFF"/>
        </w:rPr>
        <w:t>s</w:t>
      </w:r>
      <w:r w:rsidR="00A440FE">
        <w:rPr>
          <w:rFonts w:cs="Arial"/>
          <w:shd w:val="clear" w:color="auto" w:fill="FFFFFF"/>
        </w:rPr>
        <w:t xml:space="preserve"> </w:t>
      </w:r>
      <w:r w:rsidR="00A440FE">
        <w:rPr>
          <w:rFonts w:cs="Arial"/>
          <w:shd w:val="clear" w:color="auto" w:fill="FFFFFF"/>
        </w:rPr>
        <w:fldChar w:fldCharType="begin" w:fldLock="1"/>
      </w:r>
      <w:r w:rsidR="00EF5CB5">
        <w:rPr>
          <w:rFonts w:cs="Arial"/>
          <w:shd w:val="clear" w:color="auto" w:fill="FFFFFF"/>
        </w:rPr>
        <w:instrText>ADDIN CSL_CITATION { "citationItems" : [ { "id" : "ITEM-1", "itemData" : { "DOI" : "10.1186/1475-2859-12-23", "ISSN" : "1475-2859", "PMID" : "23497217", "abstract" : "BACKGROUND: High concentrations of reactive oxygen species (ROS) were reported to cause oxidative stress to E. coli cells associated with reduced or inhibited growth. The high ROS concentrations described in these reports were generated by exposing the bacteria to H2O2 and superoxide-generating chemicals which are non-physiological growth conditions. However, the effect of molecular oxygen on oxidative stress response has not been evaluated. Since the use of oxygen-enriched air is a common strategy to support high density growth of E. coli, it was important to investigate the effect of high dissolved oxygen concentrations on the physiology and growth of E. coli and the way it responds to oxidative stress.\n\nRESULTS: To determine the effect of elevated oxygen concentrations on the growth characteristics, specific gene expression and enzyme activity in E. coli, the parental and SOD-deficient strain were evaluated when the dissolved oxygen (dO2) level was increased from 30% to 300%. No significant differences in the growth parameters were observed in the parental strain except for a temporary decrease of the respiration and acetate accumulation profile. By performing transcriptional analysis, it was determined that the parental strain responded to the oxidative stress by activating the SoxRS regulon. However, following the dO2 switch, the SOD-deficient strain activated both the SoxRS and OxyR regulons but it was unable to resume its initial growth rate.\n\nCONCLUSION: The transcriptional analysis and enzyme activity results indicated that when E. coli is exposed to dO2 shift, the superoxide stress regulator SoxRS is activated and causes the stimulation of the superoxide dismutase system. This enables the E. coli to protect itself from the poisoning effects of oxygen. The OxyR protecting system was not activated, indicating that H2O2 did not increase to stressing levels.", "author" : [ { "dropping-particle" : "", "family" : "Baez", "given" : "Antonino", "non-dropping-particle" : "", "parse-names" : false, "suffix" : "" }, { "dropping-particle" : "", "family" : "Shiloach", "given" : "Joseph", "non-dropping-particle" : "", "parse-names" : false, "suffix" : "" } ], "container-title" : "Microbial cell factories", "id" : "ITEM-1", "issued" : { "date-parts" : [ [ "2013", "1" ] ] }, "page" : "23", "title" : "Escherichia coli avoids high dissolved oxygen stress by activation of SoxRS and manganese-superoxide dismutase.", "type" : "article-journal", "volume" : "12" }, "uris" : [ "http://www.mendeley.com/documents/?uuid=dcce070d-b30a-456f-91ff-2b46d0da8486" ] }, { "id" : "ITEM-2", "itemData" : { "DOI" : "10.1371/journal.pone.0001186", "ISSN" : "1932-6203", "PMID" : "18000553", "abstract" : "BACKGROUND: SoxR and SoxS constitute an intracellular signal response system that rapidly detects changes in superoxide levels and modulates gene expression in E. coli. A time series microarray design was used to identify co-regulated SoxRS-dependent and independent genes modulated by superoxide minutes after exposure to stress.\n\nMETHODOLOGY/PRINCIPAL FINDINGS: soxS mRNA levels surged to near maximal levels within the first few minutes of exposure to paraquat, a superoxide-producing compound, followed by a rise in mRNA levels of known SoxS-regulated genes. Based on a new method for determining the biological significance of clustering results, a total of 138 genic regions, including several transcription factors and putative sRNAs were identified as being regulated through the SoxRS signaling pathway within 10 minutes of paraquat treatment. A statistically significant two-block SoxS motif was identified through analysis of the SoxS-regulated genes. The SoxRS-independent response included members of the OxyR, CysB, IscR, BirA and Fur regulons. Finally, the relative sensitivity to superoxide was measured in 94 strains carrying deletions in individual, superoxide-regulated genes.\n\nCONCLUSIONS/SIGNIFICANCE: By integrating our microarray time series results with other microarray data, E. coli databases and the primary literature, we propose a model of the primary transcriptional response containing 226 protein-coding and sRNA sequences. From the SoxS dependent network the first statistically significant SoxS-related motif was identified.", "author" : [ { "dropping-particle" : "", "family" : "Blanchard", "given" : "Jeffrey L", "non-dropping-particle" : "", "parse-names" : false, "suffix" : "" }, { "dropping-particle" : "", "family" : "Wholey", "given" : "Wei-Yun", "non-dropping-particle" : "", "parse-names" : false, "suffix" : "" }, { "dropping-particle" : "", "family" : "Conlon", "given" : "Erin M", "non-dropping-particle" : "", "parse-names" : false, "suffix" : "" }, { "dropping-particle" : "", "family" : "Pomposiello", "given" : "Pablo J", "non-dropping-particle" : "", "parse-names" : false, "suffix" : "" } ], "container-title" : "PloS one", "id" : "ITEM-2", "issue" : "11", "issued" : { "date-parts" : [ [ "2007", "1" ] ] }, "page" : "e1186", "title" : "Rapid changes in gene expression dynamics in response to superoxide reveal SoxRS-dependent and independent transcriptional networks.", "type" : "article-journal", "volume" : "2" }, "uris" : [ "http://www.mendeley.com/documents/?uuid=990518e0-4f87-4ce2-8fbb-c389ed6e56f7" ] }, { "id" : "ITEM-3", "itemData" : { "ISSN" : "0021-9193", "PMID" : "2472381", "abstract" : "Escherichia coli treated with nontoxic levels of the superoxide-generating redox-cycling agents menadione and paraquat showed dramatic changes in protein composition as monitored by two-dimensional gel analysis. The distribution of proteins synthesized after treatment with these agents overlapped significantly with that seen after hydrogen peroxide treatment, and it included all the proteins in the oxyR regulon. The redox-cycling agents also elicited the synthesis of at least 33 other proteins that were not seen with hydrogen peroxide, including three heat shock proteins, the Mn-containing superoxide dismutase, the DNA repair protein endonuclease IV, and glucose-6-phosphate dehydrogenase. At least some of these redox-inducible proteins appear to be part of a specific response to intracellular superoxide. E. coli is thus equipped with a network of inducible responses against oxidative damage, controlled in multiple regulatory pathways.", "author" : [ { "dropping-particle" : "", "family" : "Greenberg", "given" : "J T", "non-dropping-particle" : "", "parse-names" : false, "suffix" : "" }, { "dropping-particle" : "", "family" : "Demple", "given" : "B", "non-dropping-particle" : "", "parse-names" : false, "suffix" : "" } ], "container-title" : "Journal of bacteriology", "id" : "ITEM-3", "issue" : "7", "issued" : { "date-parts" : [ [ "1989", "7" ] ] }, "page" : "3933-9", "title" : "A global response induced in Escherichia coli by redox-cycling agents overlaps with that induced by peroxide stress.", "type" : "article-journal", "volume" : "171" }, "uris" : [ "http://www.mendeley.com/documents/?uuid=c322147e-50ec-4560-badb-a5dc8570b935" ] }, { "id" : "ITEM-4", "itemData" : { "DOI" : "10.1016/j.abb.2012.04.014", "ISSN" : "1096-0384", "PMID" : "22609271", "abstract" : "Hydrogen peroxide (H(2)O(2)) is continuously formed by the autoxidation of redox enzymes in aerobic cells, and it also enters from the environment, where it can be generated both by chemical processes and by the deliberate actions of competing organisms. Because H(2)O(2) is acutely toxic, bacteria elaborate scavenging enzymes to keep its intracellular concentration at nanomolar levels. Mutants that lack such enzymes grow poorly, suffer from high rates of mutagenesis, or even die. In order to understand how bacteria cope with oxidative stress, it is important to identify the key enzymes involved in H(2)O(2) degradation. Catalases and NADH peroxidase (Ahp) are primary scavengers in many bacteria, and their activities and physiological impacts have been unambiguously demonstrated through phenotypic analysis and through direct measurements of H(2)O(2) clearance in vivo. Yet a wide variety of additional enzymes have been proposed to serve similar roles: thiol peroxidase, bacterioferritin comigratory protein, glutathione peroxidase, cytochrome c peroxidase, and rubrerythrins. Each of these enzymes can degrade H(2)O(2) in vitro, but their contributions in vivo remain unclear. In this review we examine the genetic, genomic, regulatory, and biochemical evidence that each of these is a bonafide scavenger of H(2)O(2) in the cell. We also consider possible reasons that bacteria might require multiple enzymes to catalyze this process, including differences in substrate specificity, compartmentalization, cofactor requirements, kinetic optima, and enzyme stability. It is hoped that the resolution of these issues will lead to an understanding of stress resistance that is more accurate and perceptive.", "author" : [ { "dropping-particle" : "", "family" : "Mishra", "given" : "Surabhi", "non-dropping-particle" : "", "parse-names" : false, "suffix" : "" }, { "dropping-particle" : "", "family" : "Imlay", "given" : "James", "non-dropping-particle" : "", "parse-names" : false, "suffix" : "" } ], "container-title" : "Archives of biochemistry and biophysics", "id" : "ITEM-4", "issue" : "2", "issued" : { "date-parts" : [ [ "2012", "9", "15" ] ] }, "page" : "145-60", "title" : "Why do bacteria use so many enzymes to scavenge hydrogen peroxide?", "type" : "article-journal", "volume" : "525" }, "uris" : [ "http://www.mendeley.com/documents/?uuid=b5ae2474-b486-4662-9d11-cb320bc0af4a" ] }, { "id" : "ITEM-5", "itemData" : { "DOI" : "10.1186/1752-0509-4-122", "ISSN" : "1752-0509", "PMID" : "20809933", "abstract" : "BACKGROUND: The cellular responses of bacteria to superoxide stress can be used to model adaptation to severe environmental changes. Superoxide stress promotes the excessive production of reactive oxygen species (ROS) that have detrimental effects on cell metabolic and other physiological activities. To antagonize such effects, the cell needs to regulate a range of metabolic reactions in a coordinated way, so that coherent metabolic responses are generated by the cellular metabolic reaction network as a whole. In the present study, we have used a quantitative metabolic flux analysis approach, together with measurement of gene expression and activity of key enzymes, to investigate changes in central carbon metabolism that occur in Escherichia coli in response to paraquat-induced superoxide stress. The cellular regulatory mechanisms involved in the observed global flux changes are discussed.\n\nRESULTS: Flux analysis based on nuclear magnetic resonance (NMR) and mass spectroscopy (MS) measurements and computation provided quantitative results on the metabolic fluxes redistribution of the E. coli central carbon network under paraquat-induced oxidative stress. The metabolic fluxes of the glycolytic pathway were redirected to the pentose phosphate pathway (PP pathway). The production of acetate increased significantly, the fluxes associated with the TCA cycle decreased, and the fluxes in the glyoxylate shunt increased in response to oxidative stress. These global flux changes resulted in an increased ratio of NADPH:NADH and in the accumulation of \u03b1-ketoglutarate.\n\nCONCLUSIONS: Metabolic flux analysis provided a quantitative and global picture of responses of the E. coli central carbon metabolic network to oxidative stress. Systematic adjustments of cellular physiological state clearly occurred in response to changes in metabolic fluxes induced by oxidative stress. Quantitative flux analysis therefore could reveal the physiological state of the cell at the systems level and is a useful complement to molecular systems approaches, such as proteomics and transcription analyses.", "author" : [ { "dropping-particle" : "", "family" : "Rui", "given" : "Bin", "non-dropping-particle" : "", "parse-names" : false, "suffix" : "" }, { "dropping-particle" : "", "family" : "Shen", "given" : "Tie", "non-dropping-particle" : "", "parse-names" : false, "suffix" : "" }, { "dropping-particle" : "", "family" : "Zhou", "given" : "Hong", "non-dropping-particle" : "", "parse-names" : false, "suffix" : "" }, { "dropping-particle" : "", "family" : "Liu", "given" : "Jianping", "non-dropping-particle" : "", "parse-names" : false, "suffix" : "" }, { "dropping-particle" : "", "family" : "Chen", "given" : "Jiusheng", "non-dropping-particle" : "", "parse-names" : false, "suffix" : "" }, { "dropping-particle" : "", "family" : "Pan", "given" : "Xiaosong", "non-dropping-particle" : "", "parse-names" : false, "suffix" : "" }, { "dropping-particle" : "", "family" : "Liu", "given" : "Haiyan", "non-dropping-particle" : "", "parse-names" : false, "suffix" : "" }, { "dropping-particle" : "", "family" : "Wu", "given" : "Jihui", "non-dropping-particle" : "", "parse-names" : false, "suffix" : "" }, { "dropping-particle" : "", "family" : "Zheng", "given" : "Haoran", "non-dropping-particle" : "", "parse-names" : false, "suffix" : "" }, { "dropping-particle" : "", "family" : "Shi", "given" : "Yunyu", "non-dropping-particle" : "", "parse-names" : false, "suffix" : "" } ], "container-title" : "BMC systems biology", "id" : "ITEM-5", "issue" : "1", "issued" : { "date-parts" : [ [ "2010", "1" ] ] }, "page" : "122", "title" : "A systematic investigation of Escherichia coli central carbon metabolism in response to superoxide stress.", "type" : "article-journal", "volume" : "4" }, "uris" : [ "http://www.mendeley.com/documents/?uuid=5d770342-c72a-4d77-bba6-f626f3ec8827" ] }, { "id" : "ITEM-6", "itemData" : { "DOI" : "10.3390/metabo4010001", "ISSN" : "2218-1989", "abstract" : "An overview was made to understand the regulation system of a bacterial cell such as Escherichia coli in response to nutrient limitation such as carbon, nitrogen, phosphate, sulfur, ion sources, and environmental stresses such as oxidative stress, acid shock, heat shock, and solvent stresses. It is quite important to understand how the cell detects environmental signals, integrate such information, and how the cell system is regulated. As for catabolite regulation, F1,6B P (FDP), PEP, and PYR play important roles in enzyme level regulation together with transcriptional regulation by such transcription factors as Cra, Fis, CsrA, and cAMP-Crp. \u03b1KG plays an important role in the coordinated control between carbon (C)- and nitrogen (N)-limitations, where \u03b1KG inhibits enzyme I (EI) of phosphotransferase system (PTS), thus regulating the glucose uptake rate in accordance with N level. As such, multiple regulation systems are co-ordinated for the cell synthesis and energy generation against nutrient limitations and environmental stresses. As for oxidative stress, the TCA cycle both generates and scavenges the reactive oxygen species (ROSs), where NADPH produced at ICDH and the oxidative pentose phosphate pathways play an important role in coping with oxidative stress. Solvent resistant mechanism was also considered for the stresses caused by biofuels and biochemicals production in the cell.", "author" : [ { "dropping-particle" : "", "family" : "Shimizu", "given" : "Kazuyuki", "non-dropping-particle" : "", "parse-names" : false, "suffix" : "" } ], "container-title" : "Metabolites", "id" : "ITEM-6", "issue" : "1", "issued" : { "date-parts" : [ [ "2013", "12", "30" ] ] }, "language" : "en", "page" : "1-35", "publisher" : "Multidisciplinary Digital Publishing Institute", "title" : "Regulation Systems of Bacteria such as Escherichia coli in Response to Nutrient Limitation and Environmental Stresses", "type" : "article-journal", "volume" : "4" }, "uris" : [ "http://www.mendeley.com/documents/?uuid=3843445c-a438-435a-a9f4-1affcad8c8e6" ] }, { "id" : "ITEM-7", "itemData" : { "DOI" : "10.1074/jbc.M306251200", "ISSN" : "0021-9258", "author" : [ { "dropping-particle" : "", "family" : "Brumaghim", "given" : "J. L.", "non-dropping-particle" : "", "parse-names" : false, "suffix" : "" }, { "dropping-particle" : "", "family" : "Li", "given" : "Y.", "non-dropping-particle" : "", "parse-names" : false, "suffix" : "" }, { "dropping-particle" : "", "family" : "Henle", "given" : "E.", "non-dropping-particle" : "", "parse-names" : false, "suffix" : "" }, { "dropping-particle" : "", "family" : "Linn", "given" : "S.", "non-dropping-particle" : "", "parse-names" : false, "suffix" : "" } ], "container-title" : "Journal of Biological Chemistry", "id" : "ITEM-7", "issue" : "43", "issued" : { "date-parts" : [ [ "2003", "10", "24" ] ] }, "page" : "42495-42504", "title" : "Effects of Hydrogen Peroxide upon Nicotinamide Nucleotide Metabolism in Escherichia coli: CHANGES IN ENZYME LEVELS AND NICOTINAMIDE NUCLEOTIDE POOLS AND STUDIES OF THE OXIDATION OF NAD(P)H BY Fe(III)", "type" : "article-journal", "volume" : "278" }, "uris" : [ "http://www.mendeley.com/documents/?uuid=aa23e9e0-a549-3a6f-91e0-b7021e6e81e4" ] }, { "id" : "ITEM-8", "itemData" : { "DOI" : "10.1186/jbiol63", "ISSN" : "1475-4924", "PMID" : "18226191", "abstract" : "A new study reveals that, in response to oxidative stress, organisms can redirect their metabolic flux from glycolysis to the pentose phosphate pathway, the pathway that provides the reducing power for the main cellular redox systems. This ability is conserved between yeast and animals, showing its importance in the adaptation to oxidative stress.", "author" : [ { "dropping-particle" : "", "family" : "Grant", "given" : "Chris M", "non-dropping-particle" : "", "parse-names" : false, "suffix" : "" } ], "container-title" : "Journal of biology", "id" : "ITEM-8", "issue" : "1", "issued" : { "date-parts" : [ [ "2008", "1" ] ] }, "page" : "1", "title" : "Metabolic reconfiguration is a regulated response to oxidative stress.", "type" : "article-journal", "volume" : "7" }, "uris" : [ "http://www.mendeley.com/documents/?uuid=8dfc519e-cd96-4108-9739-dafe5d60e6e8" ] }, { "id" : "ITEM-9", "itemData" : { "DOI" : "10.1089/ars.2010.3797", "ISSN" : "1557-7716", "PMID" : "21348809", "abstract" : "AIMS: A shift in primary carbon metabolism is the fastest response to oxidative stress. Induced within seconds, it precedes transcriptional regulation, and produces reducing equivalents in form of NADPH within the pentose phosphate pathway (PPP).\n\nRESULTS: Here, we provide evidence for a regulatory signaling function of this metabolic transition in yeast. Several PPP-deficiencies caused abnormal accumulation of intermediate metabolites during the stress response. These PPP-deficient strains had strong growth deficits on media containing oxidants, but we observed that part of their oxidant-phenotypes were not attributable to the production of NADPH equivalents. This pointed to a second, yet unknown role of the PPP in the antioxidant response. Comparing transcriptome profiles obtained by RNA sequencing, we found gene expression profiles that resembled oxidative conditions when PPP activity was increased. Vice versa, deletion of PPP enzymes disturbed and delayed mRNA and protein expression during the antioxidant response.\n\nINNOVATION: Thus, the transient activation of the PPP is a metabolic signal required for balancing and timing gene expression upon an oxidative burst.\n\nCONCLUSION: Consequently, dynamic rearrangements in central carbon metabolism seem to be of major importance for eukaryotic redox sensing, and represent a novel class of dynamic gene expression regulators.", "author" : [ { "dropping-particle" : "", "family" : "Kr\u00fcger", "given" : "Antje", "non-dropping-particle" : "", "parse-names" : false, "suffix" : "" }, { "dropping-particle" : "", "family" : "Gr\u00fcning", "given" : "Nana-Maria", "non-dropping-particle" : "", "parse-names" : false, "suffix" : "" }, { "dropping-particle" : "", "family" : "Wamelink", "given" : "Mirjam M C", "non-dropping-particle" : "", "parse-names" : false, "suffix" : "" }, { "dropping-particle" : "", "family" : "Kerick", "given" : "Martin", "non-dropping-particle" : "", "parse-names" : false, "suffix" : "" }, { "dropping-particle" : "", "family" : "Kirpy", "given" : "Alexander", "non-dropping-particle" : "", "parse-names" : false, "suffix" : "" }, { "dropping-particle" : "", "family" : "Parkhomchuk", "given" : "Dimitri", "non-dropping-particle" : "", "parse-names" : false, "suffix" : "" }, { "dropping-particle" : "", "family" : "Bluemlein", "given" : "Katharina", "non-dropping-particle" : "", "parse-names" : false, "suffix" : "" }, { "dropping-particle" : "", "family" : "Schweiger", "given" : "Michal-Ruth", "non-dropping-particle" : "", "parse-names" : false, "suffix" : "" }, { "dropping-particle" : "", "family" : "Soldatov", "given" : "Aleksey", "non-dropping-particle" : "", "parse-names" : false, "suffix" : "" }, { "dropping-particle" : "", "family" : "Lehrach", "given" : "Hans", "non-dropping-particle" : "", "parse-names" : false, "suffix" : "" }, { "dropping-particle" : "", "family" : "Jakobs", "given" : "Cornelis", "non-dropping-particle" : "", "parse-names" : false, "suffix" : "" }, { "dropping-particle" : "", "family" : "Ralser", "given" : "Markus", "non-dropping-particle" : "", "parse-names" : false, "suffix" : "" } ], "container-title" : "Antioxidants &amp; redox signaling", "id" : "ITEM-9", "issue" : "2", "issued" : { "date-parts" : [ [ "2011", "7", "15" ] ] }, "page" : "311-24", "title" : "The pentose phosphate pathway is a metabolic redox sensor and regulates transcription during the antioxidant response.", "type" : "article-journal", "volume" : "15" }, "uris" : [ "http://www.mendeley.com/documents/?uuid=ccfc9030-dcc3-468f-8032-eb8854a4c350" ] }, { "id" : "ITEM-10",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"ITEM-10",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"mendeley" : { "formattedCitation" : "(Baez &amp; Shiloach 2013; Blanchard et al. 2007; Greenberg &amp; Demple 1989; Mishra &amp; Imlay 2012; Rui et al. 2010a; Shimizu 2013; Brumaghim et al. 2003; Grant 2008; Kr\u00fcger et al. 2011; Ralser et al. 2009)", "plainTextFormattedCitation" : "(Baez &amp; Shiloach 2013; Blanchard et al. 2007; Greenberg &amp; Demple 1989; Mishra &amp; Imlay 2012; Rui et al. 2010a; Shimizu 2013; Brumaghim et al. 2003; Grant 2008; Kr\u00fcger et al. 2011; Ralser et al. 2009)", "previouslyFormattedCitation" : "(Baez &amp; Shiloach 2013; Blanchard et al. 2007; Greenberg &amp; Demple 1989; Mishra &amp; Imlay 2012; Rui et al. 2010a; Shimizu 2013; Brumaghim et al. 2003; Grant 2008; Kr\u00fcger et al. 2011; Ralser et al. 2009)" }, "properties" : { "noteIndex" : 0 }, "schema" : "https://github.com/citation-style-language/schema/raw/master/csl-citation.json" }</w:instrText>
      </w:r>
      <w:r w:rsidR="00A440FE">
        <w:rPr>
          <w:rFonts w:cs="Arial"/>
          <w:shd w:val="clear" w:color="auto" w:fill="FFFFFF"/>
        </w:rPr>
        <w:fldChar w:fldCharType="separate"/>
      </w:r>
      <w:r w:rsidR="003628E9" w:rsidRPr="003628E9">
        <w:rPr>
          <w:rFonts w:cs="Arial"/>
          <w:noProof/>
          <w:shd w:val="clear" w:color="auto" w:fill="FFFFFF"/>
        </w:rPr>
        <w:t>(Baez &amp; Shiloach 2013; Blanchard et al. 2007; Greenberg &amp; Demple 1989; Mishra &amp; Imlay 2012; Rui et al. 2010a; Shimizu 2013; Brumaghim et al. 2003; Grant 2008; Krüger et al. 2011; Ralser et al. 2009)</w:t>
      </w:r>
      <w:r w:rsidR="00A440FE">
        <w:rPr>
          <w:rFonts w:cs="Arial"/>
          <w:shd w:val="clear" w:color="auto" w:fill="FFFFFF"/>
        </w:rPr>
        <w:fldChar w:fldCharType="end"/>
      </w:r>
      <w:r w:rsidR="0084522E">
        <w:rPr>
          <w:rFonts w:cs="Arial"/>
          <w:shd w:val="clear" w:color="auto" w:fill="FFFFFF"/>
        </w:rPr>
        <w:t>.</w:t>
      </w:r>
    </w:p>
    <w:p w14:paraId="737E7A28" w14:textId="7F6999A2" w:rsidR="00DE2BD0" w:rsidRPr="00826546" w:rsidRDefault="00355E2F">
      <w:r>
        <w:rPr>
          <w:rFonts w:cs="Arial"/>
          <w:shd w:val="clear" w:color="auto" w:fill="FFFFFF"/>
        </w:rPr>
        <w:t xml:space="preserve">For </w:t>
      </w:r>
      <w:r w:rsidRPr="00355E2F">
        <w:rPr>
          <w:rFonts w:cs="Arial"/>
          <w:i/>
          <w:shd w:val="clear" w:color="auto" w:fill="FFFFFF"/>
        </w:rPr>
        <w:t>E. coli</w:t>
      </w:r>
      <w:r w:rsidR="0059166F">
        <w:rPr>
          <w:rFonts w:cs="Arial"/>
          <w:shd w:val="clear" w:color="auto" w:fill="FFFFFF"/>
        </w:rPr>
        <w:t>,</w:t>
      </w:r>
      <w:r>
        <w:rPr>
          <w:rFonts w:cs="Arial"/>
          <w:shd w:val="clear" w:color="auto" w:fill="FFFFFF"/>
        </w:rPr>
        <w:t xml:space="preserve"> l</w:t>
      </w:r>
      <w:r w:rsidR="00797E96">
        <w:rPr>
          <w:rFonts w:cs="Arial"/>
          <w:shd w:val="clear" w:color="auto" w:fill="FFFFFF"/>
        </w:rPr>
        <w:t xml:space="preserve">ong term </w:t>
      </w:r>
      <w:r>
        <w:rPr>
          <w:rFonts w:cs="Arial"/>
          <w:shd w:val="clear" w:color="auto" w:fill="FFFFFF"/>
        </w:rPr>
        <w:t>defense against ROS is coordinated by the</w:t>
      </w:r>
      <w:r w:rsidR="00797E96">
        <w:rPr>
          <w:rFonts w:cs="Arial"/>
          <w:shd w:val="clear" w:color="auto" w:fill="FFFFFF"/>
        </w:rPr>
        <w:t xml:space="preserve"> </w:t>
      </w:r>
      <w:r w:rsidR="00204931">
        <w:rPr>
          <w:rFonts w:cs="Arial"/>
          <w:shd w:val="clear" w:color="auto" w:fill="FFFFFF"/>
        </w:rPr>
        <w:t xml:space="preserve">transcription factors </w:t>
      </w:r>
      <w:proofErr w:type="spellStart"/>
      <w:r w:rsidR="00B13300">
        <w:rPr>
          <w:rFonts w:cs="Arial"/>
          <w:shd w:val="clear" w:color="auto" w:fill="FFFFFF"/>
        </w:rPr>
        <w:t>OxyR</w:t>
      </w:r>
      <w:proofErr w:type="spellEnd"/>
      <w:r w:rsidR="00B13300">
        <w:rPr>
          <w:rFonts w:cs="Arial"/>
          <w:shd w:val="clear" w:color="auto" w:fill="FFFFFF"/>
        </w:rPr>
        <w:t xml:space="preserve"> and the </w:t>
      </w:r>
      <w:proofErr w:type="spellStart"/>
      <w:r w:rsidR="00B13300">
        <w:rPr>
          <w:rFonts w:cs="Arial"/>
          <w:shd w:val="clear" w:color="auto" w:fill="FFFFFF"/>
        </w:rPr>
        <w:t>SoxRS</w:t>
      </w:r>
      <w:proofErr w:type="spellEnd"/>
      <w:r w:rsidR="00EE1EA6">
        <w:rPr>
          <w:rFonts w:cs="Arial"/>
          <w:shd w:val="clear" w:color="auto" w:fill="FFFFFF"/>
        </w:rPr>
        <w:t xml:space="preserve"> </w:t>
      </w:r>
      <w:r w:rsidR="00BB6B7D">
        <w:rPr>
          <w:rFonts w:cs="Arial"/>
          <w:shd w:val="clear" w:color="auto" w:fill="FFFFFF"/>
        </w:rPr>
        <w:t xml:space="preserve"> [</w:t>
      </w:r>
      <w:r w:rsidR="00BB6B7D" w:rsidRPr="00EA6198">
        <w:rPr>
          <w:rFonts w:cs="Arial"/>
          <w:color w:val="FF0000"/>
          <w:shd w:val="clear" w:color="auto" w:fill="FFFFFF"/>
        </w:rPr>
        <w:t>REFERENCE OF RECENT REVIEW MISSING</w:t>
      </w:r>
      <w:r w:rsidR="00BB6B7D">
        <w:rPr>
          <w:rFonts w:cs="Arial"/>
          <w:shd w:val="clear" w:color="auto" w:fill="FFFFFF"/>
        </w:rPr>
        <w:t>]</w:t>
      </w:r>
      <w:r w:rsidR="0036223E">
        <w:rPr>
          <w:rFonts w:cs="Arial"/>
          <w:shd w:val="clear" w:color="auto" w:fill="FFFFFF"/>
        </w:rPr>
        <w:t>,</w:t>
      </w:r>
      <w:r w:rsidR="00D02062">
        <w:rPr>
          <w:rFonts w:cs="Arial"/>
          <w:shd w:val="clear" w:color="auto" w:fill="FFFFFF"/>
        </w:rPr>
        <w:t xml:space="preserve"> where </w:t>
      </w:r>
      <w:proofErr w:type="spellStart"/>
      <w:r w:rsidR="001D67AD">
        <w:rPr>
          <w:rFonts w:cs="Arial"/>
          <w:shd w:val="clear" w:color="auto" w:fill="FFFFFF"/>
        </w:rPr>
        <w:t>OxyR</w:t>
      </w:r>
      <w:proofErr w:type="spellEnd"/>
      <w:r w:rsidR="001D67AD">
        <w:rPr>
          <w:rFonts w:cs="Arial"/>
          <w:shd w:val="clear" w:color="auto" w:fill="FFFFFF"/>
        </w:rPr>
        <w:t xml:space="preserve"> respond</w:t>
      </w:r>
      <w:r w:rsidR="00D02062">
        <w:rPr>
          <w:rFonts w:cs="Arial"/>
          <w:shd w:val="clear" w:color="auto" w:fill="FFFFFF"/>
        </w:rPr>
        <w:t>s</w:t>
      </w:r>
      <w:r w:rsidR="001D67AD">
        <w:rPr>
          <w:rFonts w:cs="Arial"/>
          <w:shd w:val="clear" w:color="auto" w:fill="FFFFFF"/>
        </w:rPr>
        <w:t xml:space="preserve"> mostly to H</w:t>
      </w:r>
      <w:r w:rsidR="001D67AD" w:rsidRPr="008D2288">
        <w:rPr>
          <w:rFonts w:cs="Arial"/>
          <w:shd w:val="clear" w:color="auto" w:fill="FFFFFF"/>
          <w:vertAlign w:val="subscript"/>
        </w:rPr>
        <w:t>2</w:t>
      </w:r>
      <w:r w:rsidR="001D67AD">
        <w:rPr>
          <w:rFonts w:cs="Arial"/>
          <w:shd w:val="clear" w:color="auto" w:fill="FFFFFF"/>
        </w:rPr>
        <w:t>O</w:t>
      </w:r>
      <w:r w:rsidR="001D67AD" w:rsidRPr="008D2288">
        <w:rPr>
          <w:rFonts w:cs="Arial"/>
          <w:shd w:val="clear" w:color="auto" w:fill="FFFFFF"/>
          <w:vertAlign w:val="subscript"/>
        </w:rPr>
        <w:t>2</w:t>
      </w:r>
      <w:r w:rsidR="001D67AD">
        <w:rPr>
          <w:rFonts w:cs="Arial"/>
          <w:shd w:val="clear" w:color="auto" w:fill="FFFFFF"/>
          <w:vertAlign w:val="subscript"/>
        </w:rPr>
        <w:t xml:space="preserve"> </w:t>
      </w:r>
      <w:r w:rsidR="001D67AD">
        <w:rPr>
          <w:rFonts w:cs="Arial"/>
          <w:shd w:val="clear" w:color="auto" w:fill="FFFFFF"/>
        </w:rPr>
        <w:t>stress</w:t>
      </w:r>
      <w:r w:rsidR="003D7C8A">
        <w:rPr>
          <w:rFonts w:cs="Arial"/>
          <w:shd w:val="clear" w:color="auto" w:fill="FFFFFF"/>
        </w:rPr>
        <w:t xml:space="preserve"> </w:t>
      </w:r>
      <w:r w:rsidR="003D7C8A">
        <w:rPr>
          <w:rFonts w:cs="Arial"/>
          <w:shd w:val="clear" w:color="auto" w:fill="FFFFFF"/>
        </w:rPr>
        <w:fldChar w:fldCharType="begin" w:fldLock="1"/>
      </w:r>
      <w:r w:rsidR="00EF5CB5">
        <w:rPr>
          <w:rFonts w:cs="Arial"/>
          <w:shd w:val="clear" w:color="auto" w:fill="FFFFFF"/>
        </w:rPr>
        <w:instrText>ADDIN CSL_CITATION { "citationItems" : [ { "id" : "ITEM-1", "itemData" : { "ISSN" : "0021-9193", "PMID" : "1400156", "abstract" : "Escherichia coli responds to the redox stress imposed by superoxide-generating agents such as paraquat by activating the synthesis of as many as 80 polypeptides. Expression of a key group of these inducible proteins is controlled at the transcriptional level by the soxRS locus (the soxRS regulon). A two-stage control system was hypothesized for soxRS, in which an intracellular redox signal would trigger the SoxR protein as a transcriptional activator of the soxS gene and the resulting increased levels of SoxS protein would activate transcription of the various soxRS regulon genes (B. Demple and C.F. Am\u00e1bile Cuevas, Cell 67:837-839, 1990). We have constructed operon fusions of the E. coli lac genes to the soxS promoter to monitor soxS transcription. Expression from the soxS promoter is strongly inducible by paraquat in a manner strictly dependent on a functional soxR gene. Several other superoxide-generating agents also trigger soxR(+)-dependent soxS expression, and the inductions by paraquat and phenazine methosulfate were dependent on the presence of oxygen. Numerous other oxidative stress agents (H2O2, gamma rays, heat shock, etc.) failed to induce soxS, while aerobic growth of superoxide dismutase-deficient bacteria triggered soxR-dependent soxS expression. These results indicate a specific redox signal for soxS induction. A direct role for SoxR protein in the activation of the soxS gene is indicated by band-shift and DNase I footprinting experiments that demonstrate specific binding of the SoxR protein in cell extracts to the soxS promoter. The mode of SoxR binding to DNA appears to be similar to that of its homolog MerR in that the SoxR footprint spans the -10 to -35 region of the soxS promoter.", "author" : [ { "dropping-particle" : "", "family" : "Nunoshiba", "given" : "T", "non-dropping-particle" : "", "parse-names" : false, "suffix" : "" }, { "dropping-particle" : "", "family" : "Hidalgo", "given" : "E", "non-dropping-particle" : "", "parse-names" : false, "suffix" : "" }, { "dropping-particle" : "", "family" : "Am\u00e1bile Cuevas", "given" : "C F", "non-dropping-particle" : "", "parse-names" : false, "suffix" : "" }, { "dropping-particle" : "", "family" : "Demple", "given" : "B", "non-dropping-particle" : "", "parse-names" : false, "suffix" : "" } ], "container-title" : "Journal of bacteriology", "id" : "ITEM-1", "issue" : "19", "issued" : { "date-parts" : [ [ "1992", "10" ] ] }, "page" : "6054-60", "title" : "Two-stage control of an oxidative stress regulon: the Escherichia coli SoxR protein triggers redox-inducible expression of the soxS regulatory gene.", "type" : "article-journal", "volume" : "174" }, "uris" : [ "http://www.mendeley.com/documents/?uuid=a7afdbb6-73a7-4b5c-b90b-5e2644925c3f" ] } ], "mendeley" : { "formattedCitation" : "(Nunoshiba et al. 1992)", "plainTextFormattedCitation" : "(Nunoshiba et al. 1992)", "previouslyFormattedCitation" : "(Nunoshiba et al. 1992)" }, "properties" : { "noteIndex" : 0 }, "schema" : "https://github.com/citation-style-language/schema/raw/master/csl-citation.json" }</w:instrText>
      </w:r>
      <w:r w:rsidR="003D7C8A">
        <w:rPr>
          <w:rFonts w:cs="Arial"/>
          <w:shd w:val="clear" w:color="auto" w:fill="FFFFFF"/>
        </w:rPr>
        <w:fldChar w:fldCharType="separate"/>
      </w:r>
      <w:r w:rsidR="003628E9" w:rsidRPr="003628E9">
        <w:rPr>
          <w:rFonts w:cs="Arial"/>
          <w:noProof/>
          <w:shd w:val="clear" w:color="auto" w:fill="FFFFFF"/>
        </w:rPr>
        <w:t>(Nunoshiba et al. 1992)</w:t>
      </w:r>
      <w:r w:rsidR="003D7C8A">
        <w:rPr>
          <w:rFonts w:cs="Arial"/>
          <w:shd w:val="clear" w:color="auto" w:fill="FFFFFF"/>
        </w:rPr>
        <w:fldChar w:fldCharType="end"/>
      </w:r>
      <w:r w:rsidR="001D67AD">
        <w:rPr>
          <w:rFonts w:cs="Arial"/>
          <w:shd w:val="clear" w:color="auto" w:fill="FFFFFF"/>
        </w:rPr>
        <w:t>.</w:t>
      </w:r>
      <w:r w:rsidR="003D7C8A">
        <w:rPr>
          <w:rFonts w:cs="Arial"/>
          <w:shd w:val="clear" w:color="auto" w:fill="FFFFFF"/>
        </w:rPr>
        <w:t xml:space="preserve"> </w:t>
      </w:r>
      <w:r w:rsidR="004E4C7F">
        <w:rPr>
          <w:rFonts w:cs="Arial"/>
          <w:shd w:val="clear" w:color="auto" w:fill="FFFFFF"/>
        </w:rPr>
        <w:t>Since</w:t>
      </w:r>
      <w:r w:rsidR="00900C23">
        <w:rPr>
          <w:rFonts w:cs="Arial"/>
          <w:shd w:val="clear" w:color="auto" w:fill="FFFFFF"/>
        </w:rPr>
        <w:t xml:space="preserve"> </w:t>
      </w:r>
      <w:r w:rsidR="00C63E94" w:rsidRPr="000D0C36">
        <w:t xml:space="preserve">changes in gene expression </w:t>
      </w:r>
      <w:r w:rsidR="00200A99">
        <w:t>require</w:t>
      </w:r>
      <w:r w:rsidR="00C63E94" w:rsidRPr="000D0C36">
        <w:t xml:space="preserve"> at least</w:t>
      </w:r>
      <w:r w:rsidR="00A5343A">
        <w:t xml:space="preserve"> several minutes to </w:t>
      </w:r>
      <w:r w:rsidR="00484127">
        <w:t>become effective</w:t>
      </w:r>
      <w:r w:rsidR="00A5343A">
        <w:t xml:space="preserve"> </w:t>
      </w:r>
      <w:r w:rsidR="00AE0085">
        <w:fldChar w:fldCharType="begin" w:fldLock="1"/>
      </w:r>
      <w:r w:rsidR="00EF5CB5">
        <w:instrText>ADDIN CSL_CITATION { "citationItems" : [ { "id" : "ITEM-1", "itemData" : { "DOI" : "10.1038/nbt.1499", "ISSN" : "1087-0156", "abstract" : "Significant insight about biological networks arises from the study of network motifs\u2014overly abundant network subgraphs1, 2\u2014but such wiring patterns do not specify when and how potential routes within a cellular network are used. To address this limitation, we introduce activity motifs, which capture patterns in the dynamic use of a network. Using this framework to analyze transcription in Saccharomyces cerevisiae metabolism, we find that cells use different timing activity motifs to optimize transcription timing in response to changing conditions: forward activation to produce metabolic compounds efficiently, backward shutoff to rapidly stop production of a detrimental product and synchronized activation for co-production of metabolites required for the same reaction. Measuring protein abundance over a time course reveals that mRNA timing motifs also occur at the protein level. Timing motifs significantly overlap with binding activity motifs, where genes in a linear chain have ordered binding affinity to a transcription factor, suggesting a mechanism for ordered transcription. Finely timed transcriptional regulation is therefore abundant in yeast metabolism, optimizing the organism's adaptation to new environmental conditions.", "author" : [ { "dropping-particle" : "", "family" : "Chechik", "given" : "Gal", "non-dropping-particle" : "", "parse-names" : false, "suffix" : "" }, { "dropping-particle" : "", "family" : "Oh", "given" : "Eugene", "non-dropping-particle" : "", "parse-names" : false, "suffix" : "" }, { "dropping-particle" : "", "family" : "Rando", "given" : "Oliver", "non-dropping-particle" : "", "parse-names" : false, "suffix" : "" }, { "dropping-particle" : "", "family" : "Weissman", "given" : "Jonathan", "non-dropping-particle" : "", "parse-names" : false, "suffix" : "" }, { "dropping-particle" : "", "family" : "Regev", "given" : "Aviv", "non-dropping-particle" : "", "parse-names" : false, "suffix" : "" }, { "dropping-particle" : "", "family" : "Koller", "given" : "Daphne", "non-dropping-particle" : "", "parse-names" : false, "suffix" : "" } ], "container-title" : "Nature Biotechnology", "id" : "ITEM-1", "issue" : "11", "issued" : { "date-parts" : [ [ "2008", "10", "26" ] ] }, "page" : "1251-1259", "publisher" : "Nature Publishing Group", "title" : "Activity motifs reveal principles of timing in transcriptional control of the yeast metabolic network", "title-short" : "Nat Biotech", "type" : "article-journal", "volume" : "26" }, "uris" : [ "http://www.mendeley.com/documents/?uuid=d917e45e-fda4-46ec-b892-a58f1477b9d6" ] } ], "mendeley" : { "formattedCitation" : "(Chechik et al. 2008)", "plainTextFormattedCitation" : "(Chechik et al. 2008)", "previouslyFormattedCitation" : "(Chechik et al. 2008)" }, "properties" : { "noteIndex" : 0 }, "schema" : "https://github.com/citation-style-language/schema/raw/master/csl-citation.json" }</w:instrText>
      </w:r>
      <w:r w:rsidR="00AE0085">
        <w:fldChar w:fldCharType="separate"/>
      </w:r>
      <w:r w:rsidR="003628E9" w:rsidRPr="003628E9">
        <w:rPr>
          <w:noProof/>
        </w:rPr>
        <w:t>(Chechik et al. 2008)</w:t>
      </w:r>
      <w:r w:rsidR="00AE0085">
        <w:fldChar w:fldCharType="end"/>
      </w:r>
      <w:r w:rsidR="00991D2B">
        <w:t>,</w:t>
      </w:r>
      <w:r w:rsidR="00BB4E80">
        <w:t xml:space="preserve"> short-responses are based on already present</w:t>
      </w:r>
      <w:r w:rsidR="00A777A8">
        <w:t xml:space="preserve"> anti-oxidative systems </w:t>
      </w:r>
      <w:r w:rsidR="001640D6">
        <w:t>such as</w:t>
      </w:r>
      <w:r w:rsidR="00A777A8">
        <w:t xml:space="preserve"> superoxide </w:t>
      </w:r>
      <w:r w:rsidR="00A777A8">
        <w:lastRenderedPageBreak/>
        <w:t>dismutase, catalases, glutathione peroxidase and non-enzymatic antioxi</w:t>
      </w:r>
      <w:r w:rsidR="00484C2A">
        <w:t xml:space="preserve">dants like reduced glutathione </w:t>
      </w:r>
      <w:r w:rsidR="00A777A8">
        <w:t xml:space="preserve">to scavenge ROS </w:t>
      </w:r>
      <w:r w:rsidR="00A777A8">
        <w:fldChar w:fldCharType="begin" w:fldLock="1"/>
      </w:r>
      <w:r w:rsidR="00EF5CB5">
        <w:instrText>ADDIN CSL_CITATION { "citationItems" : [ { "id" : "ITEM-1", "itemData" : { "DOI" : "10.1016/S0955-0674(03)00002-4", "ISSN" : "09550674", "abstract" : "Although oxidants clearly possess the capacity to behave in a random and destructive fashion, growing evidence suggests that in many instances the production of reactive oxygen species is tightly regulated and their downstream targets exquisitely specific. This past year, several notable advances have been made in defining the specific redox-dependent targets of intracellular oxidants, as well as the myriad pathways that appear to employ oxidants as effector molecules. These new studies have significantly altered our understanding of how reactive oxygen species participate in diverse processes from tumourigenesis to ageing.", "author" : [ { "dropping-particle" : "", "family" : "Finkel", "given" : "Toren", "non-dropping-particle" : "", "parse-names" : false, "suffix" : "" } ], "container-title" : "Current Opinion in Cell Biology", "id" : "ITEM-1", "issue" : "2", "issued" : { "date-parts" : [ [ "2003", "4" ] ] }, "page" : "247-254", "title" : "Oxidant signals and oxidative stress", "type" : "article-journal", "volume" : "15" }, "uris" : [ "http://www.mendeley.com/documents/?uuid=7be45295-7951-4892-a71a-d7fa6602f194" ] }, { "id" : "ITEM-2", "itemData" : { "DOI" : "10.1080/01926230290166724", "ISSN" : "0192-6233", "abstract" : "Reactive oxygen species (ROS) and other radicals are involved in a variety of biological phenomena, such as mutation, carcinogenesis, degenerative and other diseases, inflammation, aging, and development. ROS are well recognized for playing a dual role as deleterious and beneficial species. The objectives of this review are to describe oxidative stress phenomena, terminology, definitions, and basic chemical characteristics of the species involved; examine the biological targets susceptible to oxidation and the defense mechanisms of the organism against these reactive metabolites; and analyze methodologies, including immunohistochemical markers, used in toxicological pathology in the visualization of oxidative stress phenomena. Direct detection of ROS and other free radicals is difficult, because these molecules are short-lived and highly reactive in a nonspecific manner. Ongoing oxidative damage is, thus, generally analyzed by measurement of secondary products including derivatives of amino acids, nuclei acids, and lipid peroxidation. Attention has been focused on electrochemical methods based on voltammetry measurements for evaluating the total reducing power of biological fluids and tissues. This approach can function as a tool to assess the antioxidant-reducing profile of a biological site and follow changes in pathological situations. This review thus includes different topics essential for understanding oxidative stress phenomena and provides tools for those intending to conduct study and research in this field.", "author" : [ { "dropping-particle" : "", "family" : "Kohen", "given" : "Ron", "non-dropping-particle" : "", "parse-names" : false, "suffix" : "" }, { "dropping-particle" : "", "family" : "Nyska", "given" : "Abraham", "non-dropping-particle" : "", "parse-names" : false, "suffix" : "" } ], "container-title" : "Toxicologic Pathology", "id" : "ITEM-2", "issue" : "6", "issued" : { "date-parts" : [ [ "2002", "11", "1" ] ] }, "page" : "620-650", "title" : "Oxidation of Biological Systems: Oxidative Stress Phenomena, Antioxidants, Redox Reactions, and Methods for Their Quantification", "type" : "article-journal", "volume" : "30" }, "uris" : [ "http://www.mendeley.com/documents/?uuid=92d3755c-81a0-4f9f-ba99-d0ce309311ef" ] } ], "mendeley" : { "formattedCitation" : "(Finkel 2003; Kohen &amp; Nyska 2002)", "plainTextFormattedCitation" : "(Finkel 2003; Kohen &amp; Nyska 2002)", "previouslyFormattedCitation" : "(Finkel 2003; Kohen &amp; Nyska 2002)" }, "properties" : { "noteIndex" : 0 }, "schema" : "https://github.com/citation-style-language/schema/raw/master/csl-citation.json" }</w:instrText>
      </w:r>
      <w:r w:rsidR="00A777A8">
        <w:fldChar w:fldCharType="separate"/>
      </w:r>
      <w:r w:rsidR="003628E9" w:rsidRPr="003628E9">
        <w:rPr>
          <w:noProof/>
        </w:rPr>
        <w:t>(Finkel 2003; Kohen &amp; Nyska 2002)</w:t>
      </w:r>
      <w:r w:rsidR="00A777A8">
        <w:fldChar w:fldCharType="end"/>
      </w:r>
      <w:r w:rsidR="00826546">
        <w:t xml:space="preserve"> continuously. To replenish the pool of reduced glutathione, carbon metabolism provides the </w:t>
      </w:r>
      <w:r w:rsidR="00F056A5">
        <w:t xml:space="preserve">necessary </w:t>
      </w:r>
      <w:r w:rsidR="00826546">
        <w:t>redox cofactors</w:t>
      </w:r>
      <w:r w:rsidR="00B85163">
        <w:t>.</w:t>
      </w:r>
      <w:r w:rsidR="00AA602A">
        <w:t xml:space="preserve"> </w:t>
      </w:r>
      <w:r w:rsidR="00C37030">
        <w:t>U</w:t>
      </w:r>
      <w:r w:rsidR="0014735A">
        <w:t>nder oxidative stress condition</w:t>
      </w:r>
      <w:r w:rsidR="005D1730">
        <w:t>s</w:t>
      </w:r>
      <w:r w:rsidR="00132F3B">
        <w:t>,</w:t>
      </w:r>
      <w:r w:rsidR="0014735A">
        <w:t xml:space="preserve"> it is </w:t>
      </w:r>
      <w:r w:rsidR="00023056">
        <w:t>important</w:t>
      </w:r>
      <w:r w:rsidR="0014735A">
        <w:t xml:space="preserve"> for the cell to stabilize its </w:t>
      </w:r>
      <w:r w:rsidR="00CD0AC3">
        <w:t>redox state immediately;</w:t>
      </w:r>
      <w:r w:rsidR="005D1730">
        <w:t xml:space="preserve"> </w:t>
      </w:r>
      <w:r w:rsidR="00E228DF">
        <w:t>failing to do so</w:t>
      </w:r>
      <w:r w:rsidR="0005633C">
        <w:t xml:space="preserve"> </w:t>
      </w:r>
      <w:r w:rsidR="006E5DE9">
        <w:t>could lead to severe d</w:t>
      </w:r>
      <w:r w:rsidR="005D1730">
        <w:t xml:space="preserve">isruption of its biochemical reactions and potentially to its death. Regulation in the short time scale is </w:t>
      </w:r>
      <w:r w:rsidR="006E5DE9">
        <w:t xml:space="preserve">thus extremely important and indeed </w:t>
      </w:r>
      <w:r w:rsidR="006E5DE9" w:rsidRPr="006E5DE9">
        <w:rPr>
          <w:i/>
        </w:rPr>
        <w:t>E. coli</w:t>
      </w:r>
      <w:r w:rsidR="006E5DE9">
        <w:t xml:space="preserve"> and other organisms have in place mechanisms of increasing the conversion rate of NADP</w:t>
      </w:r>
      <w:r w:rsidR="006E5DE9" w:rsidRPr="006E5DE9">
        <w:rPr>
          <w:vertAlign w:val="superscript"/>
        </w:rPr>
        <w:t>+</w:t>
      </w:r>
      <w:r w:rsidR="00861F88">
        <w:t xml:space="preserve"> to NADPH, mainly by rerouting their glycolytic flux into the pentose phosphate </w:t>
      </w:r>
      <w:r w:rsidR="00B12C65">
        <w:t xml:space="preserve">(PP) </w:t>
      </w:r>
      <w:r w:rsidR="00861F88">
        <w:t>pathway</w:t>
      </w:r>
      <w:r w:rsidR="00A458F8">
        <w:t xml:space="preserve"> </w:t>
      </w:r>
      <w:r w:rsidR="00DE534F">
        <w:fldChar w:fldCharType="begin" w:fldLock="1"/>
      </w:r>
      <w:r w:rsidR="00EF5CB5">
        <w:instrText>ADDIN CSL_CITATION { "citationItems" : [ { "id" : "ITEM-1", "itemData" : { "DOI" : "10.1186/jbiol61", "ISSN" : "1475-4924", "PMID" : "18154684", "abstract" : "BACKGROUND: Eukaryotic cells have evolved various response mechanisms to counteract the deleterious consequences of oxidative stress. Among these processes, metabolic alterations seem to play an important role.\n\nRESULTS: We recently discovered that yeast cells with reduced activity of the key glycolytic enzyme triosephosphate isomerase exhibit an increased resistance to the thiol-oxidizing reagent diamide. Here we show that this phenotype is conserved in Caenorhabditis elegans and that the underlying mechanism is based on a redirection of the metabolic flux from glycolysis to the pentose phosphate pathway, altering the redox equilibrium of the cytoplasmic NADP(H) pool. Remarkably, another key glycolytic enzyme, glyceraldehyde-3-phosphate dehydrogenase (GAPDH), is known to be inactivated in response to various oxidant treatments, and we show that this provokes a similar redirection of the metabolic flux.\n\nCONCLUSION: The naturally occurring inactivation of GAPDH functions as a metabolic switch for rerouting the carbohydrate flux to counteract oxidative stress. As a consequence, altering the homoeostasis of cytoplasmic metabolites is a fundamental mechanism for balancing the redox state of eukaryotic cells under stress conditions.", "author" : [ { "dropping-particle" : "", "family" : "Ralser", "given" : "Markus", "non-dropping-particle" : "", "parse-names" : false, "suffix" : "" }, { "dropping-particle" : "", "family" : "Wamelink", "given" : "Mirjam M", "non-dropping-particle" : "", "parse-names" : false, "suffix" : "" }, { "dropping-particle" : "", "family" : "Kowald", "given" : "Axel", "non-dropping-particle" : "", "parse-names" : false, "suffix" : "" }, { "dropping-particle" : "", "family" : "Gerisch", "given" : "Birgit", "non-dropping-particle" : "", "parse-names" : false, "suffix" : "" }, { "dropping-particle" : "", "family" : "Heeren", "given" : "Gino", "non-dropping-particle" : "", "parse-names" : false, "suffix" : "" }, { "dropping-particle" : "", "family" : "Struys", "given" : "Eduard A", "non-dropping-particle" : "", "parse-names" : false, "suffix" : "" }, { "dropping-particle" : "", "family" : "Klipp", "given" : "Edda", "non-dropping-particle" : "", "parse-names" : false, "suffix" : "" }, { "dropping-particle" : "", "family" : "Jakobs", "given" : "Cornelis", "non-dropping-particle" : "", "parse-names" : false, "suffix" : "" }, { "dropping-particle" : "", "family" : "Breitenbach", "given" : "Michael", "non-dropping-particle" : "", "parse-names" : false, "suffix" : "" }, { "dropping-particle" : "", "family" : "Lehrach", "given" : "Hans", "non-dropping-particle" : "", "parse-names" : false, "suffix" : "" }, { "dropping-particle" : "", "family" : "Krobitsch", "given" : "Sylvia", "non-dropping-particle" : "", "parse-names" : false, "suffix" : "" } ], "container-title" : "Journal of biology", "id" : "ITEM-1", "issue" : "4", "issued" : { "date-parts" : [ [ "2007", "1" ] ] }, "page" : "10", "title" : "Dynamic rerouting of the carbohydrate flux is key to counteracting oxidative stress.", "type" : "article-journal", "volume" : "6" }, "uris" : [ "http://www.mendeley.com/documents/?uuid=b635c7de-fa82-4355-8594-06836e874dc1" ] }, { "id" : "ITEM-2", "itemData" : { "DOI" : "10.1186/1752-0509-4-122", "ISSN" : "1752-0509", "PMID" : "20809933", "abstract" : "BACKGROUND: The cellular responses of bacteria to superoxide stress can be used to model adaptation to severe environmental changes. Superoxide stress promotes the excessive production of reactive oxygen species (ROS) that have detrimental effects on cell metabolic and other physiological activities. To antagonize such effects, the cell needs to regulate a range of metabolic reactions in a coordinated way, so that coherent metabolic responses are generated by the cellular metabolic reaction network as a whole. In the present study, we have used a quantitative metabolic flux analysis approach, together with measurement of gene expression and activity of key enzymes, to investigate changes in central carbon metabolism that occur in Escherichia coli in response to paraquat-induced superoxide stress. The cellular regulatory mechanisms involved in the observed global flux changes are discussed.\n\nRESULTS: Flux analysis based on nuclear magnetic resonance (NMR) and mass spectroscopy (MS) measurements and computation provided quantitative results on the metabolic fluxes redistribution of the E. coli central carbon network under paraquat-induced oxidative stress. The metabolic fluxes of the glycolytic pathway were redirected to the pentose phosphate pathway (PP pathway). The production of acetate increased significantly, the fluxes associated with the TCA cycle decreased, and the fluxes in the glyoxylate shunt increased in response to oxidative stress. These global flux changes resulted in an increased ratio of NADPH:NADH and in the accumulation of \u03b1-ketoglutarate.\n\nCONCLUSIONS: Metabolic flux analysis provided a quantitative and global picture of responses of the E. coli central carbon metabolic network to oxidative stress. Systematic adjustments of cellular physiological state clearly occurred in response to changes in metabolic fluxes induced by oxidative stress. Quantitative flux analysis therefore could reveal the physiological state of the cell at the systems level and is a useful complement to molecular systems approaches, such as proteomics and transcription analyses.", "author" : [ { "dropping-particle" : "", "family" : "Rui", "given" : "Bin", "non-dropping-particle" : "", "parse-names" : false, "suffix" : "" }, { "dropping-particle" : "", "family" : "Shen", "given" : "Tie", "non-dropping-particle" : "", "parse-names" : false, "suffix" : "" }, { "dropping-particle" : "", "family" : "Zhou", "given" : "Hong", "non-dropping-particle" : "", "parse-names" : false, "suffix" : "" }, { "dropping-particle" : "", "family" : "Liu", "given" : "Jianping", "non-dropping-particle" : "", "parse-names" : false, "suffix" : "" }, { "dropping-particle" : "", "family" : "Chen", "given" : "Jiusheng", "non-dropping-particle" : "", "parse-names" : false, "suffix" : "" }, { "dropping-particle" : "", "family" : "Pan", "given" : "Xiaosong", "non-dropping-particle" : "", "parse-names" : false, "suffix" : "" }, { "dropping-particle" : "", "family" : "Liu", "given" : "Haiyan", "non-dropping-particle" : "", "parse-names" : false, "suffix" : "" }, { "dropping-particle" : "", "family" : "Wu", "given" : "Jihui", "non-dropping-particle" : "", "parse-names" : false, "suffix" : "" }, { "dropping-particle" : "", "family" : "Zheng", "given" : "Haoran", "non-dropping-particle" : "", "parse-names" : false, "suffix" : "" }, { "dropping-particle" : "", "family" : "Shi", "given" : "Yunyu", "non-dropping-particle" : "", "parse-names" : false, "suffix" : "" } ], "container-title" : "BMC systems biology", "id" : "ITEM-2", "issued" : { "date-parts" : [ [ "2010", "1" ] ] }, "page" : "122", "title" : "A systematic investigation of Escherichia coli central carbon metabolism in response to superoxide stress.", "type" : "article-journal", "volume" : "4" }, "uris" : [ "http://www.mendeley.com/documents/?uuid=9c5749a1-8e06-46c7-83e3-06d65dbf0971" ] }, { "id" : "ITEM-3",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"ITEM-3",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"id" : "ITEM-4", "itemData" : { "DOI" : "10.1126/science.1211485", "ISSN" : "1095-9203", "PMID" : "22052977", "abstract" : "Control of intracellular reactive oxygen species (ROS) concentrations is critical for cancer cell survival. We show that, in human lung cancer cells, acute increases in intracellular concentrations of ROS caused inhibition of the glycolytic enzyme pyruvate kinase M2 (PKM2) through oxidation of Cys(358). This inhibition of PKM2 is required to divert glucose flux into the pentose phosphate pathway and thereby generate sufficient reducing potential for detoxification of ROS. Lung cancer cells in which endogenous PKM2 was replaced with the Cys(358) to Ser(358) oxidation-resistant mutant exhibited increased sensitivity to oxidative stress and impaired tumor formation in a xenograft model. Besides promoting metabolic changes required for proliferation, the regulatory properties of PKM2 may confer an additional advantage to cancer cells by allowing them to withstand oxidative stress.", "author" : [ { "dropping-particle" : "", "family" : "Anastasiou", "given" : "Dimitrios", "non-dropping-particle" : "", "parse-names" : false, "suffix" : "" }, { "dropping-particle" : "", "family" : "Poulogiannis", "given" : "George", "non-dropping-particle" : "", "parse-names" : false, "suffix" : "" }, { "dropping-particle" : "", "family" : "Asara", "given" : "John M", "non-dropping-particle" : "", "parse-names" : false, "suffix" : "" }, { "dropping-particle" : "", "family" : "Boxer", "given" : "Matthew B", "non-dropping-particle" : "", "parse-names" : false, "suffix" : "" }, { "dropping-particle" : "", "family" : "Jiang", "given" : "Jian-kang", "non-dropping-particle" : "", "parse-names" : false, "suffix" : "" }, { "dropping-particle" : "", "family" : "Shen", "given" : "Min", "non-dropping-particle" : "", "parse-names" : false, "suffix" : "" }, { "dropping-particle" : "", "family" : "Bellinger", "given" : "Gary", "non-dropping-particle" : "", "parse-names" : false, "suffix" : "" }, { "dropping-particle" : "", "family" : "Sasaki", "given" : "Atsuo T", "non-dropping-particle" : "", "parse-names" : false, "suffix" : "" }, { "dropping-particle" : "", "family" : "Locasale", "given" : "Jason W", "non-dropping-particle" : "", "parse-names" : false, "suffix" : "" }, { "dropping-particle" : "", "family" : "Auld", "given" : "Douglas S", "non-dropping-particle" : "", "parse-names" : false, "suffix" : "" }, { "dropping-particle" : "", "family" : "Thomas", "given" : "Craig J", "non-dropping-particle" : "", "parse-names" : false, "suffix" : "" }, { "dropping-particle" : "", "family" : "Heiden", "given" : "Matthew G", "non-dropping-particle" : "Vander", "parse-names" : false, "suffix" : "" }, { "dropping-particle" : "", "family" : "Cantley", "given" : "Lewis C", "non-dropping-particle" : "", "parse-names" : false, "suffix" : "" } ], "container-title" : "Science (New York, N.Y.)", "id" : "ITEM-4", "issue" : "6060", "issued" : { "date-parts" : [ [ "2011", "12", "2" ] ] }, "page" : "1278-83", "title" : "Inhibition of pyruvate kinase M2 by reactive oxygen species contributes to cellular antioxidant responses.", "type" : "article-journal", "volume" : "334" }, "uris" : [ "http://www.mendeley.com/documents/?uuid=55723589-0a83-4ee4-bfe3-467f3f66af6e" ] } ], "mendeley" : { "formattedCitation" : "(Ralser et al. 2007a; Rui et al. 2010b; Kuehne et al. 2015; Anastasiou et al. 2011)", "plainTextFormattedCitation" : "(Ralser et al. 2007a; Rui et al. 2010b; Kuehne et al. 2015; Anastasiou et al. 2011)", "previouslyFormattedCitation" : "(Ralser et al. 2007a; Rui et al. 2010b; Kuehne et al. 2015; Anastasiou et al. 2011)" }, "properties" : { "noteIndex" : 0 }, "schema" : "https://github.com/citation-style-language/schema/raw/master/csl-citation.json" }</w:instrText>
      </w:r>
      <w:r w:rsidR="00DE534F">
        <w:fldChar w:fldCharType="separate"/>
      </w:r>
      <w:r w:rsidR="003628E9" w:rsidRPr="003628E9">
        <w:rPr>
          <w:noProof/>
          <w:lang w:val="fr-FR"/>
        </w:rPr>
        <w:t>(Ralser et al. 2007a; Rui et al. 2010b; Kuehne et al. 2015; Anastasiou et al. 2011)</w:t>
      </w:r>
      <w:r w:rsidR="00DE534F">
        <w:fldChar w:fldCharType="end"/>
      </w:r>
      <w:r w:rsidR="002E62A4">
        <w:t>, which under growth on glucose provides approximately 45% of the required NADPH for the cell</w:t>
      </w:r>
      <w:r w:rsidR="005F4D4A">
        <w:fldChar w:fldCharType="begin" w:fldLock="1"/>
      </w:r>
      <w:r w:rsidR="005F4D4A">
        <w:instrText>ADDIN CSL_CITATION { "citationItems" : [ { "id" : "ITEM-1", "itemData" : { "ISSN" : "0014-2956", "PMID" : "12603321", "abstract" : "We describe here a novel methodology for rapid diagnosis of metabolic changes, which is based on probabilistic equations that relate GC-MS-derived mass distributions in proteinogenic amino acids to in vivo enzyme activities. This metabolic flux ratio analysis by GC-MS provides a comprehensive perspective on central metabolism by quantifying 14 ratios of fluxes through converging pathways and reactions from [1-13C] and [U-13C]glucose experiments. Reliability and accuracy of this method were experimentally verified by successfully capturing expected flux responses of Escherichia coli to environmental modifications and seven knockout mutations in all major pathways of central metabolism. Furthermore, several mutants exhibited additional, unexpected flux responses that provide new insights into the behavior of the metabolic network in its entirety. Most prominently, the low in vivo activity of the Entner-Doudoroff pathway in wild-type E. coli increased up to a contribution of 30% to glucose catabolism in mutants of glycolysis and TCA cycle. Moreover, glucose 6-phosphate dehydrogenase mutants catabolized glucose not exclusively via glycolysis, suggesting a yet unidentified bypass of this reaction. Although strongly affected by environmental conditions, a stable balance between anaplerotic and TCA cycle flux was maintained by all mutants in the upper part of metabolism. Overall, our results provide quantitative insight into flux changes that bring about the resilience of metabolic networks to disruption.", "author" : [ { "dropping-particle" : "", "family" : "Fischer", "given" : "Eliane", "non-dropping-particle" : "", "parse-names" : false, "suffix" : "" }, { "dropping-particle" : "", "family" : "Sauer", "given" : "Uwe", "non-dropping-particle" : "", "parse-names" : false, "suffix" : "" } ], "container-title" : "European journal of biochemistry", "id" : "ITEM-1", "issue" : "5", "issued" : { "date-parts" : [ [ "2003", "3" ] ] }, "page" : "880-91", "title" : "Metabolic flux profiling of Escherichia coli mutants in central carbon metabolism using GC-MS.", "type" : "article-journal", "volume" : "270" }, "uris" : [ "http://www.mendeley.com/documents/?uuid=dcbbf946-bc67-3dc2-896b-ee5a50f7b77f" ] } ], "mendeley" : { "formattedCitation" : "(Fischer &amp; Sauer 2003)", "plainTextFormattedCitation" : "(Fischer &amp; Sauer 2003)", "previouslyFormattedCitation" : "(Fischer &amp; Sauer 2003)" }, "properties" : { "noteIndex" : 0 }, "schema" : "https://github.com/citation-style-language/schema/raw/master/csl-citation.json" }</w:instrText>
      </w:r>
      <w:r w:rsidR="005F4D4A">
        <w:fldChar w:fldCharType="separate"/>
      </w:r>
      <w:r w:rsidR="005F4D4A" w:rsidRPr="005F4D4A">
        <w:rPr>
          <w:noProof/>
        </w:rPr>
        <w:t>(Fischer &amp; Sauer 2003)</w:t>
      </w:r>
      <w:r w:rsidR="005F4D4A">
        <w:fldChar w:fldCharType="end"/>
      </w:r>
      <w:r w:rsidR="005F4D4A">
        <w:fldChar w:fldCharType="begin" w:fldLock="1"/>
      </w:r>
      <w:r w:rsidR="00EF369A">
        <w:instrText>ADDIN CSL_CITATION { "citationItems" : [ { "id" : "ITEM-1", "itemData" : { "DOI" : "10.1128/JB.01523-08", "ISSN" : "1098-5530", "PMID" : "19181802", "abstract" : "To sustain growth, the catabolic formation of the redox equivalent NADPH must be balanced with the anabolic demand. The mechanisms that ensure such network-wide balancing, however, are presently not understood. Based on 13C-detected intracellular fluxes, metabolite concentrations, and cofactor specificities for all relevant central metabolic enzymes, we have quantified catabolic NADPH production in Agrobacterium tumefaciens, Bacillus subtilis, Escherichia coli, Paracoccus versutus, Pseudomonas fluorescens, Rhodobacter sphaeroides, Sinorhizobium meliloti, and Zymomonas mobilis. For six species, the estimated NADPH production from glucose catabolism exceeded the requirements for biomass synthesis. Exceptions were P. fluorescens, with balanced rates, and E. coli, with insufficient catabolic production, in which about one-third of the NADPH is supplied via the membrane-bound transhydrogenase PntAB. P. versutus and B. subtilis were the only species that appear to rely on transhydrogenases for balancing NADPH overproduction during growth on glucose. In the other four species, the main but not exclusive redox-balancing mechanism appears to be the dual cofactor specificities of several catabolic enzymes and/or the existence of isoenzymes with distinct cofactor specificities, in particular glucose 6-phosphate dehydrogenase. An unexpected key finding for all species, except E. coli and B. subtilis, was the lack of cofactor specificity in the oxidative pentose phosphate pathway, which contrasts with the textbook view of the pentose phosphate pathway dehydrogenases as being NADP+ dependent.", "author" : [ { "dropping-particle" : "", "family" : "Fuhrer", "given" : "Tobias", "non-dropping-particle" : "", "parse-names" : false, "suffix" : "" }, { "dropping-particle" : "", "family" : "Sauer", "given" : "Uwe", "non-dropping-particle" : "", "parse-names" : false, "suffix" : "" } ], "container-title" : "Journal of bacteriology", "id" : "ITEM-1", "issue" : "7", "issued" : { "date-parts" : [ [ "2009", "4" ] ] }, "page" : "2112-21", "publisher" : "American Society for Microbiology", "title" : "Different biochemical mechanisms ensure network-wide balancing of reducing equivalents in microbial metabolism.", "type" : "article-journal", "volume" : "191" }, "uris" : [ "http://www.mendeley.com/documents/?uuid=e23a881d-d221-30ca-b20f-0d88182f6944" ] } ], "mendeley" : { "formattedCitation" : "(Fuhrer &amp; Sauer 2009)", "plainTextFormattedCitation" : "(Fuhrer &amp; Sauer 2009)", "previouslyFormattedCitation" : "(Fuhrer &amp; Sauer 2009)" }, "properties" : { "noteIndex" : 0 }, "schema" : "https://github.com/citation-style-language/schema/raw/master/csl-citation.json" }</w:instrText>
      </w:r>
      <w:r w:rsidR="005F4D4A">
        <w:fldChar w:fldCharType="separate"/>
      </w:r>
      <w:r w:rsidR="005F4D4A" w:rsidRPr="005F4D4A">
        <w:rPr>
          <w:noProof/>
        </w:rPr>
        <w:t>(Fuhrer &amp; Sauer 2009)</w:t>
      </w:r>
      <w:r w:rsidR="005F4D4A">
        <w:fldChar w:fldCharType="end"/>
      </w:r>
      <w:r w:rsidR="006B50B4" w:rsidRPr="00C130E4">
        <w:rPr>
          <w:lang w:val="fr-FR"/>
        </w:rPr>
        <w:t>.</w:t>
      </w:r>
      <w:r w:rsidR="00E324DE" w:rsidRPr="00C130E4">
        <w:rPr>
          <w:lang w:val="fr-FR"/>
        </w:rPr>
        <w:t xml:space="preserve"> </w:t>
      </w:r>
      <w:r w:rsidR="00E324DE">
        <w:t xml:space="preserve">However, there is </w:t>
      </w:r>
      <w:r w:rsidR="00E12F4C">
        <w:t xml:space="preserve">surprisingly </w:t>
      </w:r>
      <w:r w:rsidR="00E324DE">
        <w:t xml:space="preserve">little understanding </w:t>
      </w:r>
      <w:r w:rsidR="00653952">
        <w:t xml:space="preserve">on </w:t>
      </w:r>
      <w:r w:rsidR="00852976">
        <w:t>how fast</w:t>
      </w:r>
      <w:r w:rsidR="00212A0C">
        <w:t xml:space="preserve"> </w:t>
      </w:r>
      <w:r w:rsidR="00852976">
        <w:t>this</w:t>
      </w:r>
      <w:r w:rsidR="00E324DE">
        <w:t xml:space="preserve"> immediate rerouting of glycolytic flux to </w:t>
      </w:r>
      <w:r w:rsidR="002A23FA">
        <w:t>PP pathway</w:t>
      </w:r>
      <w:r w:rsidR="00E324DE">
        <w:t xml:space="preserve"> </w:t>
      </w:r>
      <w:r w:rsidR="002A6AAB">
        <w:t>is</w:t>
      </w:r>
      <w:r w:rsidR="00E324DE">
        <w:t>,</w:t>
      </w:r>
      <w:r w:rsidR="002A6AAB">
        <w:t xml:space="preserve"> and more importantly</w:t>
      </w:r>
      <w:r w:rsidR="00E324DE">
        <w:t xml:space="preserve"> </w:t>
      </w:r>
      <w:r w:rsidR="004C0280">
        <w:t xml:space="preserve">which mechanisms matter </w:t>
      </w:r>
      <w:r w:rsidR="009C4F05">
        <w:t xml:space="preserve">the </w:t>
      </w:r>
      <w:r w:rsidR="004C0280">
        <w:t xml:space="preserve">most and at which time point in order to implement this </w:t>
      </w:r>
      <w:r w:rsidR="00FD652D">
        <w:t>metabolic decision</w:t>
      </w:r>
      <w:r w:rsidR="005A217F">
        <w:t>.</w:t>
      </w:r>
    </w:p>
    <w:p w14:paraId="74B7F3E1" w14:textId="490D7CCC" w:rsidR="007D2068" w:rsidRDefault="00700F34">
      <w:r>
        <w:t xml:space="preserve">The current model </w:t>
      </w:r>
      <w:r w:rsidR="00FC128C">
        <w:t xml:space="preserve">that describes the rerouting of flux </w:t>
      </w:r>
      <w:r>
        <w:t xml:space="preserve">after a few minutes of </w:t>
      </w:r>
      <w:r w:rsidR="00856DD9">
        <w:t xml:space="preserve">exposure to </w:t>
      </w:r>
      <w:r w:rsidR="00FC128C">
        <w:t xml:space="preserve">oxidative </w:t>
      </w:r>
      <w:r>
        <w:t>stress</w:t>
      </w:r>
      <w:r w:rsidR="009724B0">
        <w:t>,</w:t>
      </w:r>
      <w:r>
        <w:t xml:space="preserve"> suggests that </w:t>
      </w:r>
      <w:r w:rsidR="009471FF">
        <w:t xml:space="preserve">direct </w:t>
      </w:r>
      <w:r>
        <w:t>oxidation of lower glycolytic enzymes</w:t>
      </w:r>
      <w:r w:rsidR="001930EE">
        <w:t xml:space="preserve"> (</w:t>
      </w:r>
      <w:r w:rsidR="009D6104">
        <w:t xml:space="preserve">e.g. </w:t>
      </w:r>
      <w:r w:rsidR="00D149E2">
        <w:t>glyceraldehyde 3-phosphate dehydrogenase</w:t>
      </w:r>
      <w:r w:rsidR="001930EE">
        <w:t>)</w:t>
      </w:r>
      <w:r>
        <w:t xml:space="preserve"> </w:t>
      </w:r>
      <w:r w:rsidR="009471FF">
        <w:t xml:space="preserve">creates a blockage in </w:t>
      </w:r>
      <w:r w:rsidR="006E0658">
        <w:t xml:space="preserve">lower </w:t>
      </w:r>
      <w:r w:rsidR="009471FF">
        <w:t>glycolysis and leads to accumulation of intermediate glycolytic metabolites</w:t>
      </w:r>
      <w:r w:rsidR="006E60B0">
        <w:t xml:space="preserve"> and thereby mediates increase in</w:t>
      </w:r>
      <w:r w:rsidR="006A35F6">
        <w:t xml:space="preserve"> flux through the PP pathway </w:t>
      </w:r>
      <w:r w:rsidR="006A35F6">
        <w:fldChar w:fldCharType="begin" w:fldLock="1"/>
      </w:r>
      <w:r w:rsidR="00EF5CB5">
        <w:instrText>ADDIN CSL_CITATION { "citationItems" : [ { "id" : "ITEM-1", "itemData" : { "DOI" : "10.1186/jbiol61", "ISSN" : "1475-4924", "PMID" : "18154684", "abstract" : "BACKGROUND: Eukaryotic cells have evolved various response mechanisms to counteract the deleterious consequences of oxidative stress. Among these processes, metabolic alterations seem to play an important role.\n\nRESULTS: We recently discovered that yeast cells with reduced activity of the key glycolytic enzyme triosephosphate isomerase exhibit an increased resistance to the thiol-oxidizing reagent diamide. Here we show that this phenotype is conserved in Caenorhabditis elegans and that the underlying mechanism is based on a redirection of the metabolic flux from glycolysis to the pentose phosphate pathway, altering the redox equilibrium of the cytoplasmic NADP(H) pool. Remarkably, another key glycolytic enzyme, glyceraldehyde-3-phosphate dehydrogenase (GAPDH), is known to be inactivated in response to various oxidant treatments, and we show that this provokes a similar redirection of the metabolic flux.\n\nCONCLUSION: The naturally occurring inactivation of GAPDH functions as a metabolic switch for rerouting the carbohydrate flux to counteract oxidative stress. As a consequence, altering the homoeostasis of cytoplasmic metabolites is a fundamental mechanism for balancing the redox state of eukaryotic cells under stress conditions.", "author" : [ { "dropping-particle" : "", "family" : "Ralser", "given" : "Markus", "non-dropping-particle" : "", "parse-names" : false, "suffix" : "" }, { "dropping-particle" : "", "family" : "Wamelink", "given" : "Mirjam M", "non-dropping-particle" : "", "parse-names" : false, "suffix" : "" }, { "dropping-particle" : "", "family" : "Kowald", "given" : "Axel", "non-dropping-particle" : "", "parse-names" : false, "suffix" : "" }, { "dropping-particle" : "", "family" : "Gerisch", "given" : "Birgit", "non-dropping-particle" : "", "parse-names" : false, "suffix" : "" }, { "dropping-particle" : "", "family" : "Heeren", "given" : "Gino", "non-dropping-particle" : "", "parse-names" : false, "suffix" : "" }, { "dropping-particle" : "", "family" : "Struys", "given" : "Eduard A", "non-dropping-particle" : "", "parse-names" : false, "suffix" : "" }, { "dropping-particle" : "", "family" : "Klipp", "given" : "Edda", "non-dropping-particle" : "", "parse-names" : false, "suffix" : "" }, { "dropping-particle" : "", "family" : "Jakobs", "given" : "Cornelis", "non-dropping-particle" : "", "parse-names" : false, "suffix" : "" }, { "dropping-particle" : "", "family" : "Breitenbach", "given" : "Michael", "non-dropping-particle" : "", "parse-names" : false, "suffix" : "" }, { "dropping-particle" : "", "family" : "Lehrach", "given" : "Hans", "non-dropping-particle" : "", "parse-names" : false, "suffix" : "" }, { "dropping-particle" : "", "family" : "Krobitsch", "given" : "Sylvia", "non-dropping-particle" : "", "parse-names" : false, "suffix" : "" } ], "container-title" : "Journal of biology", "id" : "ITEM-1", "issue" : "4", "issued" : { "date-parts" : [ [ "2007", "1" ] ] }, "page" : "10", "title" : "Dynamic rerouting of the carbohydrate flux is key to counteracting oxidative stress.", "type" : "article-journal", "volume" : "6" }, "uris" : [ "http://www.mendeley.com/documents/?uuid=3961e3ec-dbc7-456c-98ab-1a62befb4ce3" ] }, { "id" : "ITEM-2",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"ITEM-2",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"mendeley" : { "formattedCitation" : "(Ralser et al. 2007b; Ralser et al. 2009)", "plainTextFormattedCitation" : "(Ralser et al. 2007b; Ralser et al. 2009)", "previouslyFormattedCitation" : "(Ralser et al. 2007b; Ralser et al. 2009)" }, "properties" : { "noteIndex" : 0 }, "schema" : "https://github.com/citation-style-language/schema/raw/master/csl-citation.json" }</w:instrText>
      </w:r>
      <w:r w:rsidR="006A35F6">
        <w:fldChar w:fldCharType="separate"/>
      </w:r>
      <w:r w:rsidR="003628E9" w:rsidRPr="003628E9">
        <w:rPr>
          <w:noProof/>
        </w:rPr>
        <w:t>(Ralser et al. 2007b; Ralser et al. 2009)</w:t>
      </w:r>
      <w:r w:rsidR="006A35F6">
        <w:fldChar w:fldCharType="end"/>
      </w:r>
      <w:r w:rsidR="009471FF">
        <w:t>.</w:t>
      </w:r>
      <w:r w:rsidR="006A35F6">
        <w:t xml:space="preserve"> </w:t>
      </w:r>
      <w:r w:rsidR="005D19F4">
        <w:t>However, the blockage in lower glycolysis</w:t>
      </w:r>
      <w:r w:rsidR="00E45002">
        <w:t xml:space="preserve"> alone</w:t>
      </w:r>
      <w:r w:rsidR="005D19F4">
        <w:t xml:space="preserve"> cannot explain the rerouting of</w:t>
      </w:r>
      <w:r w:rsidR="00AF1FEC">
        <w:t xml:space="preserve"> glycolytic</w:t>
      </w:r>
      <w:r w:rsidR="005D19F4">
        <w:t xml:space="preserve"> flux to PP pathway after a few minutes, as it is thermodynamically challenging to reverse the flux at the </w:t>
      </w:r>
      <w:proofErr w:type="spellStart"/>
      <w:r w:rsidR="005D19F4">
        <w:t>pfk</w:t>
      </w:r>
      <w:proofErr w:type="spellEnd"/>
      <w:r w:rsidR="003E401B">
        <w:t xml:space="preserve"> </w:t>
      </w:r>
      <w:r w:rsidR="005D19F4">
        <w:t>-</w:t>
      </w:r>
      <w:r w:rsidR="003E401B">
        <w:t xml:space="preserve"> </w:t>
      </w:r>
      <w:proofErr w:type="spellStart"/>
      <w:r w:rsidR="005D19F4">
        <w:t>fbpase</w:t>
      </w:r>
      <w:proofErr w:type="spellEnd"/>
      <w:r w:rsidR="005D19F4">
        <w:t xml:space="preserve"> node</w:t>
      </w:r>
      <w:r w:rsidR="00CA3FF5">
        <w:t xml:space="preserve"> </w:t>
      </w:r>
      <w:r w:rsidR="00EF5CB5">
        <w:fldChar w:fldCharType="begin" w:fldLock="1"/>
      </w:r>
      <w:r w:rsidR="005F4D4A">
        <w:instrText>ADDIN CSL_CITATION { "citationItems" : [ { "id" : "ITEM-1", "itemData" : { "DOI" : "10.1038/nbt.2489", "ISSN" : "1087-0156",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"ITEM-1", "issued" : { "date-parts" : [ [ "2013", "3", "3" ] ] }, "publisher" : "Nature Publishing Group, a division of Macmillan Publishers Limited. All Rights Reserved.", "title" : "Systematic identification of allosteric protein-metabolite interactions that control enzyme activity in vivo", "title-short" : "Nat Biotech", "type" : "article-journal", "volume" : "advance on" }, "uris" : [ "http://www.mendeley.com/documents/?uuid=fb01f4b9-874e-49fc-8098-116f2ba1f094" ] } ], "mendeley" : { "formattedCitation" : "(Link et al. 2013a)", "plainTextFormattedCitation" : "(Link et al. 2013a)", "previouslyFormattedCitation" : "(Link et al. 2013a)" }, "properties" : { "noteIndex" : 0 }, "schema" : "https://github.com/citation-style-language/schema/raw/master/csl-citation.json" }</w:instrText>
      </w:r>
      <w:r w:rsidR="00EF5CB5">
        <w:fldChar w:fldCharType="separate"/>
      </w:r>
      <w:r w:rsidR="00EF5CB5" w:rsidRPr="00EF5CB5">
        <w:rPr>
          <w:noProof/>
        </w:rPr>
        <w:t>(Link et al. 2013a)</w:t>
      </w:r>
      <w:r w:rsidR="00EF5CB5">
        <w:fldChar w:fldCharType="end"/>
      </w:r>
      <w:r w:rsidR="005D19F4">
        <w:t xml:space="preserve">. </w:t>
      </w:r>
      <w:r w:rsidR="009724B0">
        <w:t xml:space="preserve">What is more, if oxidation of the lower glycolytic enzymes </w:t>
      </w:r>
      <w:r w:rsidR="00163D32">
        <w:t>was</w:t>
      </w:r>
      <w:r w:rsidR="00886F80">
        <w:t xml:space="preserve"> sufficient for the flux rerouting, </w:t>
      </w:r>
      <w:r w:rsidR="006A35F6">
        <w:t>increased levels of hexoses would have to precede accumulation of PP pathway intermediates</w:t>
      </w:r>
      <w:r w:rsidR="004D6EEA">
        <w:t>, upon oxidative stress</w:t>
      </w:r>
      <w:r w:rsidR="00DD4EEB">
        <w:t xml:space="preserve">. This </w:t>
      </w:r>
      <w:r w:rsidR="004D6EEA">
        <w:t>is</w:t>
      </w:r>
      <w:r w:rsidR="00BC699B">
        <w:t xml:space="preserve"> not the case in our study</w:t>
      </w:r>
      <w:r w:rsidR="00163D32">
        <w:t xml:space="preserve">, where </w:t>
      </w:r>
      <w:r w:rsidR="00DD4EEB">
        <w:t>glycolytic intermediates either do not increase, or increase slower than the PP pathway metabolites</w:t>
      </w:r>
      <w:r w:rsidR="00BC699B">
        <w:t xml:space="preserve"> (Fig 2A). </w:t>
      </w:r>
      <w:r w:rsidR="00D5673A">
        <w:t>R</w:t>
      </w:r>
      <w:r w:rsidR="00A31491">
        <w:t>ecent evidence seem</w:t>
      </w:r>
      <w:r w:rsidR="00AA7E22">
        <w:t xml:space="preserve"> </w:t>
      </w:r>
      <w:r w:rsidR="006C16B5">
        <w:t xml:space="preserve">to </w:t>
      </w:r>
      <w:r w:rsidR="00AA7E22">
        <w:t>be in line with our observations and</w:t>
      </w:r>
      <w:r w:rsidR="00335C87">
        <w:t xml:space="preserve"> contradict th</w:t>
      </w:r>
      <w:r w:rsidR="00AA7E22">
        <w:t>e</w:t>
      </w:r>
      <w:r w:rsidR="00335C87">
        <w:t xml:space="preserve"> current model, suggesting that direct regulation of the PP pathway is needed in order to explain</w:t>
      </w:r>
      <w:r w:rsidR="00735D3F">
        <w:t xml:space="preserve"> the observed</w:t>
      </w:r>
      <w:r w:rsidR="00335C87">
        <w:t xml:space="preserve"> </w:t>
      </w:r>
      <w:r w:rsidR="00FA6DEF">
        <w:t xml:space="preserve">metabolite </w:t>
      </w:r>
      <w:r w:rsidR="00335C87">
        <w:t xml:space="preserve">dynamics in mammalian cells </w:t>
      </w:r>
      <w:r w:rsidR="00335C87">
        <w:fldChar w:fldCharType="begin" w:fldLock="1"/>
      </w:r>
      <w:r w:rsidR="00EF5CB5">
        <w:instrText>ADDIN CSL_CITATION { "citationItems" : [ { "id" : "ITEM-1",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"ITEM-1",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"(Kuehne et al. 2015)", "plainTextFormattedCitation" : "(Kuehne et al. 2015)", "previouslyFormattedCitation" : "(Kuehne et al. 2015)" }, "properties" : { "noteIndex" : 0 }, "schema" : "https://github.com/citation-style-language/schema/raw/master/csl-citation.json" }</w:instrText>
      </w:r>
      <w:r w:rsidR="00335C87">
        <w:fldChar w:fldCharType="separate"/>
      </w:r>
      <w:r w:rsidR="003628E9" w:rsidRPr="003628E9">
        <w:rPr>
          <w:noProof/>
        </w:rPr>
        <w:t>(Kuehne et al. 2015)</w:t>
      </w:r>
      <w:r w:rsidR="00335C87">
        <w:fldChar w:fldCharType="end"/>
      </w:r>
      <w:r w:rsidR="007D2068">
        <w:t>.</w:t>
      </w:r>
    </w:p>
    <w:p w14:paraId="567C558B" w14:textId="60043BE4" w:rsidR="006855BC" w:rsidRPr="00E324DE" w:rsidRDefault="00122967">
      <w:r>
        <w:t>In the present study</w:t>
      </w:r>
      <w:r w:rsidR="00E457AC">
        <w:t xml:space="preserve">, we set out to characterize the immediate metabolic response of </w:t>
      </w:r>
      <w:r w:rsidR="00E457AC" w:rsidRPr="00E457AC">
        <w:rPr>
          <w:i/>
        </w:rPr>
        <w:t>E. coli</w:t>
      </w:r>
      <w:r w:rsidR="00E457AC">
        <w:t xml:space="preserve"> to oxidative stress mediated by </w:t>
      </w:r>
      <w:r w:rsidR="00E457AC">
        <w:rPr>
          <w:rFonts w:cs="Arial"/>
          <w:shd w:val="clear" w:color="auto" w:fill="FFFFFF"/>
        </w:rPr>
        <w:t>H</w:t>
      </w:r>
      <w:r w:rsidR="00E457AC" w:rsidRPr="008D2288">
        <w:rPr>
          <w:rFonts w:cs="Arial"/>
          <w:shd w:val="clear" w:color="auto" w:fill="FFFFFF"/>
          <w:vertAlign w:val="subscript"/>
        </w:rPr>
        <w:t>2</w:t>
      </w:r>
      <w:r w:rsidR="00E457AC">
        <w:rPr>
          <w:rFonts w:cs="Arial"/>
          <w:shd w:val="clear" w:color="auto" w:fill="FFFFFF"/>
        </w:rPr>
        <w:t>O</w:t>
      </w:r>
      <w:r w:rsidR="00E457AC" w:rsidRPr="008D2288">
        <w:rPr>
          <w:rFonts w:cs="Arial"/>
          <w:shd w:val="clear" w:color="auto" w:fill="FFFFFF"/>
          <w:vertAlign w:val="subscript"/>
        </w:rPr>
        <w:t>2</w:t>
      </w:r>
      <w:r w:rsidR="005643F9">
        <w:t xml:space="preserve"> and answer the question of what matters most and when</w:t>
      </w:r>
      <w:r w:rsidR="0076486C">
        <w:t>,</w:t>
      </w:r>
      <w:r w:rsidR="005643F9">
        <w:t xml:space="preserve"> in order for flux to be rerouted through PP pathway. </w:t>
      </w:r>
      <w:r w:rsidR="00D03359">
        <w:t xml:space="preserve">We </w:t>
      </w:r>
      <w:r w:rsidR="00EE1C76">
        <w:t xml:space="preserve">focus on the </w:t>
      </w:r>
      <w:r w:rsidR="00E263DB">
        <w:t xml:space="preserve">first </w:t>
      </w:r>
      <w:r w:rsidR="00EE1C76">
        <w:t xml:space="preserve">seconds </w:t>
      </w:r>
      <w:r w:rsidR="00520E47">
        <w:t>(</w:t>
      </w:r>
      <w:r w:rsidR="00EE1C76">
        <w:t xml:space="preserve">up to </w:t>
      </w:r>
      <w:r w:rsidR="00520E47">
        <w:t>one</w:t>
      </w:r>
      <w:r w:rsidR="00EE1C76">
        <w:t xml:space="preserve"> minute</w:t>
      </w:r>
      <w:r w:rsidR="00520E47">
        <w:t>)</w:t>
      </w:r>
      <w:r w:rsidR="00EE1C76">
        <w:t xml:space="preserve"> after the exposure of the cells to </w:t>
      </w:r>
      <w:r w:rsidR="00EE1C76">
        <w:rPr>
          <w:rFonts w:cs="Arial"/>
          <w:shd w:val="clear" w:color="auto" w:fill="FFFFFF"/>
        </w:rPr>
        <w:t>H</w:t>
      </w:r>
      <w:r w:rsidR="00EE1C76" w:rsidRPr="008D2288">
        <w:rPr>
          <w:rFonts w:cs="Arial"/>
          <w:shd w:val="clear" w:color="auto" w:fill="FFFFFF"/>
          <w:vertAlign w:val="subscript"/>
        </w:rPr>
        <w:t>2</w:t>
      </w:r>
      <w:r w:rsidR="00EE1C76">
        <w:rPr>
          <w:rFonts w:cs="Arial"/>
          <w:shd w:val="clear" w:color="auto" w:fill="FFFFFF"/>
        </w:rPr>
        <w:t>O</w:t>
      </w:r>
      <w:r w:rsidR="00EE1C76" w:rsidRPr="008D2288">
        <w:rPr>
          <w:rFonts w:cs="Arial"/>
          <w:shd w:val="clear" w:color="auto" w:fill="FFFFFF"/>
          <w:vertAlign w:val="subscript"/>
        </w:rPr>
        <w:t>2</w:t>
      </w:r>
      <w:r w:rsidR="00EE1C76">
        <w:rPr>
          <w:rFonts w:cs="Arial"/>
          <w:shd w:val="clear" w:color="auto" w:fill="FFFFFF"/>
        </w:rPr>
        <w:t xml:space="preserve">, a time frame that allows us to safely assume that </w:t>
      </w:r>
      <w:r w:rsidR="00100CEB">
        <w:rPr>
          <w:rFonts w:cs="Arial"/>
          <w:shd w:val="clear" w:color="auto" w:fill="FFFFFF"/>
        </w:rPr>
        <w:t>any observed change</w:t>
      </w:r>
      <w:r w:rsidR="00E74D00">
        <w:rPr>
          <w:rFonts w:cs="Arial"/>
          <w:shd w:val="clear" w:color="auto" w:fill="FFFFFF"/>
        </w:rPr>
        <w:t xml:space="preserve"> in metabolite levels or fluxes</w:t>
      </w:r>
      <w:r w:rsidR="00100CEB">
        <w:rPr>
          <w:rFonts w:cs="Arial"/>
          <w:shd w:val="clear" w:color="auto" w:fill="FFFFFF"/>
        </w:rPr>
        <w:t xml:space="preserve"> cannot be</w:t>
      </w:r>
      <w:r w:rsidR="00EE1C76">
        <w:t xml:space="preserve"> </w:t>
      </w:r>
      <w:r w:rsidR="002E1919">
        <w:t>caused</w:t>
      </w:r>
      <w:r w:rsidR="00EE1C76">
        <w:t xml:space="preserve"> </w:t>
      </w:r>
      <w:r w:rsidR="00217DD9">
        <w:t>by</w:t>
      </w:r>
      <w:r w:rsidR="00EE1C76">
        <w:t xml:space="preserve"> transcriptional regulation. We </w:t>
      </w:r>
      <w:r w:rsidR="00D03359">
        <w:t xml:space="preserve">use a combination of short-term dynamic metabolomics </w:t>
      </w:r>
      <w:r w:rsidR="00E7017E">
        <w:t>measurements and</w:t>
      </w:r>
      <w:r w:rsidR="00D03359">
        <w:t xml:space="preserve"> 13C labeling experiments</w:t>
      </w:r>
      <w:r w:rsidR="00EE1C76">
        <w:t xml:space="preserve"> </w:t>
      </w:r>
      <w:r w:rsidR="00B62CBB">
        <w:t>which we</w:t>
      </w:r>
      <w:r w:rsidR="00D10000">
        <w:t xml:space="preserve"> integrate in</w:t>
      </w:r>
      <w:r w:rsidR="00D03359">
        <w:t xml:space="preserve"> </w:t>
      </w:r>
      <w:r w:rsidR="00CC5659">
        <w:t xml:space="preserve">a </w:t>
      </w:r>
      <w:r w:rsidR="00D03359">
        <w:t xml:space="preserve">computational modelling </w:t>
      </w:r>
      <w:r w:rsidR="00D10000">
        <w:t>framework</w:t>
      </w:r>
      <w:r w:rsidR="006855BC">
        <w:t>,</w:t>
      </w:r>
      <w:r w:rsidR="00D10000">
        <w:t xml:space="preserve"> in order to better understand the</w:t>
      </w:r>
      <w:r w:rsidR="00E7017E">
        <w:t xml:space="preserve"> </w:t>
      </w:r>
      <w:r w:rsidR="00B57C45">
        <w:t>function</w:t>
      </w:r>
      <w:r w:rsidR="000B3E04">
        <w:t xml:space="preserve"> of </w:t>
      </w:r>
      <w:r w:rsidR="00C4683A">
        <w:t xml:space="preserve">the </w:t>
      </w:r>
      <w:r w:rsidR="008F512F">
        <w:t xml:space="preserve">molecular </w:t>
      </w:r>
      <w:r w:rsidR="00E7017E">
        <w:t>regulatory</w:t>
      </w:r>
      <w:r w:rsidR="00D10000">
        <w:t xml:space="preserve"> mechanisms that </w:t>
      </w:r>
      <w:r w:rsidR="00E7017E">
        <w:t xml:space="preserve">allow cells to cope </w:t>
      </w:r>
      <w:r w:rsidR="006855BC">
        <w:t xml:space="preserve">with </w:t>
      </w:r>
      <w:r w:rsidR="00D13EB6">
        <w:t>oxidative</w:t>
      </w:r>
      <w:r w:rsidR="006855BC">
        <w:t xml:space="preserve"> stress, in short-time scale. </w:t>
      </w:r>
      <w:r w:rsidR="00F64200">
        <w:t xml:space="preserve">Our results and analyses challenge the current model for </w:t>
      </w:r>
      <w:r w:rsidR="00D56224">
        <w:t xml:space="preserve">flux </w:t>
      </w:r>
      <w:r w:rsidR="00F64200">
        <w:t>rerouting</w:t>
      </w:r>
      <w:r w:rsidR="00D56224">
        <w:t xml:space="preserve"> through the </w:t>
      </w:r>
      <w:r w:rsidR="002A23FA">
        <w:t>PP pathway</w:t>
      </w:r>
      <w:r w:rsidR="00F64200">
        <w:t xml:space="preserve"> and highlight the </w:t>
      </w:r>
      <w:r w:rsidR="008C6839">
        <w:t xml:space="preserve">important </w:t>
      </w:r>
      <w:r w:rsidR="00AA18F6">
        <w:t>function</w:t>
      </w:r>
      <w:r w:rsidR="00F64200">
        <w:t xml:space="preserve"> of allosteric regulation in the </w:t>
      </w:r>
      <w:r w:rsidR="00190B73">
        <w:t>cell’</w:t>
      </w:r>
      <w:r w:rsidR="00125FB2">
        <w:t xml:space="preserve">s </w:t>
      </w:r>
      <w:r w:rsidR="00190B73">
        <w:t>response to oxidative stress.</w:t>
      </w:r>
    </w:p>
    <w:p w14:paraId="7AEA9EB1" w14:textId="10669129" w:rsidR="003801E6" w:rsidRPr="00F927DB" w:rsidRDefault="001239BF">
      <w:pPr>
        <w:rPr>
          <w:b/>
          <w:sz w:val="26"/>
          <w:szCs w:val="26"/>
        </w:rPr>
      </w:pPr>
      <w:r>
        <w:rPr>
          <w:b/>
          <w:sz w:val="26"/>
          <w:szCs w:val="26"/>
        </w:rPr>
        <w:br w:type="column"/>
      </w:r>
      <w:r w:rsidR="003801E6" w:rsidRPr="00F927DB">
        <w:rPr>
          <w:b/>
          <w:sz w:val="26"/>
          <w:szCs w:val="26"/>
        </w:rPr>
        <w:lastRenderedPageBreak/>
        <w:t xml:space="preserve">Results </w:t>
      </w:r>
    </w:p>
    <w:p w14:paraId="1130AB30" w14:textId="372A5D7A" w:rsidR="00D412F9" w:rsidRPr="004D5859" w:rsidRDefault="000B1A21" w:rsidP="00EF7582">
      <w:pPr>
        <w:rPr>
          <w:color w:val="000000" w:themeColor="text1"/>
        </w:rPr>
      </w:pPr>
      <w:r w:rsidRPr="000B1A21">
        <w:rPr>
          <w:rFonts w:cs="Arial"/>
          <w:color w:val="000000" w:themeColor="text1"/>
          <w:shd w:val="clear" w:color="auto" w:fill="FFFFFF"/>
        </w:rPr>
        <w:t xml:space="preserve">To </w:t>
      </w:r>
      <w:r w:rsidR="000D74E9">
        <w:rPr>
          <w:rFonts w:cs="Arial"/>
          <w:color w:val="000000" w:themeColor="text1"/>
          <w:shd w:val="clear" w:color="auto" w:fill="FFFFFF"/>
        </w:rPr>
        <w:t>identify</w:t>
      </w:r>
      <w:r w:rsidRPr="000B1A21">
        <w:rPr>
          <w:rFonts w:cs="Arial"/>
          <w:color w:val="000000" w:themeColor="text1"/>
          <w:shd w:val="clear" w:color="auto" w:fill="FFFFFF"/>
        </w:rPr>
        <w:t xml:space="preserve"> the time scale </w:t>
      </w:r>
      <w:r w:rsidR="00104CBF">
        <w:rPr>
          <w:rFonts w:cs="Arial"/>
          <w:color w:val="000000" w:themeColor="text1"/>
          <w:shd w:val="clear" w:color="auto" w:fill="FFFFFF"/>
        </w:rPr>
        <w:t xml:space="preserve">of the immediate oxidative stress response, we challenged </w:t>
      </w:r>
      <w:r w:rsidR="00104CBF" w:rsidRPr="00104CBF">
        <w:rPr>
          <w:rFonts w:cs="Arial"/>
          <w:i/>
          <w:color w:val="000000" w:themeColor="text1"/>
          <w:shd w:val="clear" w:color="auto" w:fill="FFFFFF"/>
        </w:rPr>
        <w:t>E. coli</w:t>
      </w:r>
      <w:r w:rsidR="00104CBF">
        <w:rPr>
          <w:rFonts w:cs="Arial"/>
          <w:color w:val="000000" w:themeColor="text1"/>
          <w:shd w:val="clear" w:color="auto" w:fill="FFFFFF"/>
        </w:rPr>
        <w:t xml:space="preserve"> </w:t>
      </w:r>
      <w:r w:rsidR="000A19F7">
        <w:rPr>
          <w:rFonts w:cs="Arial"/>
          <w:color w:val="000000" w:themeColor="text1"/>
          <w:shd w:val="clear" w:color="auto" w:fill="FFFFFF"/>
        </w:rPr>
        <w:t xml:space="preserve">cultures growing exponentially on glucose with 1mM </w:t>
      </w:r>
      <w:r w:rsidR="000A19F7">
        <w:rPr>
          <w:rFonts w:cs="Arial"/>
          <w:shd w:val="clear" w:color="auto" w:fill="FFFFFF"/>
        </w:rPr>
        <w:t>H</w:t>
      </w:r>
      <w:r w:rsidR="000A19F7" w:rsidRPr="008D2288">
        <w:rPr>
          <w:rFonts w:cs="Arial"/>
          <w:shd w:val="clear" w:color="auto" w:fill="FFFFFF"/>
          <w:vertAlign w:val="subscript"/>
        </w:rPr>
        <w:t>2</w:t>
      </w:r>
      <w:r w:rsidR="000A19F7">
        <w:rPr>
          <w:rFonts w:cs="Arial"/>
          <w:shd w:val="clear" w:color="auto" w:fill="FFFFFF"/>
        </w:rPr>
        <w:t>O</w:t>
      </w:r>
      <w:r w:rsidR="000A19F7" w:rsidRPr="008D2288">
        <w:rPr>
          <w:rFonts w:cs="Arial"/>
          <w:shd w:val="clear" w:color="auto" w:fill="FFFFFF"/>
          <w:vertAlign w:val="subscript"/>
        </w:rPr>
        <w:t>2</w:t>
      </w:r>
      <w:r w:rsidR="000A19F7">
        <w:rPr>
          <w:rFonts w:cs="Arial"/>
          <w:color w:val="000000" w:themeColor="text1"/>
          <w:shd w:val="clear" w:color="auto" w:fill="FFFFFF"/>
        </w:rPr>
        <w:t xml:space="preserve"> using a variant of the filter cultivation method </w:t>
      </w:r>
      <w:r w:rsidR="000A19F7">
        <w:fldChar w:fldCharType="begin" w:fldLock="1"/>
      </w:r>
      <w:r w:rsidR="00EF5CB5">
        <w:instrText>ADDIN CSL_CITATION { "citationItems" : [ { "id" : "ITEM-1", "itemData" : { "DOI" : "10.1038/nprot.2008.131", "ISSN" : "1750-2799", "PMID" : "18714301", "abstract" : "This protocol enables quantitation of metabolic fluxes in cultured cells. Measurements are based on the kinetics of cellular incorporation of stable isotope from nutrient into downstream metabolites. At multiple time points, after cells are rapidly switched from unlabeled to isotope-labeled nutrient, metabolism is quenched, metabolites are extracted and the extract is analyzed by chromatography-mass spectrometry. Resulting plots of unlabeled compound versus time follow variants of exponential decay, with the flux equal to the decay rate multiplied by the intracellular metabolite concentration. Because labeling is typically fast (t(1/2)&lt;or=5 min for central metabolites in Escherichia coli), variations on this approach can effectively probe dynamically changing metabolic fluxes. This protocol is exemplified using E. coli and nitrogen labeling, for which quantitative flux data for approximately 15 metabolites can be obtained over 3 d of work. Applications to adherent mammalian cells are also discussed.", "author" : [ { "dropping-particle" : "", "family" : "Yuan", "given" : "Jie", "non-dropping-particle" : "", "parse-names" : false, "suffix" : "" }, { "dropping-particle" : "", "family" : "Bennett", "given" : "Bryson D", "non-dropping-particle" : "", "parse-names" : false, "suffix" : "" }, { "dropping-particle" : "", "family" : "Rabinowitz", "given" : "Joshua D", "non-dropping-particle" : "", "parse-names" : false, "suffix" : "" } ], "container-title" : "Nature protocols", "id" : "ITEM-1", "issue" : "8", "issued" : { "date-parts" : [ [ "2008", "1" ] ] }, "page" : "1328-40", "title" : "Kinetic flux profiling for quantitation of cellular metabolic fluxes.", "type" : "article-journal", "volume" : "3" }, "uris" : [ "http://www.mendeley.com/documents/?uuid=806bd068-06fd-44e2-ac78-6dd773aed078" ] }, { "id" : "ITEM-2", "itemData" : { "DOI" : "10.1038/nbt.2489", "ISBN" : "doi:10.1038/nbt.2489", "ISSN" : "1546-1696", "PMID" : "23455438", "abstract" : "Recent data suggest that the majority of proteins bind specific metabolites and that such interactions are relevant to metabolic and gene regulation. However, there are no methods to systematically identify functional allosteric protein-metabolite interactions. Here we present an experimental and computational approach for using dynamic metabolite data to discover allosteric regulation that is relevant in vivo. By switching the culture conditions of Escherichia coli every 30 s between medium containing either pyruvate or (13)C-labeled fructose or glucose, we measured the reversal of flux through glycolysis pathways and observed rapid changes in metabolite concentration. We fit these data to a kinetic model of glycolysis and systematically tested the consequences of 126 putative allosteric interactions on metabolite dynamics. We identified allosteric interactions that govern the reversible switch between gluconeogenesis and glycolysis, including one by which pyruvate activates fructose-1,6-bisphosphatase. Thus, from large sets of putative allosteric interactions, our approach can identify the most likely ones and provide hypotheses about their function.",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"ITEM-2", "issue" : "4", "issued" : { "date-parts" : [ [ "2013", "4", "3" ] ] }, "language" : "en", "page" : "357-61", "publisher" : "Nature Publishing Group", "title" : "Systematic identification of allosteric protein-metabolite interactions that control enzyme activity in vivo.", "type" : "article-journal", "volume" : "31" }, "uris" : [ "http://www.mendeley.com/documents/?uuid=dcd1f71a-8982-4973-a5f5-a95f7886aa9f" ] } ], "mendeley" : { "formattedCitation" : "(Yuan et al. 2008; Link et al. 2013b)", "plainTextFormattedCitation" : "(Yuan et al. 2008; Link et al. 2013b)", "previouslyFormattedCitation" : "(Yuan et al. 2008; Link et al. 2013b)" }, "properties" : { "noteIndex" : 0 }, "schema" : "https://github.com/citation-style-language/schema/raw/master/csl-citation.json" }</w:instrText>
      </w:r>
      <w:r w:rsidR="000A19F7">
        <w:fldChar w:fldCharType="separate"/>
      </w:r>
      <w:r w:rsidR="003628E9" w:rsidRPr="003628E9">
        <w:rPr>
          <w:noProof/>
        </w:rPr>
        <w:t>(Yuan et al. 2008; Link et al. 2013b)</w:t>
      </w:r>
      <w:r w:rsidR="000A19F7">
        <w:fldChar w:fldCharType="end"/>
      </w:r>
      <w:r w:rsidR="000A19F7">
        <w:t>, allowing us to sample on a second</w:t>
      </w:r>
      <w:r w:rsidR="00BA4FB5">
        <w:t>s</w:t>
      </w:r>
      <w:r w:rsidR="000A19F7">
        <w:t xml:space="preserve"> scale.</w:t>
      </w:r>
      <w:r w:rsidR="00EF7582">
        <w:rPr>
          <w:color w:val="000000" w:themeColor="text1"/>
        </w:rPr>
        <w:t xml:space="preserve"> </w:t>
      </w:r>
      <w:r w:rsidR="004D5859">
        <w:rPr>
          <w:color w:val="000000" w:themeColor="text1"/>
        </w:rPr>
        <w:t xml:space="preserve">Intracellular changes amongst </w:t>
      </w:r>
      <w:r w:rsidR="00906299">
        <w:rPr>
          <w:color w:val="000000" w:themeColor="text1"/>
        </w:rPr>
        <w:t>50 central metabolites</w:t>
      </w:r>
      <w:r w:rsidR="00911E60">
        <w:rPr>
          <w:color w:val="000000" w:themeColor="text1"/>
        </w:rPr>
        <w:t xml:space="preserve"> we</w:t>
      </w:r>
      <w:r w:rsidR="003F7792">
        <w:rPr>
          <w:color w:val="000000" w:themeColor="text1"/>
        </w:rPr>
        <w:t>re</w:t>
      </w:r>
      <w:r w:rsidR="00911E60">
        <w:rPr>
          <w:color w:val="000000" w:themeColor="text1"/>
        </w:rPr>
        <w:t xml:space="preserve"> measured and quantified,</w:t>
      </w:r>
      <w:r w:rsidR="00906299">
        <w:rPr>
          <w:color w:val="000000" w:themeColor="text1"/>
        </w:rPr>
        <w:t xml:space="preserve"> occurred already within 5</w:t>
      </w:r>
      <w:r w:rsidR="0042274F">
        <w:rPr>
          <w:color w:val="000000" w:themeColor="text1"/>
        </w:rPr>
        <w:t xml:space="preserve"> </w:t>
      </w:r>
      <w:r w:rsidR="00906299">
        <w:rPr>
          <w:color w:val="000000" w:themeColor="text1"/>
        </w:rPr>
        <w:t>sec</w:t>
      </w:r>
      <w:r w:rsidR="0042274F">
        <w:rPr>
          <w:color w:val="000000" w:themeColor="text1"/>
        </w:rPr>
        <w:t>onds</w:t>
      </w:r>
      <w:r w:rsidR="00906299">
        <w:rPr>
          <w:color w:val="000000" w:themeColor="text1"/>
        </w:rPr>
        <w:t xml:space="preserve"> of </w:t>
      </w:r>
      <w:r w:rsidR="00906299">
        <w:rPr>
          <w:rFonts w:cs="Arial"/>
          <w:shd w:val="clear" w:color="auto" w:fill="FFFFFF"/>
        </w:rPr>
        <w:t>H</w:t>
      </w:r>
      <w:r w:rsidR="00906299" w:rsidRPr="008D2288">
        <w:rPr>
          <w:rFonts w:cs="Arial"/>
          <w:shd w:val="clear" w:color="auto" w:fill="FFFFFF"/>
          <w:vertAlign w:val="subscript"/>
        </w:rPr>
        <w:t>2</w:t>
      </w:r>
      <w:r w:rsidR="00906299">
        <w:rPr>
          <w:rFonts w:cs="Arial"/>
          <w:shd w:val="clear" w:color="auto" w:fill="FFFFFF"/>
        </w:rPr>
        <w:t>O</w:t>
      </w:r>
      <w:r w:rsidR="00906299" w:rsidRPr="008D2288">
        <w:rPr>
          <w:rFonts w:cs="Arial"/>
          <w:shd w:val="clear" w:color="auto" w:fill="FFFFFF"/>
          <w:vertAlign w:val="subscript"/>
        </w:rPr>
        <w:t>2</w:t>
      </w:r>
      <w:r w:rsidR="00906299">
        <w:rPr>
          <w:color w:val="000000" w:themeColor="text1"/>
        </w:rPr>
        <w:t xml:space="preserve"> exposure</w:t>
      </w:r>
      <w:r w:rsidR="002F7C2A">
        <w:t xml:space="preserve"> (Fig 2A) </w:t>
      </w:r>
      <w:r w:rsidR="00A93C3B">
        <w:t xml:space="preserve">with the response mostly reflected in the pathways of Glycolysis and </w:t>
      </w:r>
      <w:r w:rsidR="00D26431">
        <w:t>PP</w:t>
      </w:r>
      <w:r w:rsidR="000E22AD">
        <w:t xml:space="preserve"> pathway</w:t>
      </w:r>
      <w:r w:rsidR="00D26431">
        <w:t>, with</w:t>
      </w:r>
      <w:r w:rsidR="00A93C3B">
        <w:t xml:space="preserve"> TCA </w:t>
      </w:r>
      <w:r w:rsidR="00D43A43">
        <w:t xml:space="preserve">cycle </w:t>
      </w:r>
      <w:r w:rsidR="00A93C3B">
        <w:t>reflecting changes only in few metabolites (Supp. Fig XX).</w:t>
      </w:r>
    </w:p>
    <w:p w14:paraId="0F9213B9" w14:textId="656BC895" w:rsidR="009B5B4F" w:rsidRDefault="00D412F9" w:rsidP="00EF7582">
      <w:r>
        <w:t>A closer look at the metaboli</w:t>
      </w:r>
      <w:r w:rsidR="0010300F">
        <w:t>tes in glycolysis reveals</w:t>
      </w:r>
      <w:r w:rsidR="00423179">
        <w:t xml:space="preserve"> that</w:t>
      </w:r>
      <w:r w:rsidR="000B1702">
        <w:t xml:space="preserve"> hexose phosphates levels do not increase over time, whereas fructose -1,6 </w:t>
      </w:r>
      <w:proofErr w:type="spellStart"/>
      <w:r w:rsidR="000B1702">
        <w:t>bisphosphate</w:t>
      </w:r>
      <w:proofErr w:type="spellEnd"/>
      <w:r w:rsidR="000B1702">
        <w:t xml:space="preserve"> (FBP) levels show a </w:t>
      </w:r>
      <w:r w:rsidR="00804EE4">
        <w:t xml:space="preserve">somewhat </w:t>
      </w:r>
      <w:r w:rsidR="000B1702">
        <w:t xml:space="preserve">slow but continuous elevation in the first 30 seconds. Metabolites in lower glycolysis and especially </w:t>
      </w:r>
      <w:proofErr w:type="spellStart"/>
      <w:r w:rsidR="000B1702">
        <w:t>phosphoenolpyruvate</w:t>
      </w:r>
      <w:proofErr w:type="spellEnd"/>
      <w:r w:rsidR="000B1702">
        <w:t xml:space="preserve"> (PEP) rapidly decrease afte</w:t>
      </w:r>
      <w:r w:rsidR="00697914">
        <w:t>r exposure to oxidative stress</w:t>
      </w:r>
      <w:r w:rsidR="00E375E6">
        <w:t xml:space="preserve">. Taken together, </w:t>
      </w:r>
      <w:r w:rsidR="00697914">
        <w:t>glycolysis</w:t>
      </w:r>
      <w:r w:rsidR="00E375E6">
        <w:t xml:space="preserve"> intermediates</w:t>
      </w:r>
      <w:r w:rsidR="00697914">
        <w:t xml:space="preserve"> </w:t>
      </w:r>
      <w:r w:rsidR="00E375E6">
        <w:t xml:space="preserve">do not </w:t>
      </w:r>
      <w:r w:rsidR="000475CE">
        <w:t>show</w:t>
      </w:r>
      <w:r w:rsidR="00E375E6">
        <w:t xml:space="preserve"> </w:t>
      </w:r>
      <w:r w:rsidR="000475CE">
        <w:t xml:space="preserve">a </w:t>
      </w:r>
      <w:r w:rsidR="00697914">
        <w:t xml:space="preserve">consistent </w:t>
      </w:r>
      <w:r w:rsidR="00E375E6">
        <w:t xml:space="preserve">trend in their </w:t>
      </w:r>
      <w:r w:rsidR="00697914">
        <w:t xml:space="preserve">response. </w:t>
      </w:r>
      <w:r w:rsidR="000B1702">
        <w:t xml:space="preserve">The strongest short-term increase was observed for </w:t>
      </w:r>
      <w:r w:rsidR="00965EF6">
        <w:br/>
      </w:r>
      <w:r w:rsidR="000B1702">
        <w:t>6-phosphogluconate (6PG)</w:t>
      </w:r>
      <w:r w:rsidR="00E26874">
        <w:t>, the first metabolite of the oxidative branch of PP pathway</w:t>
      </w:r>
      <w:r w:rsidR="000B1702">
        <w:t>. Generally the levels of the</w:t>
      </w:r>
      <w:r w:rsidR="00F5117A">
        <w:t xml:space="preserve"> PP pathway intermediates show</w:t>
      </w:r>
      <w:r w:rsidR="000B1702">
        <w:t xml:space="preserve"> a synchronous</w:t>
      </w:r>
      <w:r w:rsidR="00BE2196">
        <w:t>, consistent</w:t>
      </w:r>
      <w:r w:rsidR="000B1702">
        <w:t>, rapid initial response after 5 seconds of stress,</w:t>
      </w:r>
      <w:r w:rsidR="00BD39B8">
        <w:t xml:space="preserve"> that resembles that of 6PG.</w:t>
      </w:r>
      <w:r w:rsidR="000B1702">
        <w:t xml:space="preserve"> </w:t>
      </w:r>
      <w:r w:rsidR="00BD39B8">
        <w:t>This initial overshoot</w:t>
      </w:r>
      <w:r w:rsidR="009936F4">
        <w:t>ing response</w:t>
      </w:r>
      <w:r w:rsidR="000B1702">
        <w:t xml:space="preserve"> </w:t>
      </w:r>
      <w:r w:rsidR="00E2724B">
        <w:t>is</w:t>
      </w:r>
      <w:r w:rsidR="000B1702">
        <w:t xml:space="preserve"> attenuated</w:t>
      </w:r>
      <w:r w:rsidR="00423179">
        <w:t xml:space="preserve"> after </w:t>
      </w:r>
      <w:r w:rsidR="00C7581C">
        <w:t>one minute (Fig 2A).</w:t>
      </w:r>
      <w:r w:rsidR="00B70FEB">
        <w:t xml:space="preserve"> What is more, levels o</w:t>
      </w:r>
      <w:r w:rsidR="000057DE">
        <w:t>f the redox factor NADPH drop</w:t>
      </w:r>
      <w:r w:rsidR="00B70FEB">
        <w:t xml:space="preserve"> drastically immediately (5 seconds) after the stress (Fig 2A), pointing out to its usage for the scavenging of elevated ROS.</w:t>
      </w:r>
      <w:r w:rsidR="000B1702">
        <w:t xml:space="preserve"> </w:t>
      </w:r>
      <w:r w:rsidR="00FD3F6A">
        <w:t xml:space="preserve">Our results are in concordance with data obtained from other organisms </w:t>
      </w:r>
      <w:r w:rsidR="00FD3F6A">
        <w:fldChar w:fldCharType="begin" w:fldLock="1"/>
      </w:r>
      <w:r w:rsidR="00EF5CB5">
        <w:instrText>ADDIN CSL_CITATION { "citationItems" : [ { "id" : "ITEM-1",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"ITEM-1",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"id" : "ITEM-2",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"ITEM-2",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"(Ralser et al. 2009; Kuehne et al. 2015)", "plainTextFormattedCitation" : "(Ralser et al. 2009; Kuehne et al. 2015)", "previouslyFormattedCitation" : "(Ralser et al. 2009; Kuehne et al. 2015)" }, "properties" : { "noteIndex" : 0 }, "schema" : "https://github.com/citation-style-language/schema/raw/master/csl-citation.json" }</w:instrText>
      </w:r>
      <w:r w:rsidR="00FD3F6A">
        <w:fldChar w:fldCharType="separate"/>
      </w:r>
      <w:r w:rsidR="003628E9" w:rsidRPr="003628E9">
        <w:rPr>
          <w:noProof/>
        </w:rPr>
        <w:t>(Ralser et al. 2009; Kuehne et al. 2015)</w:t>
      </w:r>
      <w:r w:rsidR="00FD3F6A">
        <w:fldChar w:fldCharType="end"/>
      </w:r>
      <w:r w:rsidR="00FD3F6A">
        <w:t>, that is higher PP pathway metabolites and FBP and decrease in PEP levels</w:t>
      </w:r>
      <w:r w:rsidR="00B039A3">
        <w:t>, upon exposure to oxidative stress</w:t>
      </w:r>
      <w:r w:rsidR="00FD3F6A">
        <w:t>.</w:t>
      </w:r>
      <w:r w:rsidR="00A15F65">
        <w:t xml:space="preserve"> </w:t>
      </w:r>
    </w:p>
    <w:p w14:paraId="677E0FAB" w14:textId="696DFB81" w:rsidR="005A7CD5" w:rsidRDefault="001A4712" w:rsidP="00EF7582">
      <w:r>
        <w:t>T</w:t>
      </w:r>
      <w:r w:rsidR="000243F3">
        <w:t xml:space="preserve">he fact that metabolite dynamics change after a few seconds </w:t>
      </w:r>
      <w:r w:rsidR="008A12AE">
        <w:t>of exposure to stress</w:t>
      </w:r>
      <w:r>
        <w:t>, especially in the PP pathway, i</w:t>
      </w:r>
      <w:r w:rsidR="0079157B">
        <w:t>ndicates that changes in fluxes</w:t>
      </w:r>
      <w:r w:rsidR="00006FC3">
        <w:t xml:space="preserve"> </w:t>
      </w:r>
      <w:r>
        <w:t xml:space="preserve">also occur </w:t>
      </w:r>
      <w:r w:rsidR="00DF0AF4">
        <w:t>at</w:t>
      </w:r>
      <w:r>
        <w:t xml:space="preserve"> the same time scale. </w:t>
      </w:r>
      <w:r w:rsidR="00AF335A">
        <w:t xml:space="preserve">To quantify the actual flux changes after the exposure of cells to </w:t>
      </w:r>
      <w:r w:rsidR="00AF335A">
        <w:rPr>
          <w:rFonts w:cs="Arial"/>
          <w:shd w:val="clear" w:color="auto" w:fill="FFFFFF"/>
        </w:rPr>
        <w:t>H</w:t>
      </w:r>
      <w:r w:rsidR="00AF335A" w:rsidRPr="008D2288">
        <w:rPr>
          <w:rFonts w:cs="Arial"/>
          <w:shd w:val="clear" w:color="auto" w:fill="FFFFFF"/>
          <w:vertAlign w:val="subscript"/>
        </w:rPr>
        <w:t>2</w:t>
      </w:r>
      <w:r w:rsidR="00AF335A">
        <w:rPr>
          <w:rFonts w:cs="Arial"/>
          <w:shd w:val="clear" w:color="auto" w:fill="FFFFFF"/>
        </w:rPr>
        <w:t>O</w:t>
      </w:r>
      <w:r w:rsidR="00AF335A" w:rsidRPr="008D2288">
        <w:rPr>
          <w:rFonts w:cs="Arial"/>
          <w:shd w:val="clear" w:color="auto" w:fill="FFFFFF"/>
          <w:vertAlign w:val="subscript"/>
        </w:rPr>
        <w:t>2</w:t>
      </w:r>
      <w:r w:rsidR="00AF335A">
        <w:t xml:space="preserve"> mediated stress, we performed stable isotope trace</w:t>
      </w:r>
      <w:r w:rsidR="001553E8">
        <w:t>r</w:t>
      </w:r>
      <w:r w:rsidR="00AF335A">
        <w:t xml:space="preserve"> experiments </w:t>
      </w:r>
      <w:r w:rsidR="00814AD5">
        <w:t xml:space="preserve">at the same time scale, switching/perturbing  growing batch cultures between 12C glucose and 13C glucose supplemented with </w:t>
      </w:r>
      <w:r w:rsidR="00814AD5">
        <w:rPr>
          <w:rFonts w:cs="Arial"/>
          <w:shd w:val="clear" w:color="auto" w:fill="FFFFFF"/>
        </w:rPr>
        <w:t>H</w:t>
      </w:r>
      <w:r w:rsidR="00814AD5" w:rsidRPr="008D2288">
        <w:rPr>
          <w:rFonts w:cs="Arial"/>
          <w:shd w:val="clear" w:color="auto" w:fill="FFFFFF"/>
          <w:vertAlign w:val="subscript"/>
        </w:rPr>
        <w:t>2</w:t>
      </w:r>
      <w:r w:rsidR="00814AD5">
        <w:rPr>
          <w:rFonts w:cs="Arial"/>
          <w:shd w:val="clear" w:color="auto" w:fill="FFFFFF"/>
        </w:rPr>
        <w:t>O</w:t>
      </w:r>
      <w:r w:rsidR="00814AD5" w:rsidRPr="008D2288">
        <w:rPr>
          <w:rFonts w:cs="Arial"/>
          <w:shd w:val="clear" w:color="auto" w:fill="FFFFFF"/>
          <w:vertAlign w:val="subscript"/>
        </w:rPr>
        <w:t>2</w:t>
      </w:r>
      <w:r w:rsidR="00814AD5">
        <w:t>, using as control a switch between 12C glucose and 13C glucose</w:t>
      </w:r>
      <w:r w:rsidR="0080682A">
        <w:t xml:space="preserve"> </w:t>
      </w:r>
      <w:r w:rsidR="00EC1858">
        <w:t xml:space="preserve">without </w:t>
      </w:r>
      <w:r w:rsidR="00EC1858">
        <w:rPr>
          <w:rFonts w:cs="Arial"/>
          <w:shd w:val="clear" w:color="auto" w:fill="FFFFFF"/>
        </w:rPr>
        <w:t>H</w:t>
      </w:r>
      <w:r w:rsidR="00EC1858" w:rsidRPr="008D2288">
        <w:rPr>
          <w:rFonts w:cs="Arial"/>
          <w:shd w:val="clear" w:color="auto" w:fill="FFFFFF"/>
          <w:vertAlign w:val="subscript"/>
        </w:rPr>
        <w:t>2</w:t>
      </w:r>
      <w:r w:rsidR="00EC1858">
        <w:rPr>
          <w:rFonts w:cs="Arial"/>
          <w:shd w:val="clear" w:color="auto" w:fill="FFFFFF"/>
        </w:rPr>
        <w:t>O</w:t>
      </w:r>
      <w:r w:rsidR="00EC1858" w:rsidRPr="008D2288">
        <w:rPr>
          <w:rFonts w:cs="Arial"/>
          <w:shd w:val="clear" w:color="auto" w:fill="FFFFFF"/>
          <w:vertAlign w:val="subscript"/>
        </w:rPr>
        <w:t>2</w:t>
      </w:r>
      <w:r w:rsidR="00EC1858">
        <w:t xml:space="preserve"> supplementation </w:t>
      </w:r>
      <w:r w:rsidR="0080682A">
        <w:t>(</w:t>
      </w:r>
      <w:proofErr w:type="spellStart"/>
      <w:r w:rsidR="0080682A">
        <w:t>Supp</w:t>
      </w:r>
      <w:proofErr w:type="spellEnd"/>
      <w:r w:rsidR="0080682A">
        <w:t xml:space="preserve"> Fig XX)</w:t>
      </w:r>
      <w:r w:rsidR="00814AD5">
        <w:t>.</w:t>
      </w:r>
      <w:r w:rsidR="007472D9">
        <w:t xml:space="preserve"> </w:t>
      </w:r>
      <w:r w:rsidR="00BD796F">
        <w:t xml:space="preserve">Quantification of isotopic labeling by mass spectrometry revealed that after 30-60 seconds, cells increase their flux through PP pathway by about 13-20%, as a response to oxidative stress (Fig XX). </w:t>
      </w:r>
      <w:r w:rsidR="00014BBB">
        <w:t>This result strongly points to the fact</w:t>
      </w:r>
      <w:r w:rsidR="008461E6">
        <w:t xml:space="preserve"> that cells </w:t>
      </w:r>
      <w:r w:rsidR="006F0EB4">
        <w:t xml:space="preserve">do </w:t>
      </w:r>
      <w:r w:rsidR="008461E6">
        <w:t xml:space="preserve">not use </w:t>
      </w:r>
      <w:r w:rsidR="008461E6">
        <w:rPr>
          <w:i/>
        </w:rPr>
        <w:t>all</w:t>
      </w:r>
      <w:r w:rsidR="008461E6">
        <w:t xml:space="preserve"> the available flux capacity of the oxidative PP pathway enzymes in Glucose mediated growth</w:t>
      </w:r>
      <w:r w:rsidR="00203623">
        <w:t xml:space="preserve">. </w:t>
      </w:r>
      <w:r w:rsidR="004D4A90">
        <w:t xml:space="preserve"> </w:t>
      </w:r>
      <w:r w:rsidR="00925E8E" w:rsidRPr="00925E8E">
        <w:rPr>
          <w:highlight w:val="lightGray"/>
        </w:rPr>
        <w:t>(</w:t>
      </w:r>
      <w:r w:rsidR="0095183C" w:rsidRPr="00925E8E">
        <w:rPr>
          <w:highlight w:val="lightGray"/>
        </w:rPr>
        <w:t>agreeing with</w:t>
      </w:r>
      <w:r w:rsidR="004D4A90" w:rsidRPr="00925E8E">
        <w:rPr>
          <w:highlight w:val="lightGray"/>
        </w:rPr>
        <w:t xml:space="preserve"> </w:t>
      </w:r>
      <w:r w:rsidR="0095183C" w:rsidRPr="00925E8E">
        <w:rPr>
          <w:highlight w:val="lightGray"/>
        </w:rPr>
        <w:t>recent findings</w:t>
      </w:r>
      <w:r w:rsidR="004D4A90" w:rsidRPr="00925E8E">
        <w:rPr>
          <w:highlight w:val="lightGray"/>
        </w:rPr>
        <w:t xml:space="preserve"> [</w:t>
      </w:r>
      <w:proofErr w:type="spellStart"/>
      <w:r w:rsidR="00277788" w:rsidRPr="00925E8E">
        <w:rPr>
          <w:highlight w:val="lightGray"/>
        </w:rPr>
        <w:t>Davidi</w:t>
      </w:r>
      <w:proofErr w:type="spellEnd"/>
      <w:r w:rsidR="004D4A90" w:rsidRPr="00925E8E">
        <w:rPr>
          <w:highlight w:val="lightGray"/>
        </w:rPr>
        <w:t xml:space="preserve"> COB</w:t>
      </w:r>
      <w:r w:rsidR="006A7AD5" w:rsidRPr="00925E8E">
        <w:rPr>
          <w:highlight w:val="lightGray"/>
        </w:rPr>
        <w:t xml:space="preserve"> review</w:t>
      </w:r>
      <w:r w:rsidR="00925E8E" w:rsidRPr="00925E8E">
        <w:rPr>
          <w:highlight w:val="lightGray"/>
        </w:rPr>
        <w:t>, in case it is out soon</w:t>
      </w:r>
      <w:r w:rsidR="004D4A90" w:rsidRPr="00925E8E">
        <w:rPr>
          <w:highlight w:val="lightGray"/>
        </w:rPr>
        <w:t>]</w:t>
      </w:r>
      <w:r w:rsidR="00925E8E" w:rsidRPr="00925E8E">
        <w:rPr>
          <w:highlight w:val="lightGray"/>
        </w:rPr>
        <w:t>)</w:t>
      </w:r>
      <w:r w:rsidR="00765C68">
        <w:t>.</w:t>
      </w:r>
      <w:r w:rsidR="00935275">
        <w:t xml:space="preserve"> This und</w:t>
      </w:r>
      <w:r w:rsidR="0057492E">
        <w:t>er-utilization of the oxidative PP path</w:t>
      </w:r>
      <w:r w:rsidR="00782607">
        <w:t>way enzymes</w:t>
      </w:r>
      <w:r w:rsidR="0057492E">
        <w:t xml:space="preserve"> allows cells to increase the flux through these enzymes, if needed.</w:t>
      </w:r>
      <w:r w:rsidR="008D66A1">
        <w:t xml:space="preserve"> </w:t>
      </w:r>
      <w:r w:rsidR="0013059E">
        <w:t>This</w:t>
      </w:r>
      <w:r w:rsidR="005A7CD5">
        <w:t xml:space="preserve"> reconfiguration of flux we observe, already after a few seconds, allows the cell to cope with the depletion of its NADPH pools (Fig2A) and better cope with oxidative stress, as has been also been observed in previous works </w:t>
      </w:r>
      <w:r w:rsidR="005A7CD5">
        <w:fldChar w:fldCharType="begin" w:fldLock="1"/>
      </w:r>
      <w:r w:rsidR="00EF5CB5">
        <w:instrText>ADDIN CSL_CITATION { "citationItems" : [ { "id" : "ITEM-1", "itemData" : { "DOI" : "10.1186/1752-0509-4-122", "ISSN" : "1752-0509", "PMID" : "20809933", "abstract" : "BACKGROUND: The cellular responses of bacteria to superoxide stress can be used to model adaptation to severe environmental changes. Superoxide stress promotes the excessive production of reactive oxygen species (ROS) that have detrimental effects on cell metabolic and other physiological activities. To antagonize such effects, the cell needs to regulate a range of metabolic reactions in a coordinated way, so that coherent metabolic responses are generated by the cellular metabolic reaction network as a whole. In the present study, we have used a quantitative metabolic flux analysis approach, together with measurement of gene expression and activity of key enzymes, to investigate changes in central carbon metabolism that occur in Escherichia coli in response to paraquat-induced superoxide stress. The cellular regulatory mechanisms involved in the observed global flux changes are discussed.\n\nRESULTS: Flux analysis based on nuclear magnetic resonance (NMR) and mass spectroscopy (MS) measurements and computation provided quantitative results on the metabolic fluxes redistribution of the E. coli central carbon network under paraquat-induced oxidative stress. The metabolic fluxes of the glycolytic pathway were redirected to the pentose phosphate pathway (PP pathway). The production of acetate increased significantly, the fluxes associated with the TCA cycle decreased, and the fluxes in the glyoxylate shunt increased in response to oxidative stress. These global flux changes resulted in an increased ratio of NADPH:NADH and in the accumulation of \u03b1-ketoglutarate.\n\nCONCLUSIONS: Metabolic flux analysis provided a quantitative and global picture of responses of the E. coli central carbon metabolic network to oxidative stress. Systematic adjustments of cellular physiological state clearly occurred in response to changes in metabolic fluxes induced by oxidative stress. Quantitative flux analysis therefore could reveal the physiological state of the cell at the systems level and is a useful complement to molecular systems approaches, such as proteomics and transcription analyses.", "author" : [ { "dropping-particle" : "", "family" : "Rui", "given" : "Bin", "non-dropping-particle" : "", "parse-names" : false, "suffix" : "" }, { "dropping-particle" : "", "family" : "Shen", "given" : "Tie", "non-dropping-particle" : "", "parse-names" : false, "suffix" : "" }, { "dropping-particle" : "", "family" : "Zhou", "given" : "Hong", "non-dropping-particle" : "", "parse-names" : false, "suffix" : "" }, { "dropping-particle" : "", "family" : "Liu", "given" : "Jianping", "non-dropping-particle" : "", "parse-names" : false, "suffix" : "" }, { "dropping-particle" : "", "family" : "Chen", "given" : "Jiusheng", "non-dropping-particle" : "", "parse-names" : false, "suffix" : "" }, { "dropping-particle" : "", "family" : "Pan", "given" : "Xiaosong", "non-dropping-particle" : "", "parse-names" : false, "suffix" : "" }, { "dropping-particle" : "", "family" : "Liu", "given" : "Haiyan", "non-dropping-particle" : "", "parse-names" : false, "suffix" : "" }, { "dropping-particle" : "", "family" : "Wu", "given" : "Jihui", "non-dropping-particle" : "", "parse-names" : false, "suffix" : "" }, { "dropping-particle" : "", "family" : "Zheng", "given" : "Haoran", "non-dropping-particle" : "", "parse-names" : false, "suffix" : "" }, { "dropping-particle" : "", "family" : "Shi", "given" : "Yunyu", "non-dropping-particle" : "", "parse-names" : false, "suffix" : "" } ], "container-title" : "BMC systems biology", "id" : "ITEM-1", "issued" : { "date-parts" : [ [ "2010", "1" ] ] }, "page" : "122", "title" : "A systematic investigation of Escherichia coli central carbon metabolism in response to superoxide stress.", "type" : "article-journal", "volume" : "4" }, "uris" : [ "http://www.mendeley.com/documents/?uuid=9c5749a1-8e06-46c7-83e3-06d65dbf0971" ] }, { "id" : "ITEM-2",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"ITEM-2",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"(Rui et al. 2010b; Kuehne et al. 2015)", "plainTextFormattedCitation" : "(Rui et al. 2010b; Kuehne et al. 2015)", "previouslyFormattedCitation" : "(Rui et al. 2010b; Kuehne et al. 2015)" }, "properties" : { "noteIndex" : 0 }, "schema" : "https://github.com/citation-style-language/schema/raw/master/csl-citation.json" }</w:instrText>
      </w:r>
      <w:r w:rsidR="005A7CD5">
        <w:fldChar w:fldCharType="separate"/>
      </w:r>
      <w:r w:rsidR="003628E9" w:rsidRPr="003628E9">
        <w:rPr>
          <w:noProof/>
        </w:rPr>
        <w:t>(Rui et al. 2010b; Kuehne et al. 2015)</w:t>
      </w:r>
      <w:r w:rsidR="005A7CD5">
        <w:fldChar w:fldCharType="end"/>
      </w:r>
      <w:r w:rsidR="005A7CD5">
        <w:t xml:space="preserve">. The time scale of </w:t>
      </w:r>
      <w:r w:rsidR="00E74AF1">
        <w:t>the</w:t>
      </w:r>
      <w:r w:rsidR="005A7CD5">
        <w:t xml:space="preserve"> flux reconfiguration precludes any causal role of transcriptional regulation, but rather requires metabolic regulation mediated either through substrate (e.g. decrease in a specific flux because its reactant decreased) or allosteric regulation.</w:t>
      </w:r>
    </w:p>
    <w:p w14:paraId="3B20A2A0" w14:textId="4FBA9146" w:rsidR="003B3284" w:rsidRDefault="00752570" w:rsidP="00186B54">
      <w:r>
        <w:t xml:space="preserve">To explore the mechanistic </w:t>
      </w:r>
      <w:r w:rsidR="00560010">
        <w:t xml:space="preserve">nature of the </w:t>
      </w:r>
      <w:r w:rsidR="00465B10">
        <w:t xml:space="preserve">observed </w:t>
      </w:r>
      <w:r w:rsidR="00684D17">
        <w:t>rapid</w:t>
      </w:r>
      <w:r w:rsidR="00186B54">
        <w:t xml:space="preserve"> flux rerouting and obtain a </w:t>
      </w:r>
      <w:r w:rsidR="0055272B">
        <w:t>better understanding of the functional role of metabolic regulation,</w:t>
      </w:r>
      <w:r w:rsidR="00186B54">
        <w:t xml:space="preserve"> we implemented a kinetic model of glycolysis and </w:t>
      </w:r>
      <w:r w:rsidR="00386046">
        <w:t>PP</w:t>
      </w:r>
      <w:r w:rsidR="00186B54">
        <w:t xml:space="preserve"> pathway, linked through NADP</w:t>
      </w:r>
      <w:r w:rsidR="00186B54" w:rsidRPr="00186B54">
        <w:rPr>
          <w:vertAlign w:val="superscript"/>
        </w:rPr>
        <w:t>+</w:t>
      </w:r>
      <w:r w:rsidR="00186B54">
        <w:t xml:space="preserve"> and NADPH with an abstraction of the glutathione mechanism (Fig 1A). </w:t>
      </w:r>
      <w:r w:rsidR="00D81CEF">
        <w:t>The model includes reversible and irreversible reactions</w:t>
      </w:r>
      <w:r w:rsidR="00E85C65">
        <w:t>,</w:t>
      </w:r>
      <w:r w:rsidR="00D81CEF">
        <w:t xml:space="preserve"> whose kinetics are </w:t>
      </w:r>
      <w:r w:rsidR="00D81CEF">
        <w:lastRenderedPageBreak/>
        <w:t xml:space="preserve">modeled with mass action and </w:t>
      </w:r>
      <w:proofErr w:type="spellStart"/>
      <w:r w:rsidR="00D81CEF">
        <w:t>Mich</w:t>
      </w:r>
      <w:r w:rsidR="00E85C65">
        <w:t>aelis-Menten</w:t>
      </w:r>
      <w:proofErr w:type="spellEnd"/>
      <w:r w:rsidR="00E85C65">
        <w:t xml:space="preserve"> laws respectively. The binding constants (K</w:t>
      </w:r>
      <w:r w:rsidR="00E85C65" w:rsidRPr="00E85C65">
        <w:rPr>
          <w:vertAlign w:val="subscript"/>
        </w:rPr>
        <w:t>m</w:t>
      </w:r>
      <w:r w:rsidR="00E85C65">
        <w:t>) were randomly sampled from a range of 0.1-10 times their literature value</w:t>
      </w:r>
      <w:r w:rsidR="00F703B0">
        <w:t>, in ord</w:t>
      </w:r>
      <w:r w:rsidR="00EF426D">
        <w:t>er to account for potential uncertainty,</w:t>
      </w:r>
      <w:r w:rsidR="00E85C65">
        <w:t xml:space="preserve"> and maximum reaction rates (</w:t>
      </w:r>
      <w:proofErr w:type="spellStart"/>
      <w:r w:rsidR="00E85C65">
        <w:t>V</w:t>
      </w:r>
      <w:r w:rsidR="00E85C65" w:rsidRPr="00B62DDA">
        <w:rPr>
          <w:vertAlign w:val="subscript"/>
        </w:rPr>
        <w:t>max</w:t>
      </w:r>
      <w:proofErr w:type="spellEnd"/>
      <w:r w:rsidR="00E85C65">
        <w:t xml:space="preserve">) were calculated from flux distributions during steady state growth on glucose, as </w:t>
      </w:r>
      <w:r w:rsidR="00286D92">
        <w:t>described before</w:t>
      </w:r>
      <w:r w:rsidR="000F141B">
        <w:t xml:space="preserve"> </w:t>
      </w:r>
      <w:r w:rsidR="000F141B">
        <w:fldChar w:fldCharType="begin" w:fldLock="1"/>
      </w:r>
      <w:r w:rsidR="00EF5CB5">
        <w:instrText>ADDIN CSL_CITATION { "citationItems" : [ { "id" : "ITEM-1", "itemData" : { "DOI" : "10.1038/nbt.2489", "ISBN" : "doi:10.1038/nbt.2489", "ISSN" : "1546-1696", "PMID" : "23455438", "abstract" : "Recent data suggest that the majority of proteins bind specific metabolites and that such interactions are relevant to metabolic and gene regulation. However, there are no methods to systematically identify functional allosteric protein-metabolite interactions. Here we present an experimental and computational approach for using dynamic metabolite data to discover allosteric regulation that is relevant in vivo. By switching the culture conditions of Escherichia coli every 30 s between medium containing either pyruvate or (13)C-labeled fructose or glucose, we measured the reversal of flux through glycolysis pathways and observed rapid changes in metabolite concentration. We fit these data to a kinetic model of glycolysis and systematically tested the consequences of 126 putative allosteric interactions on metabolite dynamics. We identified allosteric interactions that govern the reversible switch between gluconeogenesis and glycolysis, including one by which pyruvate activates fructose-1,6-bisphosphatase. Thus, from large sets of putative allosteric interactions, our approach can identify the most likely ones and provide hypotheses about their function.",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"ITEM-1", "issue" : "4", "issued" : { "date-parts" : [ [ "2013", "4", "3" ] ] }, "language" : "en", "page" : "357-61", "publisher" : "Nature Publishing Group", "title" : "Systematic identification of allosteric protein-metabolite interactions that control enzyme activity in vivo.", "type" : "article-journal", "volume" : "31" }, "uris" : [ "http://www.mendeley.com/documents/?uuid=dcd1f71a-8982-4973-a5f5-a95f7886aa9f" ] } ], "mendeley" : { "formattedCitation" : "(Link et al. 2013b)", "plainTextFormattedCitation" : "(Link et al. 2013b)", "previouslyFormattedCitation" : "(Link et al. 2013b)" }, "properties" : { "noteIndex" : 0 }, "schema" : "https://github.com/citation-style-language/schema/raw/master/csl-citation.json" }</w:instrText>
      </w:r>
      <w:r w:rsidR="000F141B">
        <w:fldChar w:fldCharType="separate"/>
      </w:r>
      <w:r w:rsidR="003628E9" w:rsidRPr="003628E9">
        <w:rPr>
          <w:noProof/>
        </w:rPr>
        <w:t>(Link et al. 2013b)</w:t>
      </w:r>
      <w:r w:rsidR="000F141B">
        <w:fldChar w:fldCharType="end"/>
      </w:r>
      <w:r w:rsidR="00E85C65">
        <w:t xml:space="preserve">. </w:t>
      </w:r>
      <w:r w:rsidR="00D81CEF">
        <w:t>The</w:t>
      </w:r>
      <w:r w:rsidR="00E85C65">
        <w:t xml:space="preserve"> kinetic</w:t>
      </w:r>
      <w:r w:rsidR="00D81CEF">
        <w:t xml:space="preserve"> </w:t>
      </w:r>
      <w:r w:rsidR="00E85C65">
        <w:t>model</w:t>
      </w:r>
      <w:r w:rsidR="00D81CEF">
        <w:t xml:space="preserve"> consists of </w:t>
      </w:r>
      <w:r w:rsidR="00A01BBA">
        <w:t>12</w:t>
      </w:r>
      <w:r w:rsidR="00D81CEF">
        <w:t xml:space="preserve"> ordinary differen</w:t>
      </w:r>
      <w:r w:rsidR="00E85C65">
        <w:t xml:space="preserve">tial equations </w:t>
      </w:r>
      <w:r w:rsidR="005315E8">
        <w:t xml:space="preserve">and can provide </w:t>
      </w:r>
      <w:r w:rsidR="00D852C6">
        <w:t>predictions</w:t>
      </w:r>
      <w:r w:rsidR="005315E8">
        <w:t xml:space="preserve"> for the </w:t>
      </w:r>
      <w:r w:rsidR="00353224">
        <w:t xml:space="preserve">concentration of </w:t>
      </w:r>
      <w:r w:rsidR="00A01BBA">
        <w:t>12</w:t>
      </w:r>
      <w:r w:rsidR="005315E8">
        <w:t xml:space="preserve"> </w:t>
      </w:r>
      <w:r w:rsidR="00353224">
        <w:t xml:space="preserve">metabolites and fluxes of </w:t>
      </w:r>
      <w:r w:rsidR="00A01BBA">
        <w:t>26</w:t>
      </w:r>
      <w:r w:rsidR="00353224">
        <w:t xml:space="preserve"> reactions. </w:t>
      </w:r>
    </w:p>
    <w:p w14:paraId="4C3CD11B" w14:textId="193F4ECA" w:rsidR="00963E9C" w:rsidRDefault="009F7B67" w:rsidP="00186B54">
      <w:r>
        <w:t xml:space="preserve">We first </w:t>
      </w:r>
      <w:r w:rsidR="00BD6BA5">
        <w:t xml:space="preserve">used </w:t>
      </w:r>
      <w:r w:rsidR="00941B72">
        <w:t>the</w:t>
      </w:r>
      <w:r w:rsidR="00BD6BA5">
        <w:t xml:space="preserve"> kinetic model </w:t>
      </w:r>
      <w:r w:rsidR="00941B72">
        <w:t>framework</w:t>
      </w:r>
      <w:r w:rsidR="00355C08">
        <w:t>,</w:t>
      </w:r>
      <w:r w:rsidR="00941B72">
        <w:t xml:space="preserve"> </w:t>
      </w:r>
      <w:r w:rsidR="00BD6BA5">
        <w:t>to challenge</w:t>
      </w:r>
      <w:r>
        <w:t xml:space="preserve"> the </w:t>
      </w:r>
      <w:r w:rsidR="00963E9C">
        <w:t>current</w:t>
      </w:r>
      <w:r>
        <w:t xml:space="preserve"> model </w:t>
      </w:r>
      <w:r w:rsidR="00963E9C">
        <w:t>of PP pathway flux rerouting</w:t>
      </w:r>
      <w:r w:rsidR="008C403C">
        <w:t xml:space="preserve"> upon stress</w:t>
      </w:r>
      <w:r w:rsidR="00F02AB0">
        <w:t xml:space="preserve"> which suggests that</w:t>
      </w:r>
      <w:r w:rsidR="00963E9C">
        <w:t xml:space="preserve"> inhib</w:t>
      </w:r>
      <w:r w:rsidR="008304BB">
        <w:t>ition of the glycolytic enzyme g</w:t>
      </w:r>
      <w:r w:rsidR="00963E9C">
        <w:t>lyceraldehyde 3-phosphate dehydrogenase is enough to explain the metabolite dynamics and flux rerouting</w:t>
      </w:r>
      <w:r w:rsidR="000666A5">
        <w:t xml:space="preserve"> </w:t>
      </w:r>
      <w:r w:rsidR="000666A5">
        <w:fldChar w:fldCharType="begin" w:fldLock="1"/>
      </w:r>
      <w:r w:rsidR="00EF5CB5">
        <w:instrText>ADDIN CSL_CITATION { "citationItems" : [ { "id" : "ITEM-1", "itemData" : { "DOI" : "10.1186/jbiol61", "ISSN" : "1475-4924", "PMID" : "18154684", "abstract" : "BACKGROUND: Eukaryotic cells have evolved various response mechanisms to counteract the deleterious consequences of oxidative stress. Among these processes, metabolic alterations seem to play an important role.\n\nRESULTS: We recently discovered that yeast cells with reduced activity of the key glycolytic enzyme triosephosphate isomerase exhibit an increased resistance to the thiol-oxidizing reagent diamide. Here we show that this phenotype is conserved in Caenorhabditis elegans and that the underlying mechanism is based on a redirection of the metabolic flux from glycolysis to the pentose phosphate pathway, altering the redox equilibrium of the cytoplasmic NADP(H) pool. Remarkably, another key glycolytic enzyme, glyceraldehyde-3-phosphate dehydrogenase (GAPDH), is known to be inactivated in response to various oxidant treatments, and we show that this provokes a similar redirection of the metabolic flux.\n\nCONCLUSION: The naturally occurring inactivation of GAPDH functions as a metabolic switch for rerouting the carbohydrate flux to counteract oxidative stress. As a consequence, altering the homoeostasis of cytoplasmic metabolites is a fundamental mechanism for balancing the redox state of eukaryotic cells under stress conditions.", "author" : [ { "dropping-particle" : "", "family" : "Ralser", "given" : "Markus", "non-dropping-particle" : "", "parse-names" : false, "suffix" : "" }, { "dropping-particle" : "", "family" : "Wamelink", "given" : "Mirjam M", "non-dropping-particle" : "", "parse-names" : false, "suffix" : "" }, { "dropping-particle" : "", "family" : "Kowald", "given" : "Axel", "non-dropping-particle" : "", "parse-names" : false, "suffix" : "" }, { "dropping-particle" : "", "family" : "Gerisch", "given" : "Birgit", "non-dropping-particle" : "", "parse-names" : false, "suffix" : "" }, { "dropping-particle" : "", "family" : "Heeren", "given" : "Gino", "non-dropping-particle" : "", "parse-names" : false, "suffix" : "" }, { "dropping-particle" : "", "family" : "Struys", "given" : "Eduard A", "non-dropping-particle" : "", "parse-names" : false, "suffix" : "" }, { "dropping-particle" : "", "family" : "Klipp", "given" : "Edda", "non-dropping-particle" : "", "parse-names" : false, "suffix" : "" }, { "dropping-particle" : "", "family" : "Jakobs", "given" : "Cornelis", "non-dropping-particle" : "", "parse-names" : false, "suffix" : "" }, { "dropping-particle" : "", "family" : "Breitenbach", "given" : "Michael", "non-dropping-particle" : "", "parse-names" : false, "suffix" : "" }, { "dropping-particle" : "", "family" : "Lehrach", "given" : "Hans", "non-dropping-particle" : "", "parse-names" : false, "suffix" : "" }, { "dropping-particle" : "", "family" : "Krobitsch", "given" : "Sylvia", "non-dropping-particle" : "", "parse-names" : false, "suffix" : "" } ], "container-title" : "Journal of biology", "id" : "ITEM-1", "issue" : "4", "issued" : { "date-parts" : [ [ "2007", "1" ] ] }, "page" : "10", "title" : "Dynamic rerouting of the carbohydrate flux is key to counteracting oxidative stress.", "type" : "article-journal", "volume" : "6" }, "uris" : [ "http://www.mendeley.com/documents/?uuid=3961e3ec-dbc7-456c-98ab-1a62befb4ce3" ] }, { "id" : "ITEM-2", "itemData" : { "DOI" : "10.1038/nbt0709-604", "ISSN" : "1546-1696", "PMID" : "19587661", "author" : [ { "dropping-particle" : "", "family" : "Ralser", "given" : "Markus", "non-dropping-particle" : "", "parse-names" : false, "suffix" : "" }, { "dropping-particle" : "", "family" : "Wamelink", "given" : "Mirjam M C", "non-dropping-particle" : "", "parse-names" : false, "suffix" : "" }, { "dropping-particle" : "", "family" : "Latkolik", "given" : "Simone", "non-dropping-particle" : "", "parse-names" : false, "suffix" : "" }, { "dropping-particle" : "", "family" : "Jansen", "given" : "Erwin E W", "non-dropping-particle" : "", "parse-names" : false, "suffix" : "" }, { "dropping-particle" : "", "family" : "Lehrach", "given" : "Hans", "non-dropping-particle" : "", "parse-names" : false, "suffix" : "" }, { "dropping-particle" : "", "family" : "Jakobs", "given" : "Cornelis", "non-dropping-particle" : "", "parse-names" : false, "suffix" : "" } ], "container-title" : "Nature biotechnology", "id" : "ITEM-2", "issue" : "7", "issued" : { "date-parts" : [ [ "2009", "7" ] ] }, "page" : "604-5", "publisher" : "Nature Publishing Group", "title" : "Metabolic reconfiguration precedes transcriptional regulation in the antioxidant response.", "title-short" : "Nat Biotech", "type" : "article-journal", "volume" : "27" }, "uris" : [ "http://www.mendeley.com/documents/?uuid=df7bc265-656b-4354-a418-d30a5382815b" ] } ], "mendeley" : { "formattedCitation" : "(Ralser et al. 2007b; Ralser et al. 2009)", "plainTextFormattedCitation" : "(Ralser et al. 2007b; Ralser et al. 2009)", "previouslyFormattedCitation" : "(Ralser et al. 2007b; Ralser et al. 2009)" }, "properties" : { "noteIndex" : 0 }, "schema" : "https://github.com/citation-style-language/schema/raw/master/csl-citation.json" }</w:instrText>
      </w:r>
      <w:r w:rsidR="000666A5">
        <w:fldChar w:fldCharType="separate"/>
      </w:r>
      <w:r w:rsidR="003628E9" w:rsidRPr="003628E9">
        <w:rPr>
          <w:noProof/>
        </w:rPr>
        <w:t>(Ralser et al. 2007b; Ralser et al. 2009)</w:t>
      </w:r>
      <w:r w:rsidR="000666A5">
        <w:fldChar w:fldCharType="end"/>
      </w:r>
      <w:r w:rsidR="00963E9C">
        <w:t xml:space="preserve">. </w:t>
      </w:r>
      <w:r w:rsidR="007E531A">
        <w:t>To reflect this, we</w:t>
      </w:r>
      <w:r w:rsidR="00963E9C">
        <w:t xml:space="preserve"> added a direct inhibit</w:t>
      </w:r>
      <w:r w:rsidR="001C2870">
        <w:t>ory interaction</w:t>
      </w:r>
      <w:r w:rsidR="00963E9C">
        <w:t xml:space="preserve"> from ROS to lower glycolysis </w:t>
      </w:r>
      <w:r w:rsidR="00E901B4">
        <w:t>to</w:t>
      </w:r>
      <w:r w:rsidR="00D852C6">
        <w:t xml:space="preserve"> </w:t>
      </w:r>
      <w:r w:rsidR="00963E9C">
        <w:t xml:space="preserve">our </w:t>
      </w:r>
      <w:r w:rsidR="002504D8">
        <w:t>computational</w:t>
      </w:r>
      <w:r w:rsidR="00544BC0">
        <w:t xml:space="preserve"> kinetic</w:t>
      </w:r>
      <w:r w:rsidR="002504D8">
        <w:t xml:space="preserve"> </w:t>
      </w:r>
      <w:r w:rsidR="00963E9C">
        <w:t>model of glycolysis and PP pathway</w:t>
      </w:r>
      <w:r w:rsidR="00896179">
        <w:t>.</w:t>
      </w:r>
      <w:r w:rsidR="00963E9C">
        <w:t xml:space="preserve"> </w:t>
      </w:r>
      <w:r w:rsidR="00896179">
        <w:t xml:space="preserve">We </w:t>
      </w:r>
      <w:r w:rsidR="00963E9C">
        <w:t>performed</w:t>
      </w:r>
      <w:r w:rsidR="00871F6D">
        <w:t xml:space="preserve"> </w:t>
      </w:r>
      <w:r w:rsidR="00963E9C">
        <w:t xml:space="preserve"> simulations, varying both the inhibitory effect of ROS and the binding constants of the enzymes that are considered in the model</w:t>
      </w:r>
      <w:r w:rsidR="00401583">
        <w:t>, and compared the results with the experimental metabolite data we generated</w:t>
      </w:r>
      <w:r w:rsidR="00963E9C">
        <w:t xml:space="preserve">. </w:t>
      </w:r>
      <w:r w:rsidR="00957DA6">
        <w:t xml:space="preserve">Despite the fact that the simulated results can explain to an extent the metabolite dynamics </w:t>
      </w:r>
      <w:r w:rsidR="00F71B61">
        <w:t>of glycolytic intermediates (</w:t>
      </w:r>
      <w:proofErr w:type="spellStart"/>
      <w:r w:rsidR="00F71B61">
        <w:t>SupFig</w:t>
      </w:r>
      <w:proofErr w:type="spellEnd"/>
      <w:r w:rsidR="00F71B61">
        <w:t xml:space="preserve"> XX), the </w:t>
      </w:r>
      <w:r w:rsidR="00E52B29">
        <w:t xml:space="preserve">kinetic </w:t>
      </w:r>
      <w:r w:rsidR="00F71B61">
        <w:t>model completely</w:t>
      </w:r>
      <w:r w:rsidR="00C1582E">
        <w:t xml:space="preserve"> fails</w:t>
      </w:r>
      <w:r w:rsidR="00F71B61">
        <w:t xml:space="preserve"> to describe the metabolite dynamics of the PP pathway metabolites. </w:t>
      </w:r>
      <w:r w:rsidR="00975B6C">
        <w:t xml:space="preserve">This result suggests that </w:t>
      </w:r>
      <w:r w:rsidR="00F52295">
        <w:t xml:space="preserve">this inhibitory interaction, although </w:t>
      </w:r>
      <w:r w:rsidR="00B047AC">
        <w:t>necessary</w:t>
      </w:r>
      <w:r w:rsidR="00F52295">
        <w:t>, is not sufficient to explain the metabolite dynamics a few seconds to a minute afte</w:t>
      </w:r>
      <w:r w:rsidR="00BE2140">
        <w:t xml:space="preserve">r exposure to oxidative stress, a conclusion that has </w:t>
      </w:r>
      <w:r w:rsidR="00204CFB">
        <w:t>also</w:t>
      </w:r>
      <w:r w:rsidR="00BE2140">
        <w:t xml:space="preserve"> been</w:t>
      </w:r>
      <w:r w:rsidR="00204CFB">
        <w:t xml:space="preserve"> discussed recently </w:t>
      </w:r>
      <w:r w:rsidR="00204CFB">
        <w:fldChar w:fldCharType="begin" w:fldLock="1"/>
      </w:r>
      <w:r w:rsidR="00EF5CB5">
        <w:instrText>ADDIN CSL_CITATION { "citationItems" : [ { "id" : "ITEM-1", "itemData" : { "DOI" : "10.1016/j.molcel.2015.06.017", "ISSN" : "1097-4164", "PMID" : "26190262", "abstract" : "Integrity of human skin is endangered by exposure to\u00a0UV irradiation and chemical stressors, which can provoke a toxic production of reactive oxygen species (ROS) and oxidative damage. Since oxidation of proteins and metabolites occurs virtually instantaneously, immediate cellular countermeasures are pivotal to mitigate the negative implications of acute oxidative stress. We investigated the short-term metabolic response in human skin fibroblasts and keratinocytes to H2O2 and UV exposure. In time-resolved metabolomics experiments, we observed that within seconds after stress induction, glucose catabolism is routed to the oxidative pentose phosphate pathway (PPP) and nucleotide synthesis independent of previously postulated blocks in glycolysis (i.e., of GAPDH or PKM2). Through ultra-short (13)C labeling experiments, we provide evidence for multiple cycling of carbon backbones in the oxidative PPP, potentially maximizing NADPH reduction. The identified metabolic rerouting in oxidative and non-oxidative PPP has important physiological roles in stabilization of the redox balance and ROS clearance.", "author" : [ { "dropping-particle" : "", "family" : "Kuehne", "given" : "Andreas", "non-dropping-particle" : "", "parse-names" : false, "suffix" : "" }, { "dropping-particle" : "", "family" : "Emmert", "given" : "Hila", "non-dropping-particle" : "", "parse-names" : false, "suffix" : "" }, { "dropping-particle" : "", "family" : "Soehle", "given" : "Joern", "non-dropping-particle" : "", "parse-names" : false, "suffix" : "" }, { "dropping-particle" : "", "family" : "Winnefeld", "given" : "Marc", "non-dropping-particle" : "", "parse-names" : false, "suffix" : "" }, { "dropping-particle" : "", "family" : "Fischer", "given" : "Frank", "non-dropping-particle" : "", "parse-names" : false, "suffix" : "" }, { "dropping-particle" : "", "family" : "Wenck", "given" : "Horst", "non-dropping-particle" : "", "parse-names" : false, "suffix" : "" }, { "dropping-particle" : "", "family" : "Gallinat", "given" : "Stefan", "non-dropping-particle" : "", "parse-names" : false, "suffix" : "" }, { "dropping-particle" : "", "family" : "Terstegen", "given" : "Lara", "non-dropping-particle" : "", "parse-names" : false, "suffix" : "" }, { "dropping-particle" : "", "family" : "Lucius", "given" : "Ralph", "non-dropping-particle" : "", "parse-names" : false, "suffix" : "" }, { "dropping-particle" : "", "family" : "Hildebrand", "given" : "Janosch", "non-dropping-particle" : "", "parse-names" : false, "suffix" : "" }, { "dropping-particle" : "", "family" : "Zamboni", "given" : "Nicola", "non-dropping-particle" : "", "parse-names" : false, "suffix" : "" } ], "container-title" : "Molecular cell", "id" : "ITEM-1", "issued" : { "date-parts" : [ [ "2015", "7", "14" ] ] }, "language" : "English", "publisher" : "Elsevier", "title" : "Acute Activation of Oxidative Pentose Phosphate Pathway as First-Line Response to Oxidative Stress in Human Skin Cells.", "type" : "article-journal" }, "uris" : [ "http://www.mendeley.com/documents/?uuid=d6435a76-9b4a-4b65-8c4e-d4231b73b465" ] } ], "mendeley" : { "formattedCitation" : "(Kuehne et al. 2015)", "plainTextFormattedCitation" : "(Kuehne et al. 2015)", "previouslyFormattedCitation" : "(Kuehne et al. 2015)" }, "properties" : { "noteIndex" : 0 }, "schema" : "https://github.com/citation-style-language/schema/raw/master/csl-citation.json" }</w:instrText>
      </w:r>
      <w:r w:rsidR="00204CFB">
        <w:fldChar w:fldCharType="separate"/>
      </w:r>
      <w:r w:rsidR="003628E9" w:rsidRPr="003628E9">
        <w:rPr>
          <w:noProof/>
        </w:rPr>
        <w:t>(Kuehne et al. 2015)</w:t>
      </w:r>
      <w:r w:rsidR="00204CFB">
        <w:fldChar w:fldCharType="end"/>
      </w:r>
      <w:r w:rsidR="000F0C0B">
        <w:t>.</w:t>
      </w:r>
    </w:p>
    <w:p w14:paraId="2FFC2783" w14:textId="6D55EFEA" w:rsidR="00AF4BC5" w:rsidRDefault="00FE3A4F" w:rsidP="00186B54">
      <w:r>
        <w:t xml:space="preserve">If not </w:t>
      </w:r>
      <w:r w:rsidR="00E96FF9">
        <w:t xml:space="preserve">blockage of </w:t>
      </w:r>
      <w:r w:rsidR="00200510">
        <w:t xml:space="preserve">lower glycolysis </w:t>
      </w:r>
      <w:r w:rsidR="00982AEF">
        <w:t>by increasing ROS levels</w:t>
      </w:r>
      <w:r w:rsidR="007F3752">
        <w:t xml:space="preserve"> alone is not enough</w:t>
      </w:r>
      <w:r>
        <w:t xml:space="preserve">, what </w:t>
      </w:r>
      <w:r w:rsidR="003D1401">
        <w:t>more is necessary</w:t>
      </w:r>
      <w:r w:rsidR="00A81BB5">
        <w:t xml:space="preserve"> in order to </w:t>
      </w:r>
      <w:r>
        <w:t xml:space="preserve">explain </w:t>
      </w:r>
      <w:r w:rsidR="003736BD">
        <w:t xml:space="preserve">the metabolite dynamics and the </w:t>
      </w:r>
      <w:r w:rsidR="002A23FA">
        <w:t>PP pathway</w:t>
      </w:r>
      <w:r w:rsidR="003736BD">
        <w:t xml:space="preserve"> flux rerouting? We hypothesize that besides the </w:t>
      </w:r>
      <w:r w:rsidR="00CC671E">
        <w:t>known direct</w:t>
      </w:r>
      <w:r w:rsidR="003736BD">
        <w:t xml:space="preserve"> </w:t>
      </w:r>
      <w:r w:rsidR="00CC671E">
        <w:t xml:space="preserve">inhibitory </w:t>
      </w:r>
      <w:r w:rsidR="003736BD">
        <w:t xml:space="preserve">effect of ROS on </w:t>
      </w:r>
      <w:r w:rsidR="00CC671E">
        <w:t>lower glycolysis</w:t>
      </w:r>
      <w:r w:rsidR="00346C8C">
        <w:t xml:space="preserve">, </w:t>
      </w:r>
      <w:r w:rsidR="00446D13">
        <w:t xml:space="preserve">additional </w:t>
      </w:r>
      <w:r w:rsidR="00346C8C">
        <w:t>allosteric regulation must be necessary for the observed rapid flux rerouting upon induction of oxidative stress</w:t>
      </w:r>
      <w:r w:rsidR="002D1A7F">
        <w:t xml:space="preserve"> and proceed </w:t>
      </w:r>
      <w:r w:rsidR="00042D8E">
        <w:t>to identify these interactions by means of ensemble modelling</w:t>
      </w:r>
      <w:r w:rsidR="002D1A7F">
        <w:t xml:space="preserve"> (Fig 3A) </w:t>
      </w:r>
      <w:r w:rsidR="000C7CF8">
        <w:fldChar w:fldCharType="begin" w:fldLock="1"/>
      </w:r>
      <w:r w:rsidR="00EC333A">
        <w:instrText>ADDIN CSL_CITATION { "citationItems" : [ { "id" : "ITEM-1", "itemData" : { "DOI" : "10.1038/nbt1330", "ISSN" : "1087-0156", "PMID" : "17846631", "abstract" : "Systems biology iteratively combines experimentation with mathematical modeling. However, limited mechanistic knowledge, conflicting hypotheses and scarce experimental data severely hamper the development of predictive mechanistic models in many areas of biology. Even under such high uncertainty, we show here that ensemble modeling, when combined with targeted experimental analysis, can unravel key operating principles in complex cellular pathways. For proof of concept, we develop a library of mechanistically alternative dynamic models for the highly conserved target-of-rapamycin (TOR) pathway of Saccharomyces cerevisiae. In contrast to the prevailing view of a de novo assembly of type 2A phosphatases (PP2As), our integrated computational and experimental analysis proposes a specificity factor, based on Tap42p-Tip41p, for PP2As as the key signaling mechanism that is quantitatively consistent with all available experimental data. Beyond revising our picture of TOR signaling, we expect ensemble modeling to help elucidate other insufficiently characterized cellular circuits.", "author" : [ { "dropping-particle" : "", "family" : "Kuepfer", "given" : "Lars", "non-dropping-particle" : "", "parse-names" : false, "suffix" : "" }, { "dropping-particle" : "", "family" : "Peter", "given" : "Matthias", "non-dropping-particle" : "", "parse-names" : false, "suffix" : "" }, { "dropping-particle" : "", "family" : "Sauer", "given" : "Uwe", "non-dropping-particle" : "", "parse-names" : false, "suffix" : "" }, { "dropping-particle" : "", "family" : "Stelling", "given" : "J\u00f6rg", "non-dropping-particle" : "", "parse-names" : false, "suffix" : "" } ], "container-title" : "Nature biotechnology", "id" : "ITEM-1", "issue" : "9", "issued" : { "date-parts" : [ [ "2007", "9" ] ] }, "page" : "1001-6", "publisher" : "Nature Publishing Group", "title" : "Ensemble modeling for analysis of cell signaling dynamics.", "title-short" : "Nat Biotech", "type" : "article-journal", "volume" : "25" }, "uris" : [ "http://www.mendeley.com/documents/?uuid=202bf983-5791-4517-95ef-6acb3a227689" ] }, { "id" : "ITEM-2", "itemData" : { "DOI" : "10.1016/j.copbio.2014.01.015", "ISSN" : "09581669", "PMID" : "24534671", "abstract" : "Kinetic models are crucial to quantitatively understand and predict how functional behavior emerges from dynamic concentration changes of cellular components. The current challenge is on resolving uncertainties about parameter values of reaction kinetics. Additionally, there are also major structural uncertainties due to unknown molecular interactions and only putatively assigned regulatory functions. What if one or few key regulators of biochemical reactions are missing in a metabolic model? By reviewing current advances in building kinetic models of metabolism, we found that such models experience a paradigm shift away from fitting parameters towards identifying key regulatory interactions.", "author" : [ { "dropping-particle" : "", "family" : "Link", "given" : "Hannes", "non-dropping-particle" : "", "parse-names" : false, "suffix" : "" }, { "dropping-particle" : "", "family" : "Christodoulou", "given" : "Dimitris", "non-dropping-particle" : "", "parse-names" : false, "suffix" : "" }, { "dropping-particle" : "", "family" : "Sauer", "given" : "Uwe", "non-dropping-particle" : "", "parse-names" : false, "suffix" : "" } ], "container-title" : "Current Opinion in Biotechnology", "id" : "ITEM-2", "issued" : { "date-parts" : [ [ "2014", "10", "13" ] ] }, "page" : "8-14", "title" : "Advancing metabolic models with kinetic information", "type" : "article-journal", "volume" : "29" }, "uris" : [ "http://www.mendeley.com/documents/?uuid=3c0e8c4b-9487-4ea5-a206-b6421ca1f6ad" ] } ], "mendeley" : { "formattedCitation" : "(Kuepfer et al. 2007; Link et al. 2014)", "plainTextFormattedCitation" : "(Kuepfer et al. 2007; Link et al. 2014)", "previouslyFormattedCitation" : "(Kuepfer et al. 2007; Link et al. 2014)" }, "properties" : { "noteIndex" : 0 }, "schema" : "https://github.com/citation-style-language/schema/raw/master/csl-citation.json" }</w:instrText>
      </w:r>
      <w:r w:rsidR="000C7CF8">
        <w:fldChar w:fldCharType="separate"/>
      </w:r>
      <w:r w:rsidR="00B4362D" w:rsidRPr="00B4362D">
        <w:rPr>
          <w:noProof/>
        </w:rPr>
        <w:t>(Kuepfer et al. 2007; Link et al. 2014)</w:t>
      </w:r>
      <w:r w:rsidR="000C7CF8">
        <w:fldChar w:fldCharType="end"/>
      </w:r>
      <w:r w:rsidR="00346C8C">
        <w:t xml:space="preserve">. </w:t>
      </w:r>
      <w:r w:rsidR="006613F6">
        <w:t xml:space="preserve">Search for the correct </w:t>
      </w:r>
      <w:r w:rsidR="00D864A8">
        <w:t xml:space="preserve">regulatory </w:t>
      </w:r>
      <w:r w:rsidR="006613F6">
        <w:t>topology</w:t>
      </w:r>
      <w:r w:rsidR="00D864A8">
        <w:t xml:space="preserve"> of a biochemical network even of this size</w:t>
      </w:r>
      <w:r w:rsidR="006613F6">
        <w:t xml:space="preserve"> </w:t>
      </w:r>
      <w:r w:rsidR="008E61C0">
        <w:t xml:space="preserve">is </w:t>
      </w:r>
      <w:r w:rsidR="00D864A8">
        <w:t xml:space="preserve">a </w:t>
      </w:r>
      <w:r w:rsidR="00341B90">
        <w:t xml:space="preserve">computationally challenging </w:t>
      </w:r>
      <w:r w:rsidR="00D864A8">
        <w:t>problem</w:t>
      </w:r>
      <w:r w:rsidR="00B4362D">
        <w:t xml:space="preserve"> </w:t>
      </w:r>
      <w:r w:rsidR="00B4362D">
        <w:fldChar w:fldCharType="begin" w:fldLock="1"/>
      </w:r>
      <w:r w:rsidR="00EC333A">
        <w:instrText>ADDIN CSL_CITATION { "citationItems" : [ { "id" : "ITEM-1", "itemData" : { "DOI" : "10.1016/j.copbio.2014.01.015", "ISSN" : "09581669", "PMID" : "24534671", "abstract" : "Kinetic models are crucial to quantitatively understand and predict how functional behavior emerges from dynamic concentration changes of cellular components. The current challenge is on resolving uncertainties about parameter values of reaction kinetics. Additionally, there are also major structural uncertainties due to unknown molecular interactions and only putatively assigned regulatory functions. What if one or few key regulators of biochemical reactions are missing in a metabolic model? By reviewing current advances in building kinetic models of metabolism, we found that such models experience a paradigm shift away from fitting parameters towards identifying key regulatory interactions.", "author" : [ { "dropping-particle" : "", "family" : "Link", "given" : "Hannes", "non-dropping-particle" : "", "parse-names" : false, "suffix" : "" }, { "dropping-particle" : "", "family" : "Christodoulou", "given" : "Dimitris", "non-dropping-particle" : "", "parse-names" : false, "suffix" : "" }, { "dropping-particle" : "", "family" : "Sauer", "given" : "Uwe", "non-dropping-particle" : "", "parse-names" : false, "suffix" : "" } ], "container-title" : "Current Opinion in Biotechnology", "id" : "ITEM-1", "issued" : { "date-parts" : [ [ "2014", "10", "13" ] ] }, "page" : "8-14", "title" : "Advancing metabolic models with kinetic information", "type" : "article-journal", "volume" : "29" }, "uris" : [ "http://www.mendeley.com/documents/?uuid=3c0e8c4b-9487-4ea5-a206-b6421ca1f6ad" ] } ], "mendeley" : { "formattedCitation" : "(Link et al. 2014)", "plainTextFormattedCitation" : "(Link et al. 2014)", "previouslyFormattedCitation" : "(Link et al. 2014)" }, "properties" : { "noteIndex" : 0 }, "schema" : "https://github.com/citation-style-language/schema/raw/master/csl-citation.json" }</w:instrText>
      </w:r>
      <w:r w:rsidR="00B4362D">
        <w:fldChar w:fldCharType="separate"/>
      </w:r>
      <w:r w:rsidR="00B4362D" w:rsidRPr="00B4362D">
        <w:rPr>
          <w:noProof/>
        </w:rPr>
        <w:t>(Link et al. 2014)</w:t>
      </w:r>
      <w:r w:rsidR="00B4362D">
        <w:fldChar w:fldCharType="end"/>
      </w:r>
      <w:r w:rsidR="00E7276B">
        <w:t xml:space="preserve">. To overcome </w:t>
      </w:r>
      <w:r w:rsidR="00481116">
        <w:t>it</w:t>
      </w:r>
      <w:r w:rsidR="00E7276B">
        <w:t>,</w:t>
      </w:r>
      <w:r w:rsidR="00D864A8">
        <w:t xml:space="preserve"> we </w:t>
      </w:r>
      <w:r w:rsidR="00B26F42">
        <w:t xml:space="preserve">designed and </w:t>
      </w:r>
      <w:r w:rsidR="00D864A8">
        <w:t>im</w:t>
      </w:r>
      <w:r w:rsidR="002441F5">
        <w:t xml:space="preserve">plemented a scalable </w:t>
      </w:r>
      <w:r w:rsidR="002E4893">
        <w:t xml:space="preserve">computational </w:t>
      </w:r>
      <w:r w:rsidR="00491BF2">
        <w:t>framework</w:t>
      </w:r>
      <w:r w:rsidR="00E7276B">
        <w:t xml:space="preserve">, which allows us to run </w:t>
      </w:r>
      <w:r w:rsidR="002441F5">
        <w:t>thousands</w:t>
      </w:r>
      <w:r w:rsidR="00E7276B">
        <w:t xml:space="preserve"> of simulations </w:t>
      </w:r>
      <w:r w:rsidR="002441F5">
        <w:t>in parallel</w:t>
      </w:r>
      <w:r w:rsidR="005F2871">
        <w:t>,</w:t>
      </w:r>
      <w:r w:rsidR="002441F5">
        <w:t xml:space="preserve"> making it possible to examine</w:t>
      </w:r>
      <w:r w:rsidR="0000538A">
        <w:t xml:space="preserve"> hundreds of</w:t>
      </w:r>
      <w:r w:rsidR="002441F5">
        <w:t xml:space="preserve"> thousands of topologies and parameter</w:t>
      </w:r>
      <w:r w:rsidR="00A865AE">
        <w:t xml:space="preserve"> sets</w:t>
      </w:r>
      <w:r w:rsidR="002441F5">
        <w:t xml:space="preserve"> fast and efficiently (</w:t>
      </w:r>
      <w:proofErr w:type="spellStart"/>
      <w:r w:rsidR="002441F5">
        <w:t>FigXX</w:t>
      </w:r>
      <w:proofErr w:type="spellEnd"/>
      <w:r w:rsidR="002441F5">
        <w:t xml:space="preserve">). </w:t>
      </w:r>
      <w:r w:rsidR="00F91C16">
        <w:t xml:space="preserve">We use this framework </w:t>
      </w:r>
      <w:r w:rsidR="003B5026">
        <w:t xml:space="preserve">to identify allosteric effectors that have a functional role </w:t>
      </w:r>
      <w:r w:rsidR="003B5026">
        <w:rPr>
          <w:i/>
        </w:rPr>
        <w:t>in vivo</w:t>
      </w:r>
      <w:r w:rsidR="003B5026">
        <w:t xml:space="preserve">, </w:t>
      </w:r>
      <w:r w:rsidR="00180FA7">
        <w:t>by</w:t>
      </w:r>
      <w:r w:rsidR="00756AA3">
        <w:t xml:space="preserve"> augment</w:t>
      </w:r>
      <w:r w:rsidR="002E4893">
        <w:t>ing</w:t>
      </w:r>
      <w:r w:rsidR="00756AA3">
        <w:t xml:space="preserve"> the kinetic model with single, allosteric metabolite-enzyme interactions using a power law term that affects the maximum reaction rates of enzymes</w:t>
      </w:r>
      <w:r w:rsidR="00B363F6">
        <w:t xml:space="preserve"> </w:t>
      </w:r>
      <w:r w:rsidR="00B363F6">
        <w:fldChar w:fldCharType="begin" w:fldLock="1"/>
      </w:r>
      <w:r w:rsidR="00EF5CB5">
        <w:instrText>ADDIN CSL_CITATION { "citationItems" : [ { "id" : "ITEM-1", "itemData" : { "DOI" : "10.1038/nbt.2489", "ISSN" : "1087-0156",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"ITEM-1", "issued" : { "date-parts" : [ [ "2013", "3", "3" ] ] }, "publisher" : "Nature Publishing Group, a division of Macmillan Publishers Limited. All Rights Reserved.", "title" : "Systematic identification of allosteric protein-metabolite interactions that control enzyme activity in vivo", "title-short" : "Nat Biotech", "type" : "article-journal", "volume" : "advance on" }, "uris" : [ "http://www.mendeley.com/documents/?uuid=fb01f4b9-874e-49fc-8098-116f2ba1f094" ] } ], "mendeley" : { "formattedCitation" : "(Link et al. 2013a)", "plainTextFormattedCitation" : "(Link et al. 2013a)", "previouslyFormattedCitation" : "(Link et al. 2013a)" }, "properties" : { "noteIndex" : 0 }, "schema" : "https://github.com/citation-style-language/schema/raw/master/csl-citation.json" }</w:instrText>
      </w:r>
      <w:r w:rsidR="00B363F6">
        <w:fldChar w:fldCharType="separate"/>
      </w:r>
      <w:r w:rsidR="003628E9" w:rsidRPr="003628E9">
        <w:rPr>
          <w:noProof/>
        </w:rPr>
        <w:t>(Link et al. 2013a)</w:t>
      </w:r>
      <w:r w:rsidR="00B363F6">
        <w:fldChar w:fldCharType="end"/>
      </w:r>
      <w:r w:rsidR="00756AA3">
        <w:t xml:space="preserve">. </w:t>
      </w:r>
      <w:r w:rsidR="007B55A1">
        <w:t>To avoid a bias through pre-existing knowledge, w</w:t>
      </w:r>
      <w:r w:rsidR="00A47B45">
        <w:t xml:space="preserve">e consider all combinations of allosteric activation and </w:t>
      </w:r>
      <w:r w:rsidR="00CA3DCA">
        <w:t>i</w:t>
      </w:r>
      <w:r w:rsidR="0090404C">
        <w:t>nhibit</w:t>
      </w:r>
      <w:r w:rsidR="00CA3DCA">
        <w:t>ion</w:t>
      </w:r>
      <w:r w:rsidR="00A47B45">
        <w:t xml:space="preserve"> for the nine irreversible enzymes by all nine metabolites in the model, yielding </w:t>
      </w:r>
      <w:r w:rsidR="00607C75">
        <w:t xml:space="preserve">162 </w:t>
      </w:r>
      <w:r w:rsidR="00111D36">
        <w:t xml:space="preserve">potential </w:t>
      </w:r>
      <w:r w:rsidR="00607C75">
        <w:t>interactions</w:t>
      </w:r>
      <w:r w:rsidR="00111D36">
        <w:t>.</w:t>
      </w:r>
      <w:r w:rsidR="00451209">
        <w:t xml:space="preserve"> </w:t>
      </w:r>
      <w:r w:rsidR="00D256E0">
        <w:t xml:space="preserve">The </w:t>
      </w:r>
      <w:r w:rsidR="00EE05B7">
        <w:t>162 different topologies, each consisting of the core biochemical network with the known effect of ROS on lower glycolysis plus a single allosteric interaction</w:t>
      </w:r>
      <w:r w:rsidR="003A69B2">
        <w:t>, were then evaluated based on their capacity to explain the</w:t>
      </w:r>
      <w:r w:rsidR="00E93BC4">
        <w:t xml:space="preserve"> experimentally</w:t>
      </w:r>
      <w:r w:rsidR="003A69B2">
        <w:t xml:space="preserve"> </w:t>
      </w:r>
      <w:r w:rsidR="00E93BC4">
        <w:t xml:space="preserve">observed </w:t>
      </w:r>
      <w:r w:rsidR="003A69B2">
        <w:t xml:space="preserve">metabolite dynamics. </w:t>
      </w:r>
      <w:r w:rsidR="000C3BDC">
        <w:t>For each of the 162 model</w:t>
      </w:r>
      <w:r w:rsidR="005556B1">
        <w:t xml:space="preserve"> topologies</w:t>
      </w:r>
      <w:r w:rsidR="000C3BDC">
        <w:t xml:space="preserve"> we sampled the parameter space 10000 times and for each parameter set we simulated the model and compared the </w:t>
      </w:r>
      <w:r w:rsidR="00E93BC4">
        <w:t xml:space="preserve">model predictions </w:t>
      </w:r>
      <w:r w:rsidR="007D57D9">
        <w:t>with the experimental data</w:t>
      </w:r>
      <w:r w:rsidR="00531AF7">
        <w:t xml:space="preserve">, using the </w:t>
      </w:r>
      <w:proofErr w:type="spellStart"/>
      <w:r w:rsidR="00531AF7">
        <w:t>Akaike</w:t>
      </w:r>
      <w:proofErr w:type="spellEnd"/>
      <w:r w:rsidR="00531AF7">
        <w:t xml:space="preserve"> information criterion</w:t>
      </w:r>
      <w:r w:rsidR="00F461FE">
        <w:t xml:space="preserve"> (AIC)</w:t>
      </w:r>
      <w:r w:rsidR="007F52F2">
        <w:t xml:space="preserve"> </w:t>
      </w:r>
      <w:r w:rsidR="007F52F2">
        <w:fldChar w:fldCharType="begin" w:fldLock="1"/>
      </w:r>
      <w:r w:rsidR="00EF5CB5">
        <w:instrText>ADDIN CSL_CITATION { "citationItems" : [ { "id" : "ITEM-1", "itemData" : { "ISSN" : "0271-678X", "PMID" : "12679726", "abstract" : "This article deals with the problem of model selection for the mathematical description of tracer kinetics in nuclear medicine. It stems from the consideration of some specific data sets where different models have similar performances. In these situations, it is shown that considerate averaging of a parameter's estimates over the entire model set is better than obtaining the estimates from one model only. Furthermore, it is also shown that the procedure of averaging over a small number of \"good\" models reduces the \"generalization error,\" the error introduced when the model selected over a particular data set is applied to different conditions, such as subject populations with altered physiologic parameters, modified acquisition protocols, and different signal-to-noise ratios. The method of averaging over the entire model set uses Akaike coefficients as measures of an individual model's likelihood. To facilitate the understanding of these statistical tools, the authors provide an introduction to model selection criteria and a short technical treatment of Akaike's information-theoretic approach. The new method is illustrated and epitomized by a case example on the modeling of [11C]flumazenil kinetics in the brain, containing both real and simulated data.", "author" : [ { "dropping-particle" : "", "family" : "Turkheimer", "given" : "Federico E", "non-dropping-particle" : "", "parse-names" : false, "suffix" : "" }, { "dropping-particle" : "", "family" : "Hinz", "given" : "Rainer", "non-dropping-particle" : "", "parse-names" : false, "suffix" : "" }, { "dropping-particle" : "", "family" : "Cunningham", "given" : "Vincent J", "non-dropping-particle" : "", "parse-names" : false, "suffix" : "" } ], "container-title" : "Journal of cerebral blood flow and metabolism : official journal of the International Society of Cerebral Blood Flow and Metabolism", "id" : "ITEM-1", "issue" : "4", "issued" : { "date-parts" : [ [ "2003", "4" ] ] }, "page" : "490-8", "title" : "On the undecidability among kinetic models: from model selection to model averaging.", "type" : "article-journal", "volume" : "23" }, "uris" : [ "http://www.mendeley.com/documents/?uuid=9d501f23-4e4e-4892-8f58-23d4eef8b748" ] } ], "mendeley" : { "formattedCitation" : "(Turkheimer et al. 2003)", "plainTextFormattedCitation" : "(Turkheimer et al. 2003)", "previouslyFormattedCitation" : "(Turkheimer et al. 2003)" }, "properties" : { "noteIndex" : 0 }, "schema" : "https://github.com/citation-style-language/schema/raw/master/csl-citation.json" }</w:instrText>
      </w:r>
      <w:r w:rsidR="007F52F2">
        <w:fldChar w:fldCharType="separate"/>
      </w:r>
      <w:r w:rsidR="003628E9" w:rsidRPr="003628E9">
        <w:rPr>
          <w:noProof/>
        </w:rPr>
        <w:t>(Turkheimer et al. 2003)</w:t>
      </w:r>
      <w:r w:rsidR="007F52F2">
        <w:fldChar w:fldCharType="end"/>
      </w:r>
      <w:r w:rsidR="00531AF7">
        <w:t>, which measures information content and penalizes additional interactions/parameters</w:t>
      </w:r>
      <w:r w:rsidR="004B5315">
        <w:t xml:space="preserve"> (</w:t>
      </w:r>
      <w:proofErr w:type="spellStart"/>
      <w:r w:rsidR="004B5315">
        <w:t>SupFig</w:t>
      </w:r>
      <w:proofErr w:type="spellEnd"/>
      <w:r w:rsidR="004B5315">
        <w:t xml:space="preserve"> XX)</w:t>
      </w:r>
      <w:r w:rsidR="00531AF7">
        <w:t>.</w:t>
      </w:r>
      <w:r w:rsidR="00133633">
        <w:t xml:space="preserve"> </w:t>
      </w:r>
    </w:p>
    <w:p w14:paraId="0B3DF216" w14:textId="3DC07669" w:rsidR="005C5832" w:rsidRDefault="004E7C96" w:rsidP="00186B54">
      <w:r>
        <w:t>More than ten</w:t>
      </w:r>
      <w:r w:rsidR="00EC2E67">
        <w:t xml:space="preserve"> i</w:t>
      </w:r>
      <w:r>
        <w:t xml:space="preserve">nteractions improved the model with no allosteric interaction, with </w:t>
      </w:r>
      <w:r w:rsidR="00110AB7">
        <w:t>the majority</w:t>
      </w:r>
      <w:r>
        <w:t xml:space="preserve"> of them targeting the first PP pathway enzyme </w:t>
      </w:r>
      <w:r w:rsidR="00A978EA">
        <w:t>g</w:t>
      </w:r>
      <w:r>
        <w:t>lucose-6-phosphate dehydrogenase (G6PDH)</w:t>
      </w:r>
      <w:r w:rsidR="00110AB7">
        <w:t>, suggesting</w:t>
      </w:r>
      <w:r>
        <w:t xml:space="preserve"> </w:t>
      </w:r>
      <w:r w:rsidR="00FB35A4">
        <w:t xml:space="preserve">that </w:t>
      </w:r>
      <w:r w:rsidR="00FB35A4">
        <w:lastRenderedPageBreak/>
        <w:t>regulation of this enzyme</w:t>
      </w:r>
      <w:r w:rsidR="00604024">
        <w:t xml:space="preserve"> – and the PP pathway in general –</w:t>
      </w:r>
      <w:r w:rsidR="00FB35A4">
        <w:t xml:space="preserve"> is</w:t>
      </w:r>
      <w:r w:rsidR="00604024">
        <w:t xml:space="preserve"> </w:t>
      </w:r>
      <w:r w:rsidR="00FB35A4">
        <w:t xml:space="preserve">highly important </w:t>
      </w:r>
      <w:r w:rsidR="00ED33ED">
        <w:t>for the response to</w:t>
      </w:r>
      <w:r w:rsidR="00FB35A4">
        <w:t xml:space="preserve"> oxidative stress (</w:t>
      </w:r>
      <w:proofErr w:type="spellStart"/>
      <w:r w:rsidR="00FB35A4">
        <w:t>SupTable</w:t>
      </w:r>
      <w:proofErr w:type="spellEnd"/>
      <w:r w:rsidR="00FB35A4">
        <w:t xml:space="preserve"> XX). </w:t>
      </w:r>
      <w:r>
        <w:t xml:space="preserve">The best </w:t>
      </w:r>
      <w:r w:rsidR="00F85B99">
        <w:t xml:space="preserve">model topology though, was the one that included the inhibition of G6PDH by NADPH. </w:t>
      </w:r>
      <w:r w:rsidR="00442815">
        <w:t>This feedback inhibition of the key cofactor NADPH</w:t>
      </w:r>
      <w:r w:rsidR="006279C6">
        <w:t xml:space="preserve"> </w:t>
      </w:r>
      <w:r w:rsidR="00825454">
        <w:t>seems</w:t>
      </w:r>
      <w:r w:rsidR="006279C6">
        <w:t xml:space="preserve"> crucial</w:t>
      </w:r>
      <w:r w:rsidR="00A017D3">
        <w:t xml:space="preserve"> </w:t>
      </w:r>
      <w:r w:rsidR="00A017D3">
        <w:fldChar w:fldCharType="begin" w:fldLock="1"/>
      </w:r>
      <w:r w:rsidR="00EF5CB5">
        <w:instrText>ADDIN CSL_CITATION { "citationItems" : [ { "id" : "ITEM-1", "itemData" : { "DOI" : "10.1111/brv.12140", "ISSN" : "1469-185X", "PMID" : "25243985", "abstract" : "The pentose phosphate pathway (PPP) is a fundamental component of cellular metabolism. The PPP is important to maintain carbon homoeostasis, to provide precursors for nucleotide and amino acid biosynthesis, to provide reducing molecules for anabolism, and to defeat oxidative stress. The PPP shares reactions with the Entner-Doudoroff pathway and Calvin cycle and divides into an oxidative and non-oxidative branch. The oxidative branch is highly active in most eukaryotes and converts glucose 6-phosphate into carbon dioxide, ribulose 5-phosphate and NADPH. The latter function is critical to maintain redox balance under stress situations, when cells proliferate rapidly, in ageing, and for the 'Warburg effect' of cancer cells. The non-oxidative branch instead is virtually ubiquitous, and metabolizes the glycolytic intermediates fructose 6-phosphate and glyceraldehyde 3-phosphate as well as sedoheptulose sugars, yielding ribose 5-phosphate for the synthesis of nucleic acids and sugar phosphate precursors for the synthesis of amino acids. Whereas the oxidative PPP is considered unidirectional, the non-oxidative branch can supply glycolysis with intermediates derived from ribose 5-phosphate and vice versa, depending on the biochemical demand. These functions require dynamic regulation of the PPP pathway that is achieved through hierarchical interactions between transcriptome, proteome and metabolome. Consequently, the biochemistry and regulation of this pathway, while still unresolved in many cases, are archetypal for the dynamics of the metabolic network of the cell. In this comprehensive article we review seminal work that led to the discovery and description of the pathway that date back now for 80\u2009years, and address recent results about genetic and metabolic mechanisms that regulate its activity. These biochemical principles are discussed in the context of PPP deficiencies causing metabolic disease and the role of this pathway in biotechnology, bacterial and parasite infections, neurons, stem cell potency and cancer metabolism.", "author" : [ { "dropping-particle" : "", "family" : "Stincone", "given" : "Anna", "non-dropping-particle" : "", "parse-names" : false, "suffix" : "" }, { "dropping-particle" : "", "family" : "Prigione", "given" : "Alessandro", "non-dropping-particle" : "", "parse-names" : false, "suffix" : "" }, { "dropping-particle" : "", "family" : "Cramer", "given" : "Thorsten", "non-dropping-particle" : "", "parse-names" : false, "suffix" : "" }, { "dropping-particle" : "", "family" : "Wamelink", "given" : "Mirjam M C", "non-dropping-particle" : "", "parse-names" : false, "suffix" : "" }, { "dropping-particle" : "", "family" : "Campbell", "given" : "Kate", "non-dropping-particle" : "", "parse-names" : false, "suffix" : "" }, { "dropping-particle" : "", "family" : "Cheung", "given" : "Eric", "non-dropping-particle" : "", "parse-names" : false, "suffix" : "" }, { "dropping-particle" : "", "family" : "Olin-Sandoval", "given" : "Viridiana", "non-dropping-particle" : "", "parse-names" : false, "suffix" : "" }, { "dropping-particle" : "", "family" : "Gruening", "given" : "Nana-Maria", "non-dropping-particle" : "", "parse-names" : false, "suffix" : "" }, { "dropping-particle" : "", "family" : "Krueger", "given" : "Antje", "non-dropping-particle" : "", "parse-names" : false, "suffix" : "" }, { "dropping-particle" : "", "family" : "Tauqeer Alam", "given" : "Mohammad", "non-dropping-particle" : "", "parse-names" : false, "suffix" : "" }, { "dropping-particle" : "", "family" : "Keller", "given" : "Markus A", "non-dropping-particle" : "", "parse-names" : false, "suffix" : "" }, { "dropping-particle" : "", "family" : "Breitenbach", "given" : "Michael", "non-dropping-particle" : "", "parse-names" : false, "suffix" : "" }, { "dropping-particle" : "", "family" : "Brindle", "given" : "Kevin M", "non-dropping-particle" : "", "parse-names" : false, "suffix" : "" }, { "dropping-particle" : "", "family" : "Rabinowitz", "given" : "Joshua D", "non-dropping-particle" : "", "parse-names" : false, "suffix" : "" }, { "dropping-particle" : "", "family" : "Ralser", "given" : "Markus", "non-dropping-particle" : "", "parse-names" : false, "suffix" : "" } ], "container-title" : "Biological reviews of the Cambridge Philosophical Society", "id" : "ITEM-1", "issued" : { "date-parts" : [ [ "2014", "9", "22" ] ] }, "title" : "The return of metabolism: biochemistry and physiology of the pentose phosphate pathway.", "type" : "article-journal" }, "uris" : [ "http://www.mendeley.com/documents/?uuid=62b3555f-5c35-4353-8c2f-cad7b0548714" ] }, { "id" : "ITEM-2", "itemData" : { "ISSN" : "0899-9007", "PMID" : "12361782", "abstract" : "Radiation hazards in outer space present an enormous challenge for the biological safety of astronauts. A deleterious effect of radiation is the production of reactive oxygen species, which result in damage to biomolecules (e.g., lipid, protein, amino acids, and DNA). Understanding free radical biology is necessary for designing an optimal nutritional countermeasure against space radiation-induced cytotoxicity. Free radicals (e.g., superoxide, nitric oxide, and hydroxyl radicals) and other reactive species (e.g., hydrogen peroxide, peroxynitrite, and hypochlorous acid) are produced in the body, primarily as a result of aerobic metabolism. Antioxidants (e.g., glutathione, arginine, citrulline, taurine, creatine, selenium, zinc, vitamin E, vitamin C, vitamin A, and tea polyphenols) and antioxidant enzymes (e.g., superoxide dismutase, catalase, glutathione reductase, and glutathione peroxidases) exert synergistic actions in scavenging free radicals. There has been growing evidence over the past three decades showing that malnutrition (e.g., dietary deficiencies of protein, selenium, and zinc) or excess of certain nutrients (e.g., iron and vitamin C) gives rise to the oxidation of biomolecules and cell injury. A large body of the literature supports the notion that dietary antioxidants are useful radioprotectors and play an important role in preventing many human diseases (e.g., cancer, atherosclerosis, stroke, rheumatoid arthritis, neurodegeneration, and diabetes). The knowledge of enzymatic and non-enzymatic oxidative defense mechanisms will serve as a guiding principle for establishing the most effective nutrition support to ensure the biological safety of manned space missions.", "author" : [ { "dropping-particle" : "", "family" : "Fang", "given" : "Yun-Zhong", "non-dropping-particle" : "", "parse-names" : false, "suffix" : "" }, { "dropping-particle" : "", "family" : "Yang", "given" : "Sheng", "non-dropping-particle" : "", "parse-names" : false, "suffix" : "" }, { "dropping-particle" : "", "family" : "Wu", "given" : "Guoyao", "non-dropping-particle" : "", "parse-names" : false, "suffix" : "" } ], "container-title" : "Nutrition (Burbank, Los Angeles County, Calif.)", "id" : "ITEM-2", "issue" : "10", "issued" : { "date-parts" : [ [ "2002", "10" ] ] }, "page" : "872-9", "title" : "Free radicals, antioxidants, and nutrition.", "type" : "article-journal", "volume" : "18" }, "uris" : [ "http://www.mendeley.com/documents/?uuid=d7f24a55-1bbe-407a-88e3-30b2d00dcb0b" ] } ], "mendeley" : { "formattedCitation" : "(Stincone et al. 2014; Fang et al. 2002)", "plainTextFormattedCitation" : "(Stincone et al. 2014; Fang et al. 2002)", "previouslyFormattedCitation" : "(Stincone et al. 2014; Fang et al. 2002)" }, "properties" : { "noteIndex" : 0 }, "schema" : "https://github.com/citation-style-language/schema/raw/master/csl-citation.json" }</w:instrText>
      </w:r>
      <w:r w:rsidR="00A017D3">
        <w:fldChar w:fldCharType="separate"/>
      </w:r>
      <w:r w:rsidR="003628E9" w:rsidRPr="003628E9">
        <w:rPr>
          <w:noProof/>
        </w:rPr>
        <w:t>(Stincone et al. 2014; Fang et al. 2002)</w:t>
      </w:r>
      <w:r w:rsidR="00A017D3">
        <w:fldChar w:fldCharType="end"/>
      </w:r>
      <w:r w:rsidR="00EC333A">
        <w:fldChar w:fldCharType="begin" w:fldLock="1"/>
      </w:r>
      <w:r w:rsidR="00C84495">
        <w:instrText>ADDIN CSL_CITATION { "citationItems" : [ { "id" : "ITEM-1", "itemData" : { "ISSN" : "0021-9258", "PMID" : "4392411", "author" : [ { "dropping-particle" : "", "family" : "Sanwal", "given" : "B D", "non-dropping-particle" : "", "parse-names" : false, "suffix" : "" } ], "container-title" : "The Journal of biological chemistry", "id" : "ITEM-1", "issue" : "7", "issued" : { "date-parts" : [ [ "1970", "4", "10" ] ] }, "page" : "1626-31", "title" : "Regulatory mechanisms involving nicotinamide adenine nucleotides as allosteric effectors. 3. Control of glucose 6-phosphate dehydrogenase.", "type" : "article-journal", "volume" : "245" }, "uris" : [ "http://www.mendeley.com/documents/?uuid=765c8535-1fbb-4402-9044-5ed92749fecd" ] } ], "mendeley" : { "formattedCitation" : "(Sanwal 1970a)", "plainTextFormattedCitation" : "(Sanwal 1970a)", "previouslyFormattedCitation" : "(Sanwal 1970a)" }, "properties" : { "noteIndex" : 0 }, "schema" : "https://github.com/citation-style-language/schema/raw/master/csl-citation.json" }</w:instrText>
      </w:r>
      <w:r w:rsidR="00EC333A">
        <w:fldChar w:fldCharType="separate"/>
      </w:r>
      <w:r w:rsidR="00EC333A" w:rsidRPr="00EC333A">
        <w:rPr>
          <w:noProof/>
        </w:rPr>
        <w:t>(Sanwal 1970a)</w:t>
      </w:r>
      <w:r w:rsidR="00EC333A">
        <w:fldChar w:fldCharType="end"/>
      </w:r>
      <w:r w:rsidR="006279C6">
        <w:t xml:space="preserve">, as it integrates </w:t>
      </w:r>
      <w:r w:rsidR="008C287F">
        <w:t xml:space="preserve">the </w:t>
      </w:r>
      <w:r w:rsidR="00237FF5">
        <w:t xml:space="preserve">information of oxidative stress and seems to be instrumental </w:t>
      </w:r>
      <w:r w:rsidR="002D6302">
        <w:t>in the</w:t>
      </w:r>
      <w:r w:rsidR="00237FF5">
        <w:t xml:space="preserve"> implement</w:t>
      </w:r>
      <w:r w:rsidR="002D6302">
        <w:t>ation of</w:t>
      </w:r>
      <w:r w:rsidR="00237FF5">
        <w:t xml:space="preserve"> the </w:t>
      </w:r>
      <w:r w:rsidR="002D6302">
        <w:t xml:space="preserve">rapid </w:t>
      </w:r>
      <w:r w:rsidR="00237FF5">
        <w:t>metabolic response</w:t>
      </w:r>
      <w:r w:rsidR="002D6302">
        <w:t xml:space="preserve"> to stress</w:t>
      </w:r>
      <w:r w:rsidR="00237FF5">
        <w:t>.</w:t>
      </w:r>
      <w:r w:rsidR="008C287F">
        <w:t xml:space="preserve"> </w:t>
      </w:r>
      <w:r w:rsidR="000B14B9">
        <w:t xml:space="preserve">NADPH levels drop immediately and G6PDH, which under </w:t>
      </w:r>
      <w:r w:rsidR="00E86B38">
        <w:t>growth on Glucose is</w:t>
      </w:r>
      <w:r w:rsidR="000B14B9">
        <w:t xml:space="preserve"> not using all its flux capacity, is now alleviated by its inhibition, allowing more flux through it and thus replenishing </w:t>
      </w:r>
      <w:r w:rsidR="00A71025">
        <w:t>NADPH levels which stabilize already after 10 seconds (Fig 2</w:t>
      </w:r>
      <w:r w:rsidR="00477AC5">
        <w:t xml:space="preserve">, </w:t>
      </w:r>
      <w:proofErr w:type="spellStart"/>
      <w:r w:rsidR="00477AC5">
        <w:t>SupFigXX</w:t>
      </w:r>
      <w:proofErr w:type="spellEnd"/>
      <w:r w:rsidR="00A71025">
        <w:t>).</w:t>
      </w:r>
      <w:r w:rsidR="00DB08D7">
        <w:t xml:space="preserve"> We next expanded our modelling approach to include not only single interactions, but this time pairwise interactions</w:t>
      </w:r>
      <w:r w:rsidR="005F6220">
        <w:t>, in order to better explore the space of allosteric interactions</w:t>
      </w:r>
      <w:r w:rsidR="00DB08D7">
        <w:t xml:space="preserve">. Again, </w:t>
      </w:r>
      <w:r w:rsidR="00EC6F4A">
        <w:t>the results of our analysis</w:t>
      </w:r>
      <w:r w:rsidR="00DB08D7">
        <w:t xml:space="preserve"> highlight NADPH inhibition of G6PDH as </w:t>
      </w:r>
      <w:r w:rsidR="00EC6F4A">
        <w:t>the most prominent interaction, accompanied by the known allosteric activation of the enzyme pyruvate kinase by FBP and also the putative inhibition of G6PDH by FBP</w:t>
      </w:r>
      <w:r w:rsidR="0016096C">
        <w:t xml:space="preserve"> (Figure </w:t>
      </w:r>
      <w:r w:rsidR="008F050A">
        <w:t>3C, needs curation</w:t>
      </w:r>
      <w:r w:rsidR="0016096C">
        <w:t>)</w:t>
      </w:r>
      <w:r w:rsidR="00EC6F4A">
        <w:t xml:space="preserve">. </w:t>
      </w:r>
      <w:r w:rsidR="009D0C6F">
        <w:t>We conclude that the</w:t>
      </w:r>
      <w:r w:rsidR="004168BE">
        <w:t xml:space="preserve"> most important allosteric interaction that allows flux to be rerouted immediately to PP pathway is the allosteric inhibition</w:t>
      </w:r>
      <w:r w:rsidR="005C5832">
        <w:t xml:space="preserve"> of G6PDH by NADPH.</w:t>
      </w:r>
      <w:r w:rsidR="005C5832" w:rsidRPr="005C5832">
        <w:t xml:space="preserve"> </w:t>
      </w:r>
      <w:r w:rsidR="005C5832">
        <w:t xml:space="preserve">We performed in vitro enzyme assays in order to verify whether NADPH is an inhibitor of G6PDH and characterize its kinetics. Consistent with earlier findings </w:t>
      </w:r>
      <w:r w:rsidR="005C5832">
        <w:fldChar w:fldCharType="begin" w:fldLock="1"/>
      </w:r>
      <w:r w:rsidR="00C84495">
        <w:instrText>ADDIN CSL_CITATION { "citationItems" : [ { "id" : "ITEM-1", "itemData" : { "ISSN" : "0021-9258", "PMID" : "4392411", "author" : [ { "dropping-particle" : "", "family" : "Sanwal", "given" : "B D", "non-dropping-particle" : "", "parse-names" : false, "suffix" : "" } ], "container-title" : "The Journal of biological chemistry", "id" : "ITEM-1", "issue" : "7", "issued" : { "date-parts" : [ [ "1970", "4", "10" ] ] }, "page" : "1626-31", "title" : "Regulatory mechanisms involving nicotinamide adenine nucleotides as allosteric effectors. 3. Control of glucose 6-phosphate dehydrogenase.", "type" : "article-journal", "volume" : "245" }, "uris" : [ "http://www.mendeley.com/documents/?uuid=0ea42e55-1530-35d4-be08-42aacda66911" ] } ], "mendeley" : { "formattedCitation" : "(Sanwal 1970b)", "plainTextFormattedCitation" : "(Sanwal 1970b)", "previouslyFormattedCitation" : "(Sanwal 1970b)" }, "properties" : { "noteIndex" : 0 }, "schema" : "https://github.com/citation-style-language/schema/raw/master/csl-citation.json" }</w:instrText>
      </w:r>
      <w:r w:rsidR="005C5832">
        <w:fldChar w:fldCharType="separate"/>
      </w:r>
      <w:r w:rsidR="005C5832" w:rsidRPr="00EC333A">
        <w:rPr>
          <w:noProof/>
        </w:rPr>
        <w:t>(Sanwal 1970b)</w:t>
      </w:r>
      <w:r w:rsidR="005C5832">
        <w:fldChar w:fldCharType="end"/>
      </w:r>
      <w:r w:rsidR="005C5832">
        <w:fldChar w:fldCharType="begin" w:fldLock="1"/>
      </w:r>
      <w:r w:rsidR="005C5832">
        <w:instrText>ADDIN CSL_CITATION { "citationItems" : [ { "id" : "ITEM-1", "itemData" : { "DOI" : "10.1111/j.1742-4658.2012.08610.x", "ISSN" : "1742464X", "author" : [ { "dropping-particle" : "", "family" : "Olavarr\u00eda", "given" : "Karel", "non-dropping-particle" : "", "parse-names" : false, "suffix" : "" }, { "dropping-particle" : "", "family" : "Vald\u00e9s", "given" : "Diego", "non-dropping-particle" : "", "parse-names" : false, "suffix" : "" }, { "dropping-particle" : "", "family" : "Cabrera", "given" : "Ricardo", "non-dropping-particle" : "", "parse-names" : false, "suffix" : "" } ], "container-title" : "FEBS Journal", "id" : "ITEM-1", "issue" : "13", "issued" : { "date-parts" : [ [ "2012", "7" ] ] }, "page" : "2296-2309", "publisher" : "Blackwell Publishing Ltd", "title" : "The cofactor preference of glucose-6-phosphate dehydrogenase from Escherichia\u2003coli- modeling the physiological production of reduced cofactors", "type" : "article-journal", "volume" : "279" }, "uris" : [ "http://www.mendeley.com/documents/?uuid=7743a328-3458-3193-8ff7-d7228e50aa2e" ] } ], "mendeley" : { "formattedCitation" : "(Olavarr\u00eda et al. 2012)", "plainTextFormattedCitation" : "(Olavarr\u00eda et al. 2012)", "previouslyFormattedCitation" : "(Olavarr\u00eda et al. 2012)" }, "properties" : { "noteIndex" : 0 }, "schema" : "https://github.com/citation-style-language/schema/raw/master/csl-citation.json" }</w:instrText>
      </w:r>
      <w:r w:rsidR="005C5832">
        <w:fldChar w:fldCharType="separate"/>
      </w:r>
      <w:r w:rsidR="005C5832" w:rsidRPr="003628E9">
        <w:rPr>
          <w:noProof/>
        </w:rPr>
        <w:t>(Olavarría et al. 2012)</w:t>
      </w:r>
      <w:r w:rsidR="005C5832">
        <w:fldChar w:fldCharType="end"/>
      </w:r>
      <w:r w:rsidR="005C5832">
        <w:t xml:space="preserve">, our results clearly show that NADPH is an inhibitor of G6PDH (Sup. Fig XX). </w:t>
      </w:r>
    </w:p>
    <w:p w14:paraId="553C1241" w14:textId="0F817F6A" w:rsidR="00C91838" w:rsidRDefault="00163337" w:rsidP="00186B54">
      <w:r>
        <w:t xml:space="preserve">It seems that </w:t>
      </w:r>
      <w:r w:rsidRPr="00163337">
        <w:rPr>
          <w:i/>
        </w:rPr>
        <w:t>E. coli</w:t>
      </w:r>
      <w:r>
        <w:t xml:space="preserve">, under normal growth on Glucose, </w:t>
      </w:r>
      <w:r w:rsidR="001E57C6">
        <w:t>has</w:t>
      </w:r>
      <w:r>
        <w:t xml:space="preserve"> some reserve flux capacity in the</w:t>
      </w:r>
      <w:r w:rsidR="00033E10">
        <w:t xml:space="preserve"> enzyme</w:t>
      </w:r>
      <w:r>
        <w:t xml:space="preserve"> G6PDH,</w:t>
      </w:r>
      <w:r w:rsidR="005B3FF8">
        <w:t xml:space="preserve"> and the PP pathway in general,</w:t>
      </w:r>
      <w:r>
        <w:t xml:space="preserve"> implemented by a combination of NAPDH inhibition and no</w:t>
      </w:r>
      <w:r w:rsidR="00780C61">
        <w:t>n</w:t>
      </w:r>
      <w:r>
        <w:t xml:space="preserve"> </w:t>
      </w:r>
      <w:r w:rsidR="00780C61">
        <w:t>-</w:t>
      </w:r>
      <w:r>
        <w:t>saturat</w:t>
      </w:r>
      <w:r w:rsidR="00780C61">
        <w:t>ed</w:t>
      </w:r>
      <w:r>
        <w:t xml:space="preserve"> G</w:t>
      </w:r>
      <w:r w:rsidR="00BB4237">
        <w:t>6P concentrations (Supplementary Material)</w:t>
      </w:r>
      <w:r w:rsidR="00212EE1">
        <w:t>. This explains why the previously determined intracellular net fluxes</w:t>
      </w:r>
      <w:r w:rsidR="00C84495">
        <w:t xml:space="preserve"> </w:t>
      </w:r>
      <w:r w:rsidR="00C84495">
        <w:fldChar w:fldCharType="begin" w:fldLock="1"/>
      </w:r>
      <w:r w:rsidR="001E7F76">
        <w:instrText>ADDIN CSL_CITATION { "citationItems" : [ { "id" : "ITEM-1", "itemData" : { "DOI" : "10.1128/JB.187.5.1581-1590.2005", "ISSN" : "0021-9193", "PMID" : "15716428", "abstract" : "The structurally conserved and ubiquitous pathways of central carbon metabolism provide building blocks and cofactors for the biosynthesis of cellular macromolecules. The relative uses of pathways and reactions, however, vary widely among species and depend upon conditions, and some are not used at all. Here we identify the network topology of glucose metabolism and its in vivo operation by quantification of intracellular carbon fluxes from 13C tracer experiments. Specifically, we investigated Agrobacterium tumefaciens, two pseudomonads, Sinorhizobium meliloti, Rhodobacter sphaeroides, Zymomonas mobilis, and Paracoccus versutus, which grow on glucose as the sole carbon source, represent fundamentally different metabolic lifestyles (aerobic, anaerobic, photoheterotrophic, and chemoheterotrophic), and are phylogenetically distinct (firmicutes, gamma-proteobacteria, and alpha-proteobacteria). Compared to those of the model bacteria Escherichia coli and Bacillus subtilis, metabolisms of the investigated species differed significantly in several respects: (i) the Entner-Doudoroff pathway was the almost exclusive catabolic route; (ii) the pentose phosphate pathway exhibited exclusively biosynthetic functions, in many cases also requiring flux through the nonoxidative branch; (iii) all aerobes exhibited fully respiratory metabolism without significant overflow metabolism; and (iv) all aerobes used the pyruvate bypass of the malate dehydrogenase reaction to a significant extent. Exclusively, Pseudomonas fluorescens converted most glucose extracellularly to gluconate and 2-ketogluconate. Overall, the results suggest that metabolic data from model species with extensive industrial and laboratory history are not representative of microbial metabolism, at least not quantitatively.", "author" : [ { "dropping-particle" : "", "family" : "Fuhrer", "given" : "Tobias", "non-dropping-particle" : "", "parse-names" : false, "suffix" : "" }, { "dropping-particle" : "", "family" : "Fischer", "given" : "Eliane", "non-dropping-particle" : "", "parse-names" : false, "suffix" : "" }, { "dropping-particle" : "", "family" : "Sauer", "given" : "Uwe", "non-dropping-particle" : "", "parse-names" : false, "suffix" : "" } ], "container-title" : "Journal of bacteriology", "id" : "ITEM-1", "issue" : "5", "issued" : { "date-parts" : [ [ "2005", "3" ] ] }, "page" : "1581-90", "publisher" : "American Society for Microbiology", "title" : "Experimental identification and quantification of glucose metabolism in seven bacterial species.", "type" : "article-journal", "volume" : "187" }, "uris" : [ "http://www.mendeley.com/documents/?uuid=1cfe8e11-3bbc-349c-a583-82f786472a12" ] }, { "id" : "ITEM-2", "itemData" : { "DOI" : "10.1074/jbc.M311657200", "ISSN" : "0021-9258", "PMID" : "14660605", "abstract" : "Pentose phosphate pathway and isocitrate dehydrogenase are generally considered to be the major sources of the anabolic reductant NADPH. As one of very few microbes, Escherichia coli contains two transhydrogenase isoforms with unknown physiological function that could potentially transfer electrons directly from NADH to NADP+ and vice versa. Using defined mutants and metabolic flux analysis, we identified the proton-translocating transhydrogenase PntAB as a major source of NADPH in E. coli. During standard aerobic batch growth on glucose, 35-45% of the NADPH that is required for biosynthesis was produced via PntAB, whereas pentose phosphate pathway and isocitrate dehydrogenase contributed 35-45% and 20-25%, respectively. The energy-independent transhydrogenase UdhA, in contrast, was essential for growth under metabolic conditions with excess NADPH formation, i.e. growth on acetate or in a phosphoglucose isomerase mutant that catabolized glucose through the pentose phosphate pathway. Thus, both isoforms have divergent physiological functions: energy-dependent reduction of NADP+ with NADH by PntAB and reoxidation of NADPH by UdhA. Expression appeared to be modulated by the redox state of cellular metabolism, because genetic and environmental manipulations that increased or decreased NADPH formation down-regulated pntA or udhA transcription, respectively. The two transhydrogenase isoforms provide E. coli primary metabolism with an extraordinary flexibility to cope with varying catabolic and anabolic demands, which raises two general questions: why do only a few bacteria contain both isoforms, and how do other organisms manage NADPH metabolism?", "author" : [ { "dropping-particle" : "", "family" : "Sauer", "given" : "Uwe", "non-dropping-particle" : "", "parse-names" : false, "suffix" : "" }, { "dropping-particle" : "", "family" : "Canonaco", "given" : "Fabrizio", "non-dropping-particle" : "", "parse-names" : false, "suffix" : "" }, { "dropping-particle" : "", "family" : "Heri", "given" : "Sylvia", "non-dropping-particle" : "", "parse-names" : false, "suffix" : "" }, { "dropping-particle" : "", "family" : "Perrenoud", "given" : "Annik", "non-dropping-particle" : "", "parse-names" : false, "suffix" : "" }, { "dropping-particle" : "", "family" : "Fischer", "given" : "Eliane", "non-dropping-particle" : "", "parse-names" : false, "suffix" : "" } ], "container-title" : "The Journal of biological chemistry", "id" : "ITEM-2", "issue" : "8", "issued" : { "date-parts" : [ [ "2004", "2", "20" ] ] }, "page" : "6613-9", "publisher" : "American Society for Biochemistry and Molecular Biology", "title" : "The soluble and membrane-bound transhydrogenases UdhA and PntAB have divergent functions in NADPH metabolism of Escherichia coli.", "type" : "article-journal", "volume" : "279" }, "uris" : [ "http://www.mendeley.com/documents/?uuid=f2f63ddb-6070-3f7f-aac1-ea02c57cbf26" ] } ], "mendeley" : { "formattedCitation" : "(Fuhrer et al. 2005; Sauer et al. 2004)", "plainTextFormattedCitation" : "(Fuhrer et al. 2005; Sauer et al. 2004)", "previouslyFormattedCitation" : "(Fuhrer et al. 2005; Sauer et al. 2004)" }, "properties" : { "noteIndex" : 0 }, "schema" : "https://github.com/citation-style-language/schema/raw/master/csl-citation.json" }</w:instrText>
      </w:r>
      <w:r w:rsidR="00C84495">
        <w:fldChar w:fldCharType="separate"/>
      </w:r>
      <w:r w:rsidR="00C84495" w:rsidRPr="00C84495">
        <w:rPr>
          <w:noProof/>
        </w:rPr>
        <w:t>(Fuhrer et al. 2005; Sauer et al. 2004)</w:t>
      </w:r>
      <w:r w:rsidR="00C84495">
        <w:fldChar w:fldCharType="end"/>
      </w:r>
      <w:r w:rsidR="00E13E70">
        <w:t xml:space="preserve"> were about 50% of determined crude cell extract activities of G6PDH</w:t>
      </w:r>
      <w:r w:rsidR="006F1E4D">
        <w:t>. Our hypothesis is that this reserve flux capacity is related with the ability of the cells to cope with oxidative stress</w:t>
      </w:r>
      <w:r w:rsidR="006D6808">
        <w:t>: by rerouting the glycolytic flux through PP pathway immediately, cells manage to stabilize their NADPH levels until transcriptional</w:t>
      </w:r>
      <w:r w:rsidR="00285EF7">
        <w:t xml:space="preserve"> or other</w:t>
      </w:r>
      <w:r w:rsidR="006D6808">
        <w:t xml:space="preserve"> regulat</w:t>
      </w:r>
      <w:r w:rsidR="00285EF7">
        <w:t>ory events take over</w:t>
      </w:r>
      <w:r w:rsidR="005277DF">
        <w:t>. Cells that</w:t>
      </w:r>
      <w:r w:rsidR="006F1E4D">
        <w:t xml:space="preserve"> lack such plasticity, unable to rapidly increase the flux through PP pathway, should have increased sensitivity when exposed to oxidative stress. To test this hypothesis, we </w:t>
      </w:r>
      <w:r w:rsidR="003770F7">
        <w:t>utilized</w:t>
      </w:r>
      <w:r w:rsidR="00823E9E">
        <w:t xml:space="preserve"> </w:t>
      </w:r>
      <w:r w:rsidR="00347F3E" w:rsidRPr="00347F3E">
        <w:rPr>
          <w:i/>
        </w:rPr>
        <w:t>E. coli</w:t>
      </w:r>
      <w:r w:rsidR="00347F3E">
        <w:t xml:space="preserve"> strains</w:t>
      </w:r>
      <w:r w:rsidR="00823E9E">
        <w:t xml:space="preserve"> that lack the enzyme </w:t>
      </w:r>
      <w:r w:rsidR="00FF534D">
        <w:t xml:space="preserve">glucose-6-phosphate isomerase, </w:t>
      </w:r>
      <w:proofErr w:type="spellStart"/>
      <w:r w:rsidR="00823E9E">
        <w:t>pgi</w:t>
      </w:r>
      <w:proofErr w:type="spellEnd"/>
      <w:r w:rsidR="00823E9E">
        <w:t xml:space="preserve"> (</w:t>
      </w:r>
      <w:r w:rsidR="00823E9E">
        <w:rPr>
          <w:lang w:val="el-GR"/>
        </w:rPr>
        <w:t>Δ</w:t>
      </w:r>
      <w:proofErr w:type="spellStart"/>
      <w:r w:rsidR="00823E9E">
        <w:t>pgi</w:t>
      </w:r>
      <w:proofErr w:type="spellEnd"/>
      <w:r w:rsidR="00823E9E">
        <w:t xml:space="preserve">), </w:t>
      </w:r>
      <w:r w:rsidR="00D74690">
        <w:t>and are therefore</w:t>
      </w:r>
      <w:r w:rsidR="00A94A7D">
        <w:t xml:space="preserve"> forced</w:t>
      </w:r>
      <w:r w:rsidR="00823E9E">
        <w:t xml:space="preserve"> to use PP pathway exclusively when growing on Glucose. In this case, </w:t>
      </w:r>
      <w:r w:rsidR="000B1CDC">
        <w:t xml:space="preserve">G6PDH is operating – as expected – very close to its apparent </w:t>
      </w:r>
      <w:proofErr w:type="spellStart"/>
      <w:r w:rsidR="000B1CDC">
        <w:t>V</w:t>
      </w:r>
      <w:r w:rsidR="000B1CDC" w:rsidRPr="000B1CDC">
        <w:rPr>
          <w:vertAlign w:val="subscript"/>
        </w:rPr>
        <w:t>max</w:t>
      </w:r>
      <w:proofErr w:type="spellEnd"/>
      <w:r w:rsidR="000B1CDC">
        <w:t xml:space="preserve"> (Supplementary Material)</w:t>
      </w:r>
      <w:r w:rsidR="006C46D9">
        <w:t xml:space="preserve">, giving </w:t>
      </w:r>
      <w:r w:rsidR="00D81D03">
        <w:t>the cells</w:t>
      </w:r>
      <w:r w:rsidR="006C46D9">
        <w:t xml:space="preserve"> minimal plasticity</w:t>
      </w:r>
      <w:r w:rsidR="00920B0C">
        <w:t xml:space="preserve"> to rapidly increase the flux through PP pathway</w:t>
      </w:r>
      <w:r w:rsidR="006C46D9">
        <w:t xml:space="preserve">. </w:t>
      </w:r>
      <w:r w:rsidR="00CB666C">
        <w:t xml:space="preserve">We exposed wild type (WT) and </w:t>
      </w:r>
      <w:r w:rsidR="00CB666C">
        <w:rPr>
          <w:lang w:val="el-GR"/>
        </w:rPr>
        <w:t>Δ</w:t>
      </w:r>
      <w:proofErr w:type="spellStart"/>
      <w:r w:rsidR="00CB666C">
        <w:t>pgi</w:t>
      </w:r>
      <w:proofErr w:type="spellEnd"/>
      <w:r w:rsidR="00CB666C">
        <w:t xml:space="preserve"> </w:t>
      </w:r>
      <w:r w:rsidR="00CB666C" w:rsidRPr="00CB666C">
        <w:rPr>
          <w:i/>
        </w:rPr>
        <w:t>E. coli</w:t>
      </w:r>
      <w:r w:rsidR="00CB666C">
        <w:t xml:space="preserve"> </w:t>
      </w:r>
      <w:r w:rsidR="00543E5B">
        <w:t>strains</w:t>
      </w:r>
      <w:r w:rsidR="00EB4ACE">
        <w:t xml:space="preserve">, </w:t>
      </w:r>
      <w:r w:rsidR="003F20A4">
        <w:t xml:space="preserve">exponentially </w:t>
      </w:r>
      <w:r w:rsidR="00EB4ACE">
        <w:t xml:space="preserve">growing in Glucose minimal medium, </w:t>
      </w:r>
      <w:r w:rsidR="00CB666C">
        <w:t xml:space="preserve">to </w:t>
      </w:r>
      <w:r w:rsidR="00B544FA">
        <w:t>oxidative stress</w:t>
      </w:r>
      <w:r w:rsidR="00B12297">
        <w:t xml:space="preserve"> in a similar </w:t>
      </w:r>
      <w:r w:rsidR="00C500D4">
        <w:t>way as</w:t>
      </w:r>
      <w:r w:rsidR="00B12297">
        <w:t xml:space="preserve"> we had done for the metabolomics experiments</w:t>
      </w:r>
      <w:r w:rsidR="00B544FA">
        <w:t xml:space="preserve">, </w:t>
      </w:r>
      <w:r w:rsidR="00E2185C">
        <w:t xml:space="preserve">this time performing multiple </w:t>
      </w:r>
      <w:r w:rsidR="00BC32A7">
        <w:t>parallel expe</w:t>
      </w:r>
      <w:r w:rsidR="00B97CD5">
        <w:t>riments with different exposure</w:t>
      </w:r>
      <w:r w:rsidR="00E2185C">
        <w:t xml:space="preserve"> to </w:t>
      </w:r>
      <w:r w:rsidR="00AA2886">
        <w:t>H</w:t>
      </w:r>
      <w:r w:rsidR="00AA2886" w:rsidRPr="001E11D4">
        <w:rPr>
          <w:vertAlign w:val="subscript"/>
        </w:rPr>
        <w:t>2</w:t>
      </w:r>
      <w:r w:rsidR="00AA2886">
        <w:t>O</w:t>
      </w:r>
      <w:r w:rsidR="00AA2886" w:rsidRPr="001E11D4">
        <w:rPr>
          <w:vertAlign w:val="subscript"/>
        </w:rPr>
        <w:t>2</w:t>
      </w:r>
      <w:r w:rsidR="002D0613">
        <w:rPr>
          <w:vertAlign w:val="subscript"/>
        </w:rPr>
        <w:t xml:space="preserve"> </w:t>
      </w:r>
      <w:r w:rsidR="00E2185C">
        <w:t xml:space="preserve">mediated stress, </w:t>
      </w:r>
      <w:r w:rsidR="00B544FA">
        <w:t xml:space="preserve">ranging from 0.5 </w:t>
      </w:r>
      <w:proofErr w:type="spellStart"/>
      <w:r w:rsidR="00B544FA">
        <w:t>mM</w:t>
      </w:r>
      <w:proofErr w:type="spellEnd"/>
      <w:r w:rsidR="00B544FA">
        <w:t xml:space="preserve"> to 20mM</w:t>
      </w:r>
      <w:r w:rsidR="001E11D4">
        <w:t xml:space="preserve"> </w:t>
      </w:r>
      <w:r w:rsidR="00EB4ACE">
        <w:t>(</w:t>
      </w:r>
      <w:r w:rsidR="00D5628F">
        <w:t xml:space="preserve">Materials and Methods, </w:t>
      </w:r>
      <w:r w:rsidR="00EB4ACE">
        <w:t xml:space="preserve">Supplementary Material). </w:t>
      </w:r>
      <w:r w:rsidR="00B12297">
        <w:t xml:space="preserve">This time we focused on the </w:t>
      </w:r>
      <w:r w:rsidR="00D0356A">
        <w:t xml:space="preserve">post-stress growth of the cells, in order to evaluate the sensitivity of the two different strains to oxidative stress. Consistent with </w:t>
      </w:r>
      <w:r w:rsidR="000B29AD">
        <w:t xml:space="preserve">our hypothesis and </w:t>
      </w:r>
      <w:r w:rsidR="00D0356A">
        <w:t>earlier findings</w:t>
      </w:r>
      <w:r w:rsidR="00F07546">
        <w:t xml:space="preserve"> </w:t>
      </w:r>
      <w:r w:rsidR="001E7F76">
        <w:fldChar w:fldCharType="begin" w:fldLock="1"/>
      </w:r>
      <w:r w:rsidR="004A7F64">
        <w:instrText>ADDIN CSL_CITATION { "citationItems" : [ { "id" : "ITEM-1", "itemData" : { "DOI" : "10.1007/s10534-012-9518-x", "ISSN" : "0966-0844", "author" : [ { "dropping-particle" : "", "family" : "Valdivia-Gonz\u00e1lez", "given" : "Mauricio", "non-dropping-particle" : "", "parse-names" : false, "suffix" : "" }, { "dropping-particle" : "", "family" : "P\u00e9rez-Donoso", "given" : "Jos\u00e9 M.", "non-dropping-particle" : "", "parse-names" : false, "suffix" : "" }, { "dropping-particle" : "", "family" : "V\u00e1squez", "given" : "Claudio C.", "non-dropping-particle" : "", "parse-names" : false, "suffix" : "" } ], "container-title" : "BioMetals", "id" : "ITEM-1", "issue" : "2", "issued" : { "date-parts" : [ [ "2012", "4", "12" ] ] }, "note" : "!!! Paper to cite for \u0394pgi mutant, which shows high sensitivity against H2O2 levels, compared to WT", "page" : "451-458", "publisher" : "Springer Netherlands", "title" : "Effect of tellurite-mediated oxidative stress on the Escherichia coli glycolytic pathway", "type" : "article-journal", "volume" : "25" }, "uris" : [ "http://www.mendeley.com/documents/?uuid=c75e2fd4-f706-329d-8c23-2554da36eb65" ] } ], "mendeley" : { "formattedCitation" : "(Valdivia-Gonz\u00e1lez et al. 2012)", "plainTextFormattedCitation" : "(Valdivia-Gonz\u00e1lez et al. 2012)", "previouslyFormattedCitation" : "(Valdivia-Gonz\u00e1lez et al. 2012)" }, "properties" : { "noteIndex" : 0 }, "schema" : "https://github.com/citation-style-language/schema/raw/master/csl-citation.json" }</w:instrText>
      </w:r>
      <w:r w:rsidR="001E7F76">
        <w:fldChar w:fldCharType="separate"/>
      </w:r>
      <w:r w:rsidR="001E7F76" w:rsidRPr="001E7F76">
        <w:rPr>
          <w:noProof/>
        </w:rPr>
        <w:t>(Valdivia-González et al. 2012)</w:t>
      </w:r>
      <w:r w:rsidR="001E7F76">
        <w:fldChar w:fldCharType="end"/>
      </w:r>
      <w:r w:rsidR="004A7F64">
        <w:fldChar w:fldCharType="begin" w:fldLock="1"/>
      </w:r>
      <w:r w:rsidR="00AB4CDE">
        <w:instrText>ADDIN CSL_CITATION { "citationItems" : [ { "id" : "ITEM-1", "itemData" : { "DOI" : "10.1128/JB.01589-14", "ISSN" : "1098-5530", "PMID" : "25049088", "abstract" : "To further an improved understanding of the mechanisms used by bacterial cells to survive extreme exposure to ionizing radiation (IR), we broadly screened nonessential Escherichia coli genes for those involved in IR resistance by using transposon-directed insertion sequencing (TraDIS). Forty-six genes were identified, most of which become essential upon heavy IR exposure. Most of these were subjected to direct validation. The results reinforced the notion that survival after high doses of ionizing radiation does not depend on a single mechanism or process, but instead is multifaceted. Many identified genes affect either DNA repair or the cellular response to oxidative damage. However, contributions by genes involved in cell wall structure/function, cell division, and intermediary metabolism were also evident. About half of the identified genes have not previously been associated with IR resistance or recovery from IR exposure, including eight genes of unknown function.", "author" : [ { "dropping-particle" : "", "family" : "Byrne", "given" : "Rose T", "non-dropping-particle" : "", "parse-names" : false, "suffix" : "" }, { "dropping-particle" : "", "family" : "Chen", "given" : "Stefanie H", "non-dropping-particle" : "", "parse-names" : false, "suffix" : "" }, { "dropping-particle" : "", "family" : "Wood", "given" : "Elizabeth A", "non-dropping-particle" : "", "parse-names" : false, "suffix" : "" }, { "dropping-particle" : "", "family" : "Cabot", "given" : "Eric L", "non-dropping-particle" : "", "parse-names" : false, "suffix" : "" }, { "dropping-particle" : "", "family" : "Cox", "given" : "Michael M", "non-dropping-particle" : "", "parse-names" : false, "suffix" : "" } ], "container-title" : "Journal of bacteriology", "id" : "ITEM-1", "issue" : "20", "issued" : { "date-parts" : [ [ "2014", "10" ] ] }, "page" : "3534-45", "title" : "Escherichia coli genes and pathways involved in surviving extreme exposure to ionizing radiation.", "type" : "article-journal", "volume" : "196" }, "uris" : [ "http://www.mendeley.com/documents/?uuid=58d358d2-02b3-3a49-aa1a-daa0d3eafb80" ] } ], "mendeley" : { "formattedCitation" : "(Byrne et al. 2014)", "plainTextFormattedCitation" : "(Byrne et al. 2014)", "previouslyFormattedCitation" : "(Byrne et al. 2014)" }, "properties" : { "noteIndex" : 0 }, "schema" : "https://github.com/citation-style-language/schema/raw/master/csl-citation.json" }</w:instrText>
      </w:r>
      <w:r w:rsidR="004A7F64">
        <w:fldChar w:fldCharType="separate"/>
      </w:r>
      <w:r w:rsidR="004A7F64" w:rsidRPr="004A7F64">
        <w:rPr>
          <w:noProof/>
        </w:rPr>
        <w:t>(Byrne et al. 2014)</w:t>
      </w:r>
      <w:r w:rsidR="004A7F64">
        <w:fldChar w:fldCharType="end"/>
      </w:r>
      <w:r w:rsidR="00D0356A">
        <w:t xml:space="preserve">, our thorough analysis </w:t>
      </w:r>
      <w:r w:rsidR="001E11D4">
        <w:t xml:space="preserve">reveals that </w:t>
      </w:r>
      <w:r w:rsidR="001E11D4">
        <w:rPr>
          <w:lang w:val="el-GR"/>
        </w:rPr>
        <w:t>Δ</w:t>
      </w:r>
      <w:proofErr w:type="spellStart"/>
      <w:r w:rsidR="001E11D4">
        <w:t>pgi</w:t>
      </w:r>
      <w:proofErr w:type="spellEnd"/>
      <w:r w:rsidR="001E11D4">
        <w:t xml:space="preserve"> </w:t>
      </w:r>
      <w:r w:rsidR="001E11D4" w:rsidRPr="00607F65">
        <w:rPr>
          <w:i/>
        </w:rPr>
        <w:t>E.coli</w:t>
      </w:r>
      <w:r w:rsidR="001E11D4">
        <w:t xml:space="preserve"> strain is more sensitive to H</w:t>
      </w:r>
      <w:r w:rsidR="001E11D4" w:rsidRPr="001E11D4">
        <w:rPr>
          <w:vertAlign w:val="subscript"/>
        </w:rPr>
        <w:t>2</w:t>
      </w:r>
      <w:r w:rsidR="001E11D4">
        <w:t>O</w:t>
      </w:r>
      <w:r w:rsidR="001E11D4" w:rsidRPr="001E11D4">
        <w:rPr>
          <w:vertAlign w:val="subscript"/>
        </w:rPr>
        <w:t>2</w:t>
      </w:r>
      <w:r w:rsidR="001E11D4">
        <w:rPr>
          <w:vertAlign w:val="subscript"/>
        </w:rPr>
        <w:t xml:space="preserve"> </w:t>
      </w:r>
      <w:r w:rsidR="001E11D4">
        <w:t>mediated stress,</w:t>
      </w:r>
      <w:r w:rsidR="00044C50">
        <w:t xml:space="preserve"> evident by the different Minimal Inhibitory Concentration</w:t>
      </w:r>
      <w:r w:rsidR="00F31BF8">
        <w:t xml:space="preserve"> (MIC)</w:t>
      </w:r>
      <w:r w:rsidR="00044C50">
        <w:t xml:space="preserve"> levels</w:t>
      </w:r>
      <w:r w:rsidR="00941FE0">
        <w:t>:</w:t>
      </w:r>
      <w:r w:rsidR="00044C50">
        <w:t xml:space="preserve"> 10 </w:t>
      </w:r>
      <w:proofErr w:type="spellStart"/>
      <w:r w:rsidR="00044C50">
        <w:t>mM</w:t>
      </w:r>
      <w:proofErr w:type="spellEnd"/>
      <w:r w:rsidR="00044C50">
        <w:t xml:space="preserve"> for </w:t>
      </w:r>
      <w:r w:rsidR="00044C50">
        <w:rPr>
          <w:lang w:val="el-GR"/>
        </w:rPr>
        <w:t>Δ</w:t>
      </w:r>
      <w:proofErr w:type="spellStart"/>
      <w:r w:rsidR="00044C50">
        <w:t>pgi</w:t>
      </w:r>
      <w:proofErr w:type="spellEnd"/>
      <w:r w:rsidR="00044C50">
        <w:t xml:space="preserve"> against 20mM for </w:t>
      </w:r>
      <w:r w:rsidR="00941FE0">
        <w:t>WT</w:t>
      </w:r>
      <w:r w:rsidR="00044C50">
        <w:t xml:space="preserve"> </w:t>
      </w:r>
      <w:r w:rsidR="00941FE0">
        <w:t>(</w:t>
      </w:r>
      <w:r w:rsidR="00044C50">
        <w:t>Supplementary Material).</w:t>
      </w:r>
    </w:p>
    <w:p w14:paraId="4E846C2D" w14:textId="25174B3E" w:rsidR="005B59CD" w:rsidRPr="005B59CD" w:rsidRDefault="005B59CD" w:rsidP="00186B54">
      <w:pPr>
        <w:rPr>
          <w:b/>
          <w:u w:val="single"/>
        </w:rPr>
      </w:pPr>
      <w:r w:rsidRPr="005B59CD">
        <w:rPr>
          <w:b/>
          <w:color w:val="E36C0A" w:themeColor="accent6" w:themeShade="BF"/>
          <w:u w:val="single"/>
        </w:rPr>
        <w:t>Comment: Last minute part, just so you have an idea how this last paragraph will look like</w:t>
      </w:r>
      <w:r>
        <w:rPr>
          <w:b/>
          <w:color w:val="E36C0A" w:themeColor="accent6" w:themeShade="BF"/>
          <w:u w:val="single"/>
        </w:rPr>
        <w:t>:</w:t>
      </w:r>
    </w:p>
    <w:p w14:paraId="67C177ED" w14:textId="29502381" w:rsidR="00FA123D" w:rsidRPr="00044C50" w:rsidRDefault="00FA123D" w:rsidP="00186B54">
      <w:r>
        <w:t xml:space="preserve">Finally, </w:t>
      </w:r>
      <w:r w:rsidR="00082867">
        <w:t xml:space="preserve">given the important role G6PDH </w:t>
      </w:r>
      <w:r w:rsidR="00060631">
        <w:t xml:space="preserve">seems to have in oxidative stress response </w:t>
      </w:r>
      <w:r w:rsidR="00AB4CDE">
        <w:fldChar w:fldCharType="begin" w:fldLock="1"/>
      </w:r>
      <w:r w:rsidR="00AB4CDE">
        <w:instrText>ADDIN CSL_CITATION { "citationItems" : [ { "id" : "ITEM-1", "itemData" : { "DOI" : "10.1371/journal.pone.0025573", "ISSN" : "1932-6203", "PMID" : "21984934", "abstract" : "The tellurium oxyanion tellurite induces oxidative stress in most microorganisms. In Escherichia coli, tellurite exposure results in high levels of oxidized proteins and membrane lipid peroxides, inactivation of oxidation-sensitive enzymes and reduced glutathione content. In this work, we show that tellurite-exposed E. coli exhibits transcriptional activation of the zwf gene, encoding glucose 6-phosphate dehydrogenase (G6PDH), which in turn results in augmented synthesis of reduced nicotinamide adenine dinucleotide phosphate (NADPH). Increased zwf transcription under tellurite stress results mainly from reactive oxygen species (ROS) generation and not from a depletion of cellular glutathione. In addition, the observed increase of G6PDH activity was paralleled by accumulation of glucose-6-phosphate (G6P), suggesting a metabolic flux shift toward the pentose phosphate shunt. Upon zwf overexpression, bacterial cells also show increased levels of antioxidant molecules (NADPH, GSH), better-protected oxidation-sensitive enzymes and decreased amounts of oxidized proteins and membrane lipids. These results suggest that by increasing NADPH content, G6PDH plays an important role in E. coli survival under tellurite stress.", "author" : [ { "dropping-particle" : "", "family" : "Sandoval", "given" : "Juan M", "non-dropping-particle" : "", "parse-names" : false, "suffix" : "" }, { "dropping-particle" : "", "family" : "Arenas", "given" : "Felipe A", "non-dropping-particle" : "", "parse-names" : false, "suffix" : "" }, { "dropping-particle" : "", "family" : "V\u00e1squez", "given" : "Claudio C", "non-dropping-particle" : "", "parse-names" : false, "suffix" : "" } ], "container-title" : "PloS one", "id" : "ITEM-1", "issue" : "9", "issued" : { "date-parts" : [ [ "2011", "1", "30" ] ] }, "note" : "Strongest and super important paper, as it contains information and data regarding the sensitivity of \u0394zwf when exposed to H2O2 stress\n\nCheck also Figure_S1 in supplement\n\u0394zwf has the highest effect on H2O2, of all!", "page" : "e25573", "publisher" : "Public Library of Science", "title" : "Glucose-6-phosphate dehydrogenase protects Escherichia coli from tellurite-mediated oxidative stress.", "type" : "article-journal", "volume" : "6" }, "uris" : [ "http://www.mendeley.com/documents/?uuid=39f3dd32-4533-484f-a25a-3c9b69d1c884" ] }, { "id" : "ITEM-2", "itemData" : { "DOI" : "10.1016/j.ymben.2004.02.004", "ISSN" : "10967176", "abstract" : "The mutant deficient in glucose-6-phosphate dehydrogenase (G6PDH) was constructed by disrupting zwf gene by one-step inactivation protocol using polymerase chain reaction primers. The knockout of zwf gene was shown to have different influence on the metabolism of Escherichia coli grown on glucose or acetate. The decreased rates of substrate uptake and CO2 production were found for the mutant grown on acetate, whereas these two rates were increased during the growth on glucose. The metabolic flux analysis based on 13C-labeling experiments indicates that the metabolism of the mutant grown on glucose is related to the higher flux via tricorboxylic acid (TCA) cycle to generate anabolic reducing equivalents normally provided by the oxidative pentose phosphate pathway. However, the metabolism of the mutant grown on acetate shows a lower flux towards the TCA cycle as compared with the parent strain. The decreased flux through TCA cycle is associated with an increased flux via the glyoxylate shunt, by which the carbon source can bypass the two decarboxylative steps of TCA cycle in which CO2 is released, thus conserving more carbon for biosynthesis in response to the decreased uptake rate of the carbon source.", "author" : [ { "dropping-particle" : "", "family" : "Zhao", "given" : "Jiao", "non-dropping-particle" : "", "parse-names" : false, "suffix" : "" }, { "dropping-particle" : "", "family" : "Baba", "given" : "Tomoya", "non-dropping-particle" : "", "parse-names" : false, "suffix" : "" }, { "dropping-particle" : "", "family" : "Mori", "given" : "Hirotada", "non-dropping-particle" : "", "parse-names" : false, "suffix" : "" }, { "dropping-particle" : "", "family" : "Shimizu", "given" : "Kazuyuki", "non-dropping-particle" : "", "parse-names" : false, "suffix" : "" } ], "container-title" : "Metabolic Engineering", "id" : "ITEM-2", "issue" : "2", "issued" : { "date-parts" : [ [ "2004" ] ] }, "note" : "Paper stating the importance of PPP in oxidative stress response", "page" : "164-174", "title" : "Effect of zwf gene knockout on the metabolism of Escherichia coli grown on glucose or acetate", "type" : "article-journal", "volume" : "6" }, "uris" : [ "http://www.mendeley.com/documents/?uuid=d0ab4f2f-6109-347a-9915-2a119501eacf" ] }, { "id" : "ITEM-3", "itemData" : { "DOI" : "10.1128/JB.185.24.7053-7067.2003", "ISSN" : "0021-9193", "PMID" : "14645264", "abstract" : "The responses of Escherichia coli central carbon metabolism to knockout mutations in phosphoglucose isomerase and glucose-6-phosphate (G6P) dehydrogenase genes were investigated by using glucose- and ammonia-limited chemostats. The metabolic network structures and intracellular carbon fluxes in the wild type and in the knockout mutants were characterized by using the complementary methods of flux ratio analysis and metabolic flux analysis based on [U-(13)C]glucose labeling and two-dimensional nuclear magnetic resonance (NMR) spectroscopy of cellular amino acids, glycerol, and glucose. Disruption of phosphoglucose isomerase resulted in use of the pentose phosphate pathway as the primary route of glucose catabolism, while flux rerouting via the Embden-Meyerhof-Parnas pathway and the nonoxidative branch of the pentose phosphate pathway compensated for the G6P dehydrogenase deficiency. Furthermore, additional, unexpected flux responses to the knockout mutations were observed. Most prominently, the glyoxylate shunt was found to be active in phosphoglucose isomerase-deficient E. coli. The Entner-Doudoroff pathway also contributed to a minor fraction of the glucose catabolism in this mutant strain. Moreover, although knockout of G6P dehydrogenase had no significant influence on the central metabolism under glucose-limited conditions, this mutation resulted in extensive overflow metabolism and extremely low tricarboxylic acid cycle fluxes under ammonia limitation conditions.", "author" : [ { "dropping-particle" : "", "family" : "Hua", "given" : "Qiang", "non-dropping-particle" : "", "parse-names" : false, "suffix" : "" }, { "dropping-particle" : "", "family" : "Yang", "given" : "Chen", "non-dropping-particle" : "", "parse-names" : false, "suffix" : "" }, { "dropping-particle" : "", "family" : "Baba", "given" : "Tomoya", "non-dropping-particle" : "", "parse-names" : false, "suffix" : "" }, { "dropping-particle" : "", "family" : "Mori", "given" : "Hirotada", "non-dropping-particle" : "", "parse-names" : false, "suffix" : "" }, { "dropping-particle" : "", "family" : "Shimizu", "given" : "Kazuyuki", "non-dropping-particle" : "", "parse-names" : false, "suffix" : "" } ], "container-title" : "Journal of bacteriology", "id" : "ITEM-3", "issue" : "24", "issued" : { "date-parts" : [ [ "2003", "12" ] ] }, "note" : "Paper with information on \u0394zwf and mention of potential sensitivity of it to H2O2", "page" : "7053-67", "publisher" : "American Society for Microbiology", "title" : "Responses of the central metabolism in Escherichia coli to phosphoglucose isomerase and glucose-6-phosphate dehydrogenase knockouts.", "type" : "article-journal", "volume" : "185" }, "uris" : [ "http://www.mendeley.com/documents/?uuid=d7ce54dd-0c95-3474-a245-bbbc0456fc8b" ] } ], "mendeley" : { "formattedCitation" : "(Sandoval et al. 2011; Zhao et al. 2004; Hua et al. 2003)", "plainTextFormattedCitation" : "(Sandoval et al. 2011; Zhao et al. 2004; Hua et al. 2003)" }, "properties" : { "noteIndex" : 0 }, "schema" : "https://github.com/citation-style-language/schema/raw/master/csl-citation.json" }</w:instrText>
      </w:r>
      <w:r w:rsidR="00AB4CDE">
        <w:fldChar w:fldCharType="separate"/>
      </w:r>
      <w:r w:rsidR="00AB4CDE" w:rsidRPr="00AB4CDE">
        <w:rPr>
          <w:noProof/>
        </w:rPr>
        <w:t>(Sandoval et al. 2011; Zhao et al. 2004; Hua et al. 2003)</w:t>
      </w:r>
      <w:r w:rsidR="00AB4CDE">
        <w:fldChar w:fldCharType="end"/>
      </w:r>
      <w:r w:rsidR="00AB4CDE">
        <w:t xml:space="preserve"> and the rese</w:t>
      </w:r>
      <w:r w:rsidR="00F86008">
        <w:t xml:space="preserve">rve flux capacity </w:t>
      </w:r>
      <w:r w:rsidR="00861CAB">
        <w:t xml:space="preserve">we find </w:t>
      </w:r>
      <w:r w:rsidR="00F86008">
        <w:t>cells</w:t>
      </w:r>
      <w:r w:rsidR="00861CAB">
        <w:t xml:space="preserve"> to</w:t>
      </w:r>
      <w:r w:rsidR="00F86008">
        <w:t xml:space="preserve"> have</w:t>
      </w:r>
      <w:r w:rsidR="00956867">
        <w:t xml:space="preserve"> in place</w:t>
      </w:r>
      <w:r w:rsidR="00F86008">
        <w:t xml:space="preserve">, we </w:t>
      </w:r>
      <w:r w:rsidR="00F86008">
        <w:lastRenderedPageBreak/>
        <w:t xml:space="preserve">hypothesized that the sensitivity of </w:t>
      </w:r>
      <w:r w:rsidR="00AD55A2" w:rsidRPr="00AD55A2">
        <w:rPr>
          <w:i/>
        </w:rPr>
        <w:t>E. coli</w:t>
      </w:r>
      <w:r w:rsidR="00F86008">
        <w:t xml:space="preserve"> </w:t>
      </w:r>
      <w:r w:rsidR="00FD27D6">
        <w:t xml:space="preserve">to oxidative stress should scale with the reserve flux capacity they have. </w:t>
      </w:r>
      <w:r w:rsidR="00494A16">
        <w:t>We engineered a titratable G6PDH (</w:t>
      </w:r>
      <w:proofErr w:type="spellStart"/>
      <w:r w:rsidR="00494A16">
        <w:t>zwf</w:t>
      </w:r>
      <w:proofErr w:type="spellEnd"/>
      <w:r w:rsidR="00494A16">
        <w:t xml:space="preserve">) </w:t>
      </w:r>
      <w:r w:rsidR="00494A16" w:rsidRPr="00494A16">
        <w:rPr>
          <w:i/>
        </w:rPr>
        <w:t>E. coli</w:t>
      </w:r>
      <w:r w:rsidR="00494A16">
        <w:t xml:space="preserve"> strain, </w:t>
      </w:r>
      <w:r w:rsidR="001D32C8">
        <w:t>and asked how the different levels of the enzyme – and therefore different levels of reserve capacity – behave wh</w:t>
      </w:r>
      <w:r w:rsidR="00E85CD2">
        <w:t>en exposed to</w:t>
      </w:r>
      <w:r w:rsidR="00855258">
        <w:t xml:space="preserve"> different levels of</w:t>
      </w:r>
      <w:r w:rsidR="00E85CD2">
        <w:t xml:space="preserve"> oxidative stress. </w:t>
      </w:r>
      <w:r w:rsidR="005810A1">
        <w:t xml:space="preserve">We hypothesized that the lower the capacity (lower enzyme) the higher the sensitivity of the cells to oxidative stress. </w:t>
      </w:r>
      <w:r w:rsidR="00855258">
        <w:t xml:space="preserve">Our results </w:t>
      </w:r>
      <w:r w:rsidR="00BE13AA">
        <w:t xml:space="preserve">confirm </w:t>
      </w:r>
      <w:r w:rsidR="005604D3">
        <w:t>our</w:t>
      </w:r>
      <w:r w:rsidR="00BE13AA">
        <w:t xml:space="preserve"> hypothesis and </w:t>
      </w:r>
      <w:r w:rsidR="00855258">
        <w:t xml:space="preserve">demonstrate that cells with lower enzyme levels (lower reserve capacity) are much more sensitive to oxidative stress </w:t>
      </w:r>
      <w:r w:rsidR="00DE31C8">
        <w:t>when compared to cells with higher enzyme levels</w:t>
      </w:r>
      <w:r w:rsidR="00262512">
        <w:t xml:space="preserve"> (Fig XX)</w:t>
      </w:r>
      <w:r w:rsidR="00DE31C8">
        <w:t xml:space="preserve">. </w:t>
      </w:r>
      <w:r w:rsidR="005B59CD">
        <w:t>This</w:t>
      </w:r>
      <w:r w:rsidR="00B571DC">
        <w:t xml:space="preserve"> finding provides strong evidence about t</w:t>
      </w:r>
      <w:r w:rsidR="00BD3FB3">
        <w:t>he importance of the reserve mechanism cells have in place, which is implemented by NADPH inhibition of G6PDH and seems to play a crucial role in the oxidative stress response.</w:t>
      </w:r>
    </w:p>
    <w:p w14:paraId="15972601" w14:textId="77777777" w:rsidR="005C5832" w:rsidRDefault="005C5832" w:rsidP="00186B54"/>
    <w:p w14:paraId="72CA82C8" w14:textId="77777777" w:rsidR="007C43B7" w:rsidRDefault="007C43B7" w:rsidP="00186B54"/>
    <w:p w14:paraId="2ECC5057" w14:textId="3BF786C5" w:rsidR="008C28C9" w:rsidRDefault="00320931" w:rsidP="00186B54">
      <w:r>
        <w:br w:type="column"/>
      </w:r>
      <w:r w:rsidR="008C28C9" w:rsidRPr="00F927DB">
        <w:rPr>
          <w:b/>
          <w:sz w:val="26"/>
          <w:szCs w:val="26"/>
        </w:rPr>
        <w:lastRenderedPageBreak/>
        <w:t>Discussion</w:t>
      </w:r>
    </w:p>
    <w:p w14:paraId="095E8E3B" w14:textId="595E119A" w:rsidR="00A8533B" w:rsidRDefault="00603FB0" w:rsidP="00186B54">
      <w:r>
        <w:t xml:space="preserve">One of the most difficult questions in systems biology is related to the identification of the functional role of interactions </w:t>
      </w:r>
      <w:r>
        <w:fldChar w:fldCharType="begin" w:fldLock="1"/>
      </w:r>
      <w:r>
        <w:instrText>ADDIN CSL_CITATION { "citationItems" : [ { "id" : "ITEM-1", "itemData" : { "DOI" : "10.1016/j.cels.2015.09.008", "ISSN" : "24054712", "author" : [ { "dropping-particle" : "", "family" : "Gerosa", "given" : "Luca", "non-dropping-particle" : "", "parse-names" : false, "suffix" : "" }, { "dropping-particle" : "", "family" : "Haverkorn\u00a0van\u00a0Rijsewijk", "given" : "Bart\u00a0R.B.", "non-dropping-particle" : "", "parse-names" : false, "suffix" : "" }, { "dropping-particle" : "", "family" : "Christodoulou", "given" : "Dimitris", "non-dropping-particle" : "", "parse-names" : false, "suffix" : "" }, { "dropping-particle" : "", "family" : "Kochanowski", "given" : "Karl", "non-dropping-particle" : "", "parse-names" : false, "suffix" : "" }, { "dropping-particle" : "", "family" : "Schmidt", "given" : "Thomas\u00a0S.B.", "non-dropping-particle" : "", "parse-names" : false, "suffix" : "" }, { "dropping-particle" : "", "family" : "Noor", "given" : "Elad", "non-dropping-particle" : "", "parse-names" : false, "suffix" : "" }, { "dropping-particle" : "", "family" : "Sauer", "given" : "Uwe", "non-dropping-particle" : "", "parse-names" : false, "suffix" : "" } ], "container-title" : "Cell Systems", "id" : "ITEM-1", "issue" : "4", "issued" : { "date-parts" : [ [ "2015", "10" ] ] }, "language" : "English", "page" : "270-282", "publisher" : "Elsevier", "title" : "Pseudo-transition Analysis Identifies the Key Regulators of Dynamic Metabolic Adaptations from Steady-State Data", "type" : "article-journal", "volume" : "1" }, "uris" : [ "http://www.mendeley.com/documents/?uuid=480ca2e7-a070-47c6-8e14-2cd67d4c29a7" ] } ], "mendeley" : { "formattedCitation" : "(Gerosa et al. 2015)", "plainTextFormattedCitation" : "(Gerosa et al. 2015)", "previouslyFormattedCitation" : "(Gerosa et al. 2015)" }, "properties" : { "noteIndex" : 0 }, "schema" : "https://github.com/citation-style-language/schema/raw/master/csl-citation.json" }</w:instrText>
      </w:r>
      <w:r>
        <w:fldChar w:fldCharType="separate"/>
      </w:r>
      <w:r w:rsidRPr="003628E9">
        <w:rPr>
          <w:noProof/>
        </w:rPr>
        <w:t>(Gerosa et al. 2015)</w:t>
      </w:r>
      <w:r>
        <w:fldChar w:fldCharType="end"/>
      </w:r>
      <w:r>
        <w:t xml:space="preserve">, be it transcriptional, allosteric or post translational. </w:t>
      </w:r>
      <w:r w:rsidR="00A3498C">
        <w:t>Identifying</w:t>
      </w:r>
      <w:r w:rsidR="005E6320">
        <w:t xml:space="preserve"> </w:t>
      </w:r>
      <w:r w:rsidR="005E6320" w:rsidRPr="005E6320">
        <w:rPr>
          <w:i/>
        </w:rPr>
        <w:t>in-vivo</w:t>
      </w:r>
      <w:r w:rsidR="00A3498C">
        <w:t xml:space="preserve"> functional </w:t>
      </w:r>
      <w:r w:rsidR="00AE1AF0">
        <w:t xml:space="preserve">regulatory </w:t>
      </w:r>
      <w:r w:rsidR="00A3498C">
        <w:t>i</w:t>
      </w:r>
      <w:r w:rsidR="00070B5B">
        <w:t>nteractions is a daunting</w:t>
      </w:r>
      <w:r w:rsidR="00AE1AF0">
        <w:t xml:space="preserve"> task, especially in</w:t>
      </w:r>
      <w:r w:rsidR="00B4617B">
        <w:t xml:space="preserve"> a</w:t>
      </w:r>
      <w:r w:rsidR="00AE1AF0">
        <w:t xml:space="preserve"> time scale</w:t>
      </w:r>
      <w:r w:rsidR="00070B5B">
        <w:t xml:space="preserve"> of seconds</w:t>
      </w:r>
      <w:r w:rsidR="00AE1AF0">
        <w:t>, where data at this resolution is not always easy to be obtained</w:t>
      </w:r>
      <w:r w:rsidR="008E33DC">
        <w:t xml:space="preserve"> and computational analyses</w:t>
      </w:r>
      <w:r w:rsidR="00980E1F">
        <w:t xml:space="preserve"> are</w:t>
      </w:r>
      <w:r w:rsidR="008E33DC">
        <w:t xml:space="preserve"> far from trivial</w:t>
      </w:r>
      <w:r w:rsidR="00AE1AF0">
        <w:t>. Here,</w:t>
      </w:r>
      <w:r w:rsidR="009E51B0">
        <w:t xml:space="preserve"> w</w:t>
      </w:r>
      <w:r w:rsidR="009E51B0">
        <w:t>e stud</w:t>
      </w:r>
      <w:r w:rsidR="00AA3982">
        <w:t>y</w:t>
      </w:r>
      <w:r w:rsidR="009E51B0">
        <w:t xml:space="preserve"> the metabolic adaptation of </w:t>
      </w:r>
      <w:r w:rsidR="009E51B0" w:rsidRPr="007F41A7">
        <w:rPr>
          <w:i/>
        </w:rPr>
        <w:t>E. coli</w:t>
      </w:r>
      <w:r w:rsidR="009E51B0">
        <w:t xml:space="preserve"> after H</w:t>
      </w:r>
      <w:r w:rsidR="009E51B0" w:rsidRPr="007F41A7">
        <w:rPr>
          <w:vertAlign w:val="subscript"/>
        </w:rPr>
        <w:t>2</w:t>
      </w:r>
      <w:r w:rsidR="009E51B0">
        <w:t>O</w:t>
      </w:r>
      <w:r w:rsidR="009E51B0" w:rsidRPr="007F41A7">
        <w:rPr>
          <w:vertAlign w:val="subscript"/>
        </w:rPr>
        <w:t>2</w:t>
      </w:r>
      <w:r w:rsidR="009E51B0">
        <w:t xml:space="preserve"> induced oxidative stress, with an unprecedented time resolution that allowed us to explore the response of the cells after a few seconds of induction.</w:t>
      </w:r>
      <w:r w:rsidR="000C7B71">
        <w:t xml:space="preserve"> </w:t>
      </w:r>
      <w:r w:rsidR="00A8533B">
        <w:t>By combining physiology, metabolomics and C</w:t>
      </w:r>
      <w:r w:rsidR="00A8533B">
        <w:rPr>
          <w:vertAlign w:val="superscript"/>
        </w:rPr>
        <w:t>13</w:t>
      </w:r>
      <w:r w:rsidR="00A8533B">
        <w:t xml:space="preserve"> labelling experiments, in vitro derived quantitative kinetic information, biochemical knowledge, mathematical modelling, and genetic perturbations, we </w:t>
      </w:r>
      <w:r w:rsidR="00993B20">
        <w:t>were</w:t>
      </w:r>
      <w:r w:rsidR="00A8533B">
        <w:t xml:space="preserve"> able to discover and identify the functional role of a previously overlooked (in-vitro) allosteric interaction and quantify its effect over time, during the rapid response of </w:t>
      </w:r>
      <w:r w:rsidR="00A8533B" w:rsidRPr="00631C12">
        <w:rPr>
          <w:i/>
        </w:rPr>
        <w:t>E. coli</w:t>
      </w:r>
      <w:r w:rsidR="00A8533B">
        <w:t xml:space="preserve"> to oxidative stress. </w:t>
      </w:r>
      <w:r w:rsidR="00C1561B">
        <w:t>T</w:t>
      </w:r>
      <w:r w:rsidR="00C1561B">
        <w:t xml:space="preserve">hrough our </w:t>
      </w:r>
      <w:r w:rsidR="00DA4FC7">
        <w:t xml:space="preserve">data and </w:t>
      </w:r>
      <w:r w:rsidR="00C1561B">
        <w:t>analysis we generate</w:t>
      </w:r>
      <w:r w:rsidR="00AB4B9A">
        <w:t>d</w:t>
      </w:r>
      <w:r w:rsidR="00C1561B">
        <w:t xml:space="preserve"> hypotheses regarding the regulatory logic behind the intricate regulatory circuitry</w:t>
      </w:r>
      <w:r w:rsidR="00D939F8">
        <w:t xml:space="preserve"> and</w:t>
      </w:r>
      <w:r w:rsidR="00A8533B">
        <w:t xml:space="preserve"> went on to reverse engineer </w:t>
      </w:r>
      <w:r w:rsidR="00705462">
        <w:t>it</w:t>
      </w:r>
      <w:r w:rsidR="00A8533B">
        <w:t>, and validat</w:t>
      </w:r>
      <w:r w:rsidR="00705462">
        <w:t>ing</w:t>
      </w:r>
      <w:r w:rsidR="00A8533B">
        <w:t xml:space="preserve"> our understanding using genetically engineered strains.</w:t>
      </w:r>
    </w:p>
    <w:p w14:paraId="74DBA1B4" w14:textId="71E6EF7C" w:rsidR="005A049C" w:rsidRPr="005A049C" w:rsidRDefault="001F4199" w:rsidP="00186B54">
      <w:r>
        <w:t>We f</w:t>
      </w:r>
      <w:r w:rsidR="00F86E23">
        <w:t>ou</w:t>
      </w:r>
      <w:r>
        <w:t>nd that cells do not fully utilize the flux capacity of the oxidative PP pathway enzyme G6PDH</w:t>
      </w:r>
      <w:r w:rsidR="002A2168">
        <w:t xml:space="preserve"> under growth on </w:t>
      </w:r>
      <w:r w:rsidR="00770BEB">
        <w:t xml:space="preserve">Glucose, </w:t>
      </w:r>
      <w:r w:rsidR="00741CAE">
        <w:t>a decision that</w:t>
      </w:r>
      <w:r>
        <w:t xml:space="preserve"> is implemented through the </w:t>
      </w:r>
      <w:r w:rsidR="00770BEB">
        <w:t xml:space="preserve">allosteric </w:t>
      </w:r>
      <w:r>
        <w:t xml:space="preserve">inhibition </w:t>
      </w:r>
      <w:r w:rsidR="00770BEB">
        <w:t xml:space="preserve">of the enzyme by </w:t>
      </w:r>
      <w:r w:rsidR="00740F0E">
        <w:t xml:space="preserve">the </w:t>
      </w:r>
      <w:r w:rsidR="00770BEB">
        <w:t>cofactor NADPH.</w:t>
      </w:r>
      <w:r w:rsidR="00866802">
        <w:t xml:space="preserve"> Feedback </w:t>
      </w:r>
      <w:r w:rsidR="007A0250">
        <w:t xml:space="preserve">inhibition of G6PDH by NADPH allows </w:t>
      </w:r>
      <w:r w:rsidR="00866802">
        <w:t>cells to maintain some flux capacity in reserve under normal growth, making them able to rapidly respond to oxidative stress.</w:t>
      </w:r>
      <w:r w:rsidR="00770BEB">
        <w:t xml:space="preserve"> </w:t>
      </w:r>
      <w:r w:rsidR="00A83C99">
        <w:t>Thus, this</w:t>
      </w:r>
      <w:r w:rsidR="00770BEB">
        <w:t xml:space="preserve"> metabolite</w:t>
      </w:r>
      <w:r w:rsidR="00154C80">
        <w:t>-enzyme interaction</w:t>
      </w:r>
      <w:r w:rsidR="00770BEB">
        <w:t xml:space="preserve"> works like a va</w:t>
      </w:r>
      <w:r w:rsidR="00154C80">
        <w:t>lve in the system: scavenging of the stress-mediated elevated ROS levels depletes NADPH pools, which in turn alleviate the inhibition of G6PDH and allow</w:t>
      </w:r>
      <w:r w:rsidR="002D5245">
        <w:t xml:space="preserve"> </w:t>
      </w:r>
      <w:r w:rsidR="00926052">
        <w:t xml:space="preserve">the enzyme to carry more </w:t>
      </w:r>
      <w:r w:rsidR="002D5245">
        <w:t>flux</w:t>
      </w:r>
      <w:r w:rsidR="00926052">
        <w:t>,</w:t>
      </w:r>
      <w:r w:rsidR="00FB2903">
        <w:t xml:space="preserve"> </w:t>
      </w:r>
      <w:r w:rsidR="00926052">
        <w:t xml:space="preserve">bringing it closer to its </w:t>
      </w:r>
      <w:r w:rsidR="00733765">
        <w:t>optimal</w:t>
      </w:r>
      <w:r w:rsidR="00926052">
        <w:t xml:space="preserve"> flux capacity</w:t>
      </w:r>
      <w:r w:rsidR="002D5245">
        <w:t>. Thereby,</w:t>
      </w:r>
      <w:r w:rsidR="00154C80">
        <w:t xml:space="preserve"> </w:t>
      </w:r>
      <w:r w:rsidR="002D5245">
        <w:t>cells increase</w:t>
      </w:r>
      <w:r w:rsidR="00154C80">
        <w:t xml:space="preserve"> the PP pathway flux by ~20% almost instantaneously</w:t>
      </w:r>
      <w:r w:rsidR="00C911D2">
        <w:t xml:space="preserve"> and in this way,</w:t>
      </w:r>
      <w:r w:rsidR="005F74C1">
        <w:t xml:space="preserve"> manage to</w:t>
      </w:r>
      <w:r w:rsidR="00B11B6C">
        <w:t xml:space="preserve"> </w:t>
      </w:r>
      <w:r w:rsidR="005F74C1">
        <w:t>rebalance their redox state and stabilize the useful NADPH pools.</w:t>
      </w:r>
      <w:r w:rsidR="005A049C">
        <w:t xml:space="preserve"> </w:t>
      </w:r>
      <w:r w:rsidR="00500B1D">
        <w:t>We show</w:t>
      </w:r>
      <w:r w:rsidR="005613FD">
        <w:t>ed</w:t>
      </w:r>
      <w:r w:rsidR="00B12C36">
        <w:t xml:space="preserve"> that cells</w:t>
      </w:r>
      <w:r w:rsidR="005A049C">
        <w:t xml:space="preserve"> </w:t>
      </w:r>
      <w:r w:rsidR="00B12C36">
        <w:t>which</w:t>
      </w:r>
      <w:r w:rsidR="005A049C">
        <w:t xml:space="preserve"> lack such plasticity</w:t>
      </w:r>
      <w:r w:rsidR="00487B60">
        <w:t xml:space="preserve"> and cannot rapidly reroute their flux</w:t>
      </w:r>
      <w:r w:rsidR="005A049C">
        <w:t xml:space="preserve">, like </w:t>
      </w:r>
      <w:r w:rsidR="005A049C">
        <w:rPr>
          <w:lang w:val="el-GR"/>
        </w:rPr>
        <w:t>Δ</w:t>
      </w:r>
      <w:proofErr w:type="spellStart"/>
      <w:r w:rsidR="005A049C">
        <w:t>pgi</w:t>
      </w:r>
      <w:proofErr w:type="spellEnd"/>
      <w:r w:rsidR="005A049C">
        <w:t xml:space="preserve"> mutants, </w:t>
      </w:r>
      <w:r w:rsidR="00603FB0">
        <w:t xml:space="preserve">are much more sensitive to oxidative stress. </w:t>
      </w:r>
      <w:r w:rsidR="00490286">
        <w:t>What is more, we show</w:t>
      </w:r>
      <w:r w:rsidR="008639FE">
        <w:t>ed</w:t>
      </w:r>
      <w:r w:rsidR="00490286">
        <w:t xml:space="preserve"> that cells with lower reserve capacity – we use</w:t>
      </w:r>
      <w:r w:rsidR="00E65FB2">
        <w:t>d</w:t>
      </w:r>
      <w:r w:rsidR="009A10CE">
        <w:t xml:space="preserve"> titratable</w:t>
      </w:r>
      <w:r w:rsidR="00490286">
        <w:t xml:space="preserve"> G6PDH enzyme levels as proxy – are also much more sensitive to </w:t>
      </w:r>
      <w:r w:rsidR="00490286">
        <w:t>H</w:t>
      </w:r>
      <w:r w:rsidR="00490286" w:rsidRPr="007F41A7">
        <w:rPr>
          <w:vertAlign w:val="subscript"/>
        </w:rPr>
        <w:t>2</w:t>
      </w:r>
      <w:r w:rsidR="00490286">
        <w:t>O</w:t>
      </w:r>
      <w:r w:rsidR="00490286" w:rsidRPr="007F41A7">
        <w:rPr>
          <w:vertAlign w:val="subscript"/>
        </w:rPr>
        <w:t>2</w:t>
      </w:r>
      <w:r w:rsidR="00490286">
        <w:t xml:space="preserve"> induced oxidative stress</w:t>
      </w:r>
      <w:r w:rsidR="00490286">
        <w:t>, highlighting the importance of the mechanism we describe</w:t>
      </w:r>
      <w:r w:rsidR="00BB5CC7">
        <w:t>d</w:t>
      </w:r>
      <w:r w:rsidR="00490286">
        <w:t xml:space="preserve">. </w:t>
      </w:r>
    </w:p>
    <w:p w14:paraId="47FBA612" w14:textId="60F3180A" w:rsidR="009D7FBD" w:rsidRPr="00C130E4" w:rsidRDefault="009D7FBD">
      <w:pPr>
        <w:rPr>
          <w:lang w:val="es-ES"/>
        </w:rPr>
      </w:pPr>
      <w:r w:rsidRPr="002E1919">
        <w:rPr>
          <w:sz w:val="26"/>
          <w:szCs w:val="26"/>
          <w:lang w:val="es-ES"/>
        </w:rPr>
        <w:br w:type="column"/>
      </w:r>
      <w:proofErr w:type="spellStart"/>
      <w:r w:rsidRPr="00C130E4">
        <w:rPr>
          <w:b/>
          <w:sz w:val="26"/>
          <w:szCs w:val="26"/>
          <w:lang w:val="es-ES"/>
        </w:rPr>
        <w:lastRenderedPageBreak/>
        <w:t>References</w:t>
      </w:r>
      <w:proofErr w:type="spellEnd"/>
    </w:p>
    <w:p w14:paraId="6A9CF7A2" w14:textId="71E94E2D" w:rsidR="00AB4CDE" w:rsidRPr="00AB4CDE" w:rsidRDefault="00665251">
      <w:pPr>
        <w:widowControl w:val="0"/>
        <w:autoSpaceDE w:val="0"/>
        <w:autoSpaceDN w:val="0"/>
        <w:adjustRightInd w:val="0"/>
        <w:spacing w:after="140" w:line="288" w:lineRule="auto"/>
        <w:ind w:left="480" w:hanging="480"/>
        <w:rPr>
          <w:rFonts w:ascii="Calibri" w:hAnsi="Calibri" w:cs="Times New Roman"/>
          <w:noProof/>
          <w:szCs w:val="24"/>
        </w:rPr>
      </w:pPr>
      <w:r>
        <w:fldChar w:fldCharType="begin" w:fldLock="1"/>
      </w:r>
      <w:r>
        <w:instrText xml:space="preserve">ADDIN Mendeley Bibliography CSL_BIBLIOGRAPHY </w:instrText>
      </w:r>
      <w:r>
        <w:fldChar w:fldCharType="separate"/>
      </w:r>
      <w:r w:rsidR="00AB4CDE" w:rsidRPr="00AB4CDE">
        <w:rPr>
          <w:rFonts w:ascii="Calibri" w:hAnsi="Calibri" w:cs="Times New Roman"/>
          <w:noProof/>
          <w:szCs w:val="24"/>
        </w:rPr>
        <w:t xml:space="preserve">Anastasiou, D. et al., 2011. Inhibition of pyruvate kinase M2 by reactive oxygen species contributes to cellular antioxidant responses. </w:t>
      </w:r>
      <w:r w:rsidR="00AB4CDE" w:rsidRPr="00AB4CDE">
        <w:rPr>
          <w:rFonts w:ascii="Calibri" w:hAnsi="Calibri" w:cs="Times New Roman"/>
          <w:i/>
          <w:iCs/>
          <w:noProof/>
          <w:szCs w:val="24"/>
        </w:rPr>
        <w:t>Science (New York, N.Y.)</w:t>
      </w:r>
      <w:r w:rsidR="00AB4CDE" w:rsidRPr="00AB4CDE">
        <w:rPr>
          <w:rFonts w:ascii="Calibri" w:hAnsi="Calibri" w:cs="Times New Roman"/>
          <w:noProof/>
          <w:szCs w:val="24"/>
        </w:rPr>
        <w:t>, 334(6060), pp.1278–83. Available at: http://www.pubmedcentral.nih.gov/articlerender.fcgi?artid=3471535&amp;tool=pmcentrez&amp;rendertype=abstract [Accessed April 9, 2015].</w:t>
      </w:r>
    </w:p>
    <w:p w14:paraId="22D4E2D0"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Baez, A. &amp; Shiloach, J., 2013. Escherichia coli avoids high dissolved oxygen stress by activation of SoxRS and manganese-superoxide dismutase. </w:t>
      </w:r>
      <w:r w:rsidRPr="00AB4CDE">
        <w:rPr>
          <w:rFonts w:ascii="Calibri" w:hAnsi="Calibri" w:cs="Times New Roman"/>
          <w:i/>
          <w:iCs/>
          <w:noProof/>
          <w:szCs w:val="24"/>
        </w:rPr>
        <w:t>Microbial cell factories</w:t>
      </w:r>
      <w:r w:rsidRPr="00AB4CDE">
        <w:rPr>
          <w:rFonts w:ascii="Calibri" w:hAnsi="Calibri" w:cs="Times New Roman"/>
          <w:noProof/>
          <w:szCs w:val="24"/>
        </w:rPr>
        <w:t>, 12, p.23. Available at: http://www.pubmedcentral.nih.gov/articlerender.fcgi?artid=3605374&amp;tool=pmcentrez&amp;rendertype=abstract [Accessed July 10, 2014].</w:t>
      </w:r>
    </w:p>
    <w:p w14:paraId="5C0DFAAF"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Blanchard, J.L. et al., 2007. Rapid changes in gene expression dynamics in response to superoxide reveal SoxRS-dependent and independent transcriptional networks. </w:t>
      </w:r>
      <w:r w:rsidRPr="00AB4CDE">
        <w:rPr>
          <w:rFonts w:ascii="Calibri" w:hAnsi="Calibri" w:cs="Times New Roman"/>
          <w:i/>
          <w:iCs/>
          <w:noProof/>
          <w:szCs w:val="24"/>
        </w:rPr>
        <w:t>PloS one</w:t>
      </w:r>
      <w:r w:rsidRPr="00AB4CDE">
        <w:rPr>
          <w:rFonts w:ascii="Calibri" w:hAnsi="Calibri" w:cs="Times New Roman"/>
          <w:noProof/>
          <w:szCs w:val="24"/>
        </w:rPr>
        <w:t>, 2(11), p.e1186. Available at: http://www.pubmedcentral.nih.gov/articlerender.fcgi?artid=2064960&amp;tool=pmcentrez&amp;rendertype=abstract [Accessed June 18, 2014].</w:t>
      </w:r>
    </w:p>
    <w:p w14:paraId="1F570376"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Brumaghim, J.L. et al., 2003. Effects of Hydrogen Peroxide upon Nicotinamide Nucleotide Metabolism in Escherichia coli: CHANGES IN ENZYME LEVELS AND NICOTINAMIDE NUCLEOTIDE POOLS AND STUDIES OF THE OXIDATION OF NAD(P)H BY Fe(III). </w:t>
      </w:r>
      <w:r w:rsidRPr="00AB4CDE">
        <w:rPr>
          <w:rFonts w:ascii="Calibri" w:hAnsi="Calibri" w:cs="Times New Roman"/>
          <w:i/>
          <w:iCs/>
          <w:noProof/>
          <w:szCs w:val="24"/>
        </w:rPr>
        <w:t>Journal of Biological Chemistry</w:t>
      </w:r>
      <w:r w:rsidRPr="00AB4CDE">
        <w:rPr>
          <w:rFonts w:ascii="Calibri" w:hAnsi="Calibri" w:cs="Times New Roman"/>
          <w:noProof/>
          <w:szCs w:val="24"/>
        </w:rPr>
        <w:t>, 278(43), pp.42495–42504. Available at: http://www.jbc.org/cgi/doi/10.1074/jbc.M306251200 [Accessed October 11, 2016].</w:t>
      </w:r>
    </w:p>
    <w:p w14:paraId="682C9151"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Byrne, R.T. et al., 2014. Escherichia coli genes and pathways involved in surviving extreme exposure to ionizing radiation. </w:t>
      </w:r>
      <w:r w:rsidRPr="00AB4CDE">
        <w:rPr>
          <w:rFonts w:ascii="Calibri" w:hAnsi="Calibri" w:cs="Times New Roman"/>
          <w:i/>
          <w:iCs/>
          <w:noProof/>
          <w:szCs w:val="24"/>
        </w:rPr>
        <w:t>Journal of bacteriology</w:t>
      </w:r>
      <w:r w:rsidRPr="00AB4CDE">
        <w:rPr>
          <w:rFonts w:ascii="Calibri" w:hAnsi="Calibri" w:cs="Times New Roman"/>
          <w:noProof/>
          <w:szCs w:val="24"/>
        </w:rPr>
        <w:t>, 196(20), pp.3534–45. Available at: http://www.ncbi.nlm.nih.gov/pubmed/25049088 [Accessed October 12, 2016].</w:t>
      </w:r>
    </w:p>
    <w:p w14:paraId="10CFCD42"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Chechik, G. et al., 2008. Activity motifs reveal principles of timing in transcriptional control of the yeast metabolic network. </w:t>
      </w:r>
      <w:r w:rsidRPr="00AB4CDE">
        <w:rPr>
          <w:rFonts w:ascii="Calibri" w:hAnsi="Calibri" w:cs="Times New Roman"/>
          <w:i/>
          <w:iCs/>
          <w:noProof/>
          <w:szCs w:val="24"/>
        </w:rPr>
        <w:t>Nature Biotechnology</w:t>
      </w:r>
      <w:r w:rsidRPr="00AB4CDE">
        <w:rPr>
          <w:rFonts w:ascii="Calibri" w:hAnsi="Calibri" w:cs="Times New Roman"/>
          <w:noProof/>
          <w:szCs w:val="24"/>
        </w:rPr>
        <w:t>, 26(11), pp.1251–1259. Available at: http://dx.doi.org/10.1038/nbt.1499 [Accessed April 14, 2015].</w:t>
      </w:r>
    </w:p>
    <w:p w14:paraId="0F0227FC"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Fang, Y.-Z., Yang, S. &amp; Wu, G., 2002. Free radicals, antioxidants, and nutrition. </w:t>
      </w:r>
      <w:r w:rsidRPr="00AB4CDE">
        <w:rPr>
          <w:rFonts w:ascii="Calibri" w:hAnsi="Calibri" w:cs="Times New Roman"/>
          <w:i/>
          <w:iCs/>
          <w:noProof/>
          <w:szCs w:val="24"/>
        </w:rPr>
        <w:t>Nutrition (Burbank, Los Angeles County, Calif.)</w:t>
      </w:r>
      <w:r w:rsidRPr="00AB4CDE">
        <w:rPr>
          <w:rFonts w:ascii="Calibri" w:hAnsi="Calibri" w:cs="Times New Roman"/>
          <w:noProof/>
          <w:szCs w:val="24"/>
        </w:rPr>
        <w:t>, 18(10), pp.872–9. Available at: http://www.ncbi.nlm.nih.gov/pubmed/12361782 [Accessed November 2, 2015].</w:t>
      </w:r>
    </w:p>
    <w:p w14:paraId="60C49B34"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Finkel, T., 2003. Oxidant signals and oxidative stress. </w:t>
      </w:r>
      <w:r w:rsidRPr="00AB4CDE">
        <w:rPr>
          <w:rFonts w:ascii="Calibri" w:hAnsi="Calibri" w:cs="Times New Roman"/>
          <w:i/>
          <w:iCs/>
          <w:noProof/>
          <w:szCs w:val="24"/>
        </w:rPr>
        <w:t>Current Opinion in Cell Biology</w:t>
      </w:r>
      <w:r w:rsidRPr="00AB4CDE">
        <w:rPr>
          <w:rFonts w:ascii="Calibri" w:hAnsi="Calibri" w:cs="Times New Roman"/>
          <w:noProof/>
          <w:szCs w:val="24"/>
        </w:rPr>
        <w:t>, 15(2), pp.247–254. Available at: http://www.sciencedirect.com/science/article/pii/S0955067403000024 [Accessed June 4, 2015].</w:t>
      </w:r>
    </w:p>
    <w:p w14:paraId="7182FD9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Fischer, E. &amp; Sauer, U., 2003. Metabolic flux profiling of Escherichia coli mutants in central carbon metabolism using GC-MS. </w:t>
      </w:r>
      <w:r w:rsidRPr="00AB4CDE">
        <w:rPr>
          <w:rFonts w:ascii="Calibri" w:hAnsi="Calibri" w:cs="Times New Roman"/>
          <w:i/>
          <w:iCs/>
          <w:noProof/>
          <w:szCs w:val="24"/>
        </w:rPr>
        <w:t>European journal of biochemistry</w:t>
      </w:r>
      <w:r w:rsidRPr="00AB4CDE">
        <w:rPr>
          <w:rFonts w:ascii="Calibri" w:hAnsi="Calibri" w:cs="Times New Roman"/>
          <w:noProof/>
          <w:szCs w:val="24"/>
        </w:rPr>
        <w:t>, 270(5), pp.880–91. Available at: http://www.ncbi.nlm.nih.gov/pubmed/12603321 [Accessed December 22, 2016].</w:t>
      </w:r>
    </w:p>
    <w:p w14:paraId="49488D89"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Fuhrer, T., Fischer, E. &amp; Sauer, U., 2005. Experimental identification and quantification of glucose metabolism in seven bacterial species. </w:t>
      </w:r>
      <w:r w:rsidRPr="00AB4CDE">
        <w:rPr>
          <w:rFonts w:ascii="Calibri" w:hAnsi="Calibri" w:cs="Times New Roman"/>
          <w:i/>
          <w:iCs/>
          <w:noProof/>
          <w:szCs w:val="24"/>
        </w:rPr>
        <w:t>Journal of bacteriology</w:t>
      </w:r>
      <w:r w:rsidRPr="00AB4CDE">
        <w:rPr>
          <w:rFonts w:ascii="Calibri" w:hAnsi="Calibri" w:cs="Times New Roman"/>
          <w:noProof/>
          <w:szCs w:val="24"/>
        </w:rPr>
        <w:t>, 187(5), pp.1581–90. Available at: http://www.ncbi.nlm.nih.gov/pubmed/15716428 [Accessed December 22, 2016].</w:t>
      </w:r>
    </w:p>
    <w:p w14:paraId="7F6A9343"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lastRenderedPageBreak/>
        <w:t xml:space="preserve">Fuhrer, T. &amp; Sauer, U., 2009. Different biochemical mechanisms ensure network-wide balancing of reducing equivalents in microbial metabolism. </w:t>
      </w:r>
      <w:r w:rsidRPr="00AB4CDE">
        <w:rPr>
          <w:rFonts w:ascii="Calibri" w:hAnsi="Calibri" w:cs="Times New Roman"/>
          <w:i/>
          <w:iCs/>
          <w:noProof/>
          <w:szCs w:val="24"/>
        </w:rPr>
        <w:t>Journal of bacteriology</w:t>
      </w:r>
      <w:r w:rsidRPr="00AB4CDE">
        <w:rPr>
          <w:rFonts w:ascii="Calibri" w:hAnsi="Calibri" w:cs="Times New Roman"/>
          <w:noProof/>
          <w:szCs w:val="24"/>
        </w:rPr>
        <w:t>, 191(7), pp.2112–21. Available at: http://www.ncbi.nlm.nih.gov/pubmed/19181802 [Accessed December 22, 2016].</w:t>
      </w:r>
    </w:p>
    <w:p w14:paraId="36A07105"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Gerosa, L. et al., 2015. Pseudo-transition Analysis Identifies the Key Regulators of Dynamic Metabolic Adaptations from Steady-State Data. </w:t>
      </w:r>
      <w:r w:rsidRPr="00AB4CDE">
        <w:rPr>
          <w:rFonts w:ascii="Calibri" w:hAnsi="Calibri" w:cs="Times New Roman"/>
          <w:i/>
          <w:iCs/>
          <w:noProof/>
          <w:szCs w:val="24"/>
        </w:rPr>
        <w:t>Cell Systems</w:t>
      </w:r>
      <w:r w:rsidRPr="00AB4CDE">
        <w:rPr>
          <w:rFonts w:ascii="Calibri" w:hAnsi="Calibri" w:cs="Times New Roman"/>
          <w:noProof/>
          <w:szCs w:val="24"/>
        </w:rPr>
        <w:t>, 1(4), pp.270–282. Available at: http://www.cell.com/article/S2405471215001465/fulltext [Accessed October 26, 2015].</w:t>
      </w:r>
    </w:p>
    <w:p w14:paraId="441C9413"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Grant, C.M., 2008. Metabolic reconfiguration is a regulated response to oxidative stress. </w:t>
      </w:r>
      <w:r w:rsidRPr="00AB4CDE">
        <w:rPr>
          <w:rFonts w:ascii="Calibri" w:hAnsi="Calibri" w:cs="Times New Roman"/>
          <w:i/>
          <w:iCs/>
          <w:noProof/>
          <w:szCs w:val="24"/>
        </w:rPr>
        <w:t>Journal of biology</w:t>
      </w:r>
      <w:r w:rsidRPr="00AB4CDE">
        <w:rPr>
          <w:rFonts w:ascii="Calibri" w:hAnsi="Calibri" w:cs="Times New Roman"/>
          <w:noProof/>
          <w:szCs w:val="24"/>
        </w:rPr>
        <w:t>, 7(1), p.1. Available at: http://jbiol.com/content/7/1/1 [Accessed July 10, 2014].</w:t>
      </w:r>
    </w:p>
    <w:p w14:paraId="17696CC7"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Greenberg, J.T. &amp; Demple, B., 1989. A global response induced in Escherichia coli by redox-cycling agents overlaps with that induced by peroxide stress. </w:t>
      </w:r>
      <w:r w:rsidRPr="00AB4CDE">
        <w:rPr>
          <w:rFonts w:ascii="Calibri" w:hAnsi="Calibri" w:cs="Times New Roman"/>
          <w:i/>
          <w:iCs/>
          <w:noProof/>
          <w:szCs w:val="24"/>
        </w:rPr>
        <w:t>Journal of bacteriology</w:t>
      </w:r>
      <w:r w:rsidRPr="00AB4CDE">
        <w:rPr>
          <w:rFonts w:ascii="Calibri" w:hAnsi="Calibri" w:cs="Times New Roman"/>
          <w:noProof/>
          <w:szCs w:val="24"/>
        </w:rPr>
        <w:t>, 171(7), pp.3933–9. Available at: http://www.pubmedcentral.nih.gov/articlerender.fcgi?artid=210145&amp;tool=pmcentrez&amp;rendertype=abstract [Accessed July 11, 2014].</w:t>
      </w:r>
    </w:p>
    <w:p w14:paraId="427ED9E5"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Hua, Q. et al., 2003. Responses of the central metabolism in Escherichia coli to phosphoglucose isomerase and glucose-6-phosphate dehydrogenase knockouts. </w:t>
      </w:r>
      <w:r w:rsidRPr="00AB4CDE">
        <w:rPr>
          <w:rFonts w:ascii="Calibri" w:hAnsi="Calibri" w:cs="Times New Roman"/>
          <w:i/>
          <w:iCs/>
          <w:noProof/>
          <w:szCs w:val="24"/>
        </w:rPr>
        <w:t>Journal of bacteriology</w:t>
      </w:r>
      <w:r w:rsidRPr="00AB4CDE">
        <w:rPr>
          <w:rFonts w:ascii="Calibri" w:hAnsi="Calibri" w:cs="Times New Roman"/>
          <w:noProof/>
          <w:szCs w:val="24"/>
        </w:rPr>
        <w:t>, 185(24), pp.7053–67. Available at: http://www.ncbi.nlm.nih.gov/pubmed/14645264 [Accessed November 14, 2016].</w:t>
      </w:r>
    </w:p>
    <w:p w14:paraId="177A0A99"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Imlay, J.A., 2013. The molecular mechanisms and physiological consequences of oxidative stress: lessons from a model bacterium. </w:t>
      </w:r>
      <w:r w:rsidRPr="00AB4CDE">
        <w:rPr>
          <w:rFonts w:ascii="Calibri" w:hAnsi="Calibri" w:cs="Times New Roman"/>
          <w:i/>
          <w:iCs/>
          <w:noProof/>
          <w:szCs w:val="24"/>
        </w:rPr>
        <w:t>Nature reviews. Microbiology</w:t>
      </w:r>
      <w:r w:rsidRPr="00AB4CDE">
        <w:rPr>
          <w:rFonts w:ascii="Calibri" w:hAnsi="Calibri" w:cs="Times New Roman"/>
          <w:noProof/>
          <w:szCs w:val="24"/>
        </w:rPr>
        <w:t>, 11(7), pp.443–54. Available at: http://dx.doi.org/10.1038/nrmicro3032 [Accessed May 23, 2014].</w:t>
      </w:r>
    </w:p>
    <w:p w14:paraId="3FF55258"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Kohen, R. &amp; Nyska, A., 2002. Oxidation of Biological Systems: Oxidative Stress Phenomena, Antioxidants, Redox Reactions, and Methods for Their Quantification. </w:t>
      </w:r>
      <w:r w:rsidRPr="00AB4CDE">
        <w:rPr>
          <w:rFonts w:ascii="Calibri" w:hAnsi="Calibri" w:cs="Times New Roman"/>
          <w:i/>
          <w:iCs/>
          <w:noProof/>
          <w:szCs w:val="24"/>
        </w:rPr>
        <w:t>Toxicologic Pathology</w:t>
      </w:r>
      <w:r w:rsidRPr="00AB4CDE">
        <w:rPr>
          <w:rFonts w:ascii="Calibri" w:hAnsi="Calibri" w:cs="Times New Roman"/>
          <w:noProof/>
          <w:szCs w:val="24"/>
        </w:rPr>
        <w:t>, 30(6), pp.620–650. Available at: http://tpx.sagepub.com/content/30/6/620 [Accessed June 5, 2015].</w:t>
      </w:r>
    </w:p>
    <w:p w14:paraId="4164CDB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Krüger, A. et al., 2011. The pentose phosphate pathway is a metabolic redox sensor and regulates transcription during the antioxidant response. </w:t>
      </w:r>
      <w:r w:rsidRPr="00AB4CDE">
        <w:rPr>
          <w:rFonts w:ascii="Calibri" w:hAnsi="Calibri" w:cs="Times New Roman"/>
          <w:i/>
          <w:iCs/>
          <w:noProof/>
          <w:szCs w:val="24"/>
        </w:rPr>
        <w:t>Antioxidants &amp; redox signaling</w:t>
      </w:r>
      <w:r w:rsidRPr="00AB4CDE">
        <w:rPr>
          <w:rFonts w:ascii="Calibri" w:hAnsi="Calibri" w:cs="Times New Roman"/>
          <w:noProof/>
          <w:szCs w:val="24"/>
        </w:rPr>
        <w:t>, 15(2), pp.311–24. Available at: http://www.ncbi.nlm.nih.gov/pubmed/21348809 [Accessed January 22, 2014].</w:t>
      </w:r>
    </w:p>
    <w:p w14:paraId="5335A858"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Kuehne, A. et al., 2015. Acute Activation of Oxidative Pentose Phosphate Pathway as First-Line Response to Oxidative Stress in Human Skin Cells. </w:t>
      </w:r>
      <w:r w:rsidRPr="00AB4CDE">
        <w:rPr>
          <w:rFonts w:ascii="Calibri" w:hAnsi="Calibri" w:cs="Times New Roman"/>
          <w:i/>
          <w:iCs/>
          <w:noProof/>
          <w:szCs w:val="24"/>
        </w:rPr>
        <w:t>Molecular cell</w:t>
      </w:r>
      <w:r w:rsidRPr="00AB4CDE">
        <w:rPr>
          <w:rFonts w:ascii="Calibri" w:hAnsi="Calibri" w:cs="Times New Roman"/>
          <w:noProof/>
          <w:szCs w:val="24"/>
        </w:rPr>
        <w:t>. Available at: http://www.cell.com/article/S1097276515004566/fulltext [Accessed July 22, 2015].</w:t>
      </w:r>
    </w:p>
    <w:p w14:paraId="4C882C42"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Kuepfer, L. et al., 2007. Ensemble modeling for analysis of cell signaling dynamics. </w:t>
      </w:r>
      <w:r w:rsidRPr="00AB4CDE">
        <w:rPr>
          <w:rFonts w:ascii="Calibri" w:hAnsi="Calibri" w:cs="Times New Roman"/>
          <w:i/>
          <w:iCs/>
          <w:noProof/>
          <w:szCs w:val="24"/>
        </w:rPr>
        <w:t>Nature biotechnology</w:t>
      </w:r>
      <w:r w:rsidRPr="00AB4CDE">
        <w:rPr>
          <w:rFonts w:ascii="Calibri" w:hAnsi="Calibri" w:cs="Times New Roman"/>
          <w:noProof/>
          <w:szCs w:val="24"/>
        </w:rPr>
        <w:t>, 25(9), pp.1001–6. Available at: http://dx.doi.org/10.1038/nbt1330 [Accessed November 9, 2014].</w:t>
      </w:r>
    </w:p>
    <w:p w14:paraId="1F16B639"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Link, H., Christodoulou, D. &amp; Sauer, U., 2014. Advancing metabolic models with kinetic information. </w:t>
      </w:r>
      <w:r w:rsidRPr="00AB4CDE">
        <w:rPr>
          <w:rFonts w:ascii="Calibri" w:hAnsi="Calibri" w:cs="Times New Roman"/>
          <w:i/>
          <w:iCs/>
          <w:noProof/>
          <w:szCs w:val="24"/>
        </w:rPr>
        <w:t>Current Opinion in Biotechnology</w:t>
      </w:r>
      <w:r w:rsidRPr="00AB4CDE">
        <w:rPr>
          <w:rFonts w:ascii="Calibri" w:hAnsi="Calibri" w:cs="Times New Roman"/>
          <w:noProof/>
          <w:szCs w:val="24"/>
        </w:rPr>
        <w:t>, 29, pp.8–14. Available at: http://www.ncbi.nlm.nih.gov/pubmed/24534671 [Accessed February 17, 2014].</w:t>
      </w:r>
    </w:p>
    <w:p w14:paraId="45595EC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Link, H., Kochanowski, K. &amp; Sauer, U., 2013a. Systematic identification of allosteric protein-metabolite interactions that control enzyme activity in vivo. </w:t>
      </w:r>
      <w:r w:rsidRPr="00AB4CDE">
        <w:rPr>
          <w:rFonts w:ascii="Calibri" w:hAnsi="Calibri" w:cs="Times New Roman"/>
          <w:i/>
          <w:iCs/>
          <w:noProof/>
          <w:szCs w:val="24"/>
        </w:rPr>
        <w:t>Nature Biotechnology</w:t>
      </w:r>
      <w:r w:rsidRPr="00AB4CDE">
        <w:rPr>
          <w:rFonts w:ascii="Calibri" w:hAnsi="Calibri" w:cs="Times New Roman"/>
          <w:noProof/>
          <w:szCs w:val="24"/>
        </w:rPr>
        <w:t xml:space="preserve">, advance on. Available at: </w:t>
      </w:r>
      <w:r w:rsidRPr="00AB4CDE">
        <w:rPr>
          <w:rFonts w:ascii="Calibri" w:hAnsi="Calibri" w:cs="Times New Roman"/>
          <w:noProof/>
          <w:szCs w:val="24"/>
        </w:rPr>
        <w:lastRenderedPageBreak/>
        <w:t>http://dx.doi.org/10.1038/nbt.2489 [Accessed March 4, 2013].</w:t>
      </w:r>
    </w:p>
    <w:p w14:paraId="1096E439"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Link, H., Kochanowski, K. &amp; Sauer, U., 2013b. Systematic identification of allosteric protein-metabolite interactions that control enzyme activity in vivo. </w:t>
      </w:r>
      <w:r w:rsidRPr="00AB4CDE">
        <w:rPr>
          <w:rFonts w:ascii="Calibri" w:hAnsi="Calibri" w:cs="Times New Roman"/>
          <w:i/>
          <w:iCs/>
          <w:noProof/>
          <w:szCs w:val="24"/>
        </w:rPr>
        <w:t>Nature biotechnology</w:t>
      </w:r>
      <w:r w:rsidRPr="00AB4CDE">
        <w:rPr>
          <w:rFonts w:ascii="Calibri" w:hAnsi="Calibri" w:cs="Times New Roman"/>
          <w:noProof/>
          <w:szCs w:val="24"/>
        </w:rPr>
        <w:t>, 31(4), pp.357–61. Available at: http://www.nature.com/nbt/journal/v31/n4/full/nbt.2489.html?WT.ec_id=NBT-201304 [Accessed October 22, 2015].</w:t>
      </w:r>
    </w:p>
    <w:p w14:paraId="07BE1AF4"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Mishra, S. &amp; Imlay, J., 2012. Why do bacteria use so many enzymes to scavenge hydrogen peroxide? </w:t>
      </w:r>
      <w:r w:rsidRPr="00AB4CDE">
        <w:rPr>
          <w:rFonts w:ascii="Calibri" w:hAnsi="Calibri" w:cs="Times New Roman"/>
          <w:i/>
          <w:iCs/>
          <w:noProof/>
          <w:szCs w:val="24"/>
        </w:rPr>
        <w:t>Archives of biochemistry and biophysics</w:t>
      </w:r>
      <w:r w:rsidRPr="00AB4CDE">
        <w:rPr>
          <w:rFonts w:ascii="Calibri" w:hAnsi="Calibri" w:cs="Times New Roman"/>
          <w:noProof/>
          <w:szCs w:val="24"/>
        </w:rPr>
        <w:t>, 525(2), pp.145–60. Available at: http://www.pubmedcentral.nih.gov/articlerender.fcgi?artid=3413786&amp;tool=pmcentrez&amp;rendertype=abstract [Accessed July 10, 2014].</w:t>
      </w:r>
    </w:p>
    <w:p w14:paraId="231CB79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Nunoshiba, T. et al., 1992. Two-stage control of an oxidative stress regulon: the Escherichia coli SoxR protein triggers redox-inducible expression of the soxS regulatory gene. </w:t>
      </w:r>
      <w:r w:rsidRPr="00AB4CDE">
        <w:rPr>
          <w:rFonts w:ascii="Calibri" w:hAnsi="Calibri" w:cs="Times New Roman"/>
          <w:i/>
          <w:iCs/>
          <w:noProof/>
          <w:szCs w:val="24"/>
        </w:rPr>
        <w:t>Journal of bacteriology</w:t>
      </w:r>
      <w:r w:rsidRPr="00AB4CDE">
        <w:rPr>
          <w:rFonts w:ascii="Calibri" w:hAnsi="Calibri" w:cs="Times New Roman"/>
          <w:noProof/>
          <w:szCs w:val="24"/>
        </w:rPr>
        <w:t>, 174(19), pp.6054–60. Available at: http://www.pubmedcentral.nih.gov/articlerender.fcgi?artid=207670&amp;tool=pmcentrez&amp;rendertype=abstract [Accessed August 5, 2015].</w:t>
      </w:r>
    </w:p>
    <w:p w14:paraId="1FBCEBFC"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Olavarría, K., Valdés, D. &amp; Cabrera, R., 2012. The cofactor preference of glucose-6-phosphate dehydrogenase from Escherichia</w:t>
      </w:r>
      <w:r w:rsidRPr="00AB4CDE">
        <w:rPr>
          <w:rFonts w:ascii="Calibri" w:hAnsi="Calibri" w:cs="Times New Roman"/>
          <w:noProof/>
          <w:szCs w:val="24"/>
        </w:rPr>
        <w:t> </w:t>
      </w:r>
      <w:r w:rsidRPr="00AB4CDE">
        <w:rPr>
          <w:rFonts w:ascii="Calibri" w:hAnsi="Calibri" w:cs="Times New Roman"/>
          <w:noProof/>
          <w:szCs w:val="24"/>
        </w:rPr>
        <w:t xml:space="preserve">coli- modeling the physiological production of reduced cofactors. </w:t>
      </w:r>
      <w:r w:rsidRPr="00AB4CDE">
        <w:rPr>
          <w:rFonts w:ascii="Calibri" w:hAnsi="Calibri" w:cs="Times New Roman"/>
          <w:i/>
          <w:iCs/>
          <w:noProof/>
          <w:szCs w:val="24"/>
        </w:rPr>
        <w:t>FEBS Journal</w:t>
      </w:r>
      <w:r w:rsidRPr="00AB4CDE">
        <w:rPr>
          <w:rFonts w:ascii="Calibri" w:hAnsi="Calibri" w:cs="Times New Roman"/>
          <w:noProof/>
          <w:szCs w:val="24"/>
        </w:rPr>
        <w:t>, 279(13), pp.2296–2309. Available at: http://doi.wiley.com/10.1111/j.1742-4658.2012.08610.x [Accessed July 8, 2016].</w:t>
      </w:r>
    </w:p>
    <w:p w14:paraId="2DB5F63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Ralser, M. et al., 2007a. Dynamic rerouting of the carbohydrate flux is key to counteracting oxidative stress. </w:t>
      </w:r>
      <w:r w:rsidRPr="00AB4CDE">
        <w:rPr>
          <w:rFonts w:ascii="Calibri" w:hAnsi="Calibri" w:cs="Times New Roman"/>
          <w:i/>
          <w:iCs/>
          <w:noProof/>
          <w:szCs w:val="24"/>
        </w:rPr>
        <w:t>Journal of biology</w:t>
      </w:r>
      <w:r w:rsidRPr="00AB4CDE">
        <w:rPr>
          <w:rFonts w:ascii="Calibri" w:hAnsi="Calibri" w:cs="Times New Roman"/>
          <w:noProof/>
          <w:szCs w:val="24"/>
        </w:rPr>
        <w:t>, 6(4), p.10. Available at: http://www.pubmedcentral.nih.gov/articlerender.fcgi?artid=2373902&amp;tool=pmcentrez&amp;rendertype=abstract [Accessed February 24, 2014].</w:t>
      </w:r>
    </w:p>
    <w:p w14:paraId="38B47E3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Ralser, M. et al., 2007b. Dynamic rerouting of the carbohydrate flux is key to counteracting oxidative stress. </w:t>
      </w:r>
      <w:r w:rsidRPr="00AB4CDE">
        <w:rPr>
          <w:rFonts w:ascii="Calibri" w:hAnsi="Calibri" w:cs="Times New Roman"/>
          <w:i/>
          <w:iCs/>
          <w:noProof/>
          <w:szCs w:val="24"/>
        </w:rPr>
        <w:t>Journal of biology</w:t>
      </w:r>
      <w:r w:rsidRPr="00AB4CDE">
        <w:rPr>
          <w:rFonts w:ascii="Calibri" w:hAnsi="Calibri" w:cs="Times New Roman"/>
          <w:noProof/>
          <w:szCs w:val="24"/>
        </w:rPr>
        <w:t>, 6(4), p.10. Available at: http://jbiol.com/content/6/4/10 [Accessed April 30, 2014].</w:t>
      </w:r>
    </w:p>
    <w:p w14:paraId="7F5BE291"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Ralser, M. et al., 2009. Metabolic reconfiguration precedes transcriptional regulation in the antioxidant response. </w:t>
      </w:r>
      <w:r w:rsidRPr="00AB4CDE">
        <w:rPr>
          <w:rFonts w:ascii="Calibri" w:hAnsi="Calibri" w:cs="Times New Roman"/>
          <w:i/>
          <w:iCs/>
          <w:noProof/>
          <w:szCs w:val="24"/>
        </w:rPr>
        <w:t>Nature biotechnology</w:t>
      </w:r>
      <w:r w:rsidRPr="00AB4CDE">
        <w:rPr>
          <w:rFonts w:ascii="Calibri" w:hAnsi="Calibri" w:cs="Times New Roman"/>
          <w:noProof/>
          <w:szCs w:val="24"/>
        </w:rPr>
        <w:t>, 27(7), pp.604–5. Available at: http://dx.doi.org/10.1038/nbt0709-604 [Accessed April 8, 2014].</w:t>
      </w:r>
    </w:p>
    <w:p w14:paraId="030FD0E9"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Rui, B. et al., 2010a. A systematic investigation of Escherichia coli central carbon metabolism in response to superoxide stress. </w:t>
      </w:r>
      <w:r w:rsidRPr="00AB4CDE">
        <w:rPr>
          <w:rFonts w:ascii="Calibri" w:hAnsi="Calibri" w:cs="Times New Roman"/>
          <w:i/>
          <w:iCs/>
          <w:noProof/>
          <w:szCs w:val="24"/>
        </w:rPr>
        <w:t>BMC systems biology</w:t>
      </w:r>
      <w:r w:rsidRPr="00AB4CDE">
        <w:rPr>
          <w:rFonts w:ascii="Calibri" w:hAnsi="Calibri" w:cs="Times New Roman"/>
          <w:noProof/>
          <w:szCs w:val="24"/>
        </w:rPr>
        <w:t>, 4(1), p.122. Available at: http://www.biomedcentral.com/1752-0509/4/122 [Accessed April 8, 2014].</w:t>
      </w:r>
    </w:p>
    <w:p w14:paraId="10CE3445"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Rui, B. et al., 2010b. A systematic investigation of Escherichia coli central carbon metabolism in response to superoxide stress. </w:t>
      </w:r>
      <w:r w:rsidRPr="00AB4CDE">
        <w:rPr>
          <w:rFonts w:ascii="Calibri" w:hAnsi="Calibri" w:cs="Times New Roman"/>
          <w:i/>
          <w:iCs/>
          <w:noProof/>
          <w:szCs w:val="24"/>
        </w:rPr>
        <w:t>BMC systems biology</w:t>
      </w:r>
      <w:r w:rsidRPr="00AB4CDE">
        <w:rPr>
          <w:rFonts w:ascii="Calibri" w:hAnsi="Calibri" w:cs="Times New Roman"/>
          <w:noProof/>
          <w:szCs w:val="24"/>
        </w:rPr>
        <w:t>, 4, p.122. Available at: http://www.pubmedcentral.nih.gov/articlerender.fcgi?artid=2944137&amp;tool=pmcentrez&amp;rendertype=abstract [Accessed August 6, 2015].</w:t>
      </w:r>
    </w:p>
    <w:p w14:paraId="51B7E255"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Sandoval, J.M., Arenas, F.A. &amp; Vásquez, C.C., 2011. Glucose-6-phosphate dehydrogenase protects Escherichia coli from tellurite-mediated oxidative stress. </w:t>
      </w:r>
      <w:r w:rsidRPr="00AB4CDE">
        <w:rPr>
          <w:rFonts w:ascii="Calibri" w:hAnsi="Calibri" w:cs="Times New Roman"/>
          <w:i/>
          <w:iCs/>
          <w:noProof/>
          <w:szCs w:val="24"/>
        </w:rPr>
        <w:t>PloS one</w:t>
      </w:r>
      <w:r w:rsidRPr="00AB4CDE">
        <w:rPr>
          <w:rFonts w:ascii="Calibri" w:hAnsi="Calibri" w:cs="Times New Roman"/>
          <w:noProof/>
          <w:szCs w:val="24"/>
        </w:rPr>
        <w:t xml:space="preserve">, 6(9), p.e25573. Available at: </w:t>
      </w:r>
      <w:r w:rsidRPr="00AB4CDE">
        <w:rPr>
          <w:rFonts w:ascii="Calibri" w:hAnsi="Calibri" w:cs="Times New Roman"/>
          <w:noProof/>
          <w:szCs w:val="24"/>
        </w:rPr>
        <w:lastRenderedPageBreak/>
        <w:t>http://www.plosone.org/article/info%3Adoi%2F10.1371%2Fjournal.pone.0025573#s1 [Accessed May 22, 2014].</w:t>
      </w:r>
    </w:p>
    <w:p w14:paraId="1672A841"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Sanwal, B.D., 1970a. Regulatory mechanisms involving nicotinamide adenine nucleotides as allosteric effectors. 3. Control of glucose 6-phosphate dehydrogenase. </w:t>
      </w:r>
      <w:r w:rsidRPr="00AB4CDE">
        <w:rPr>
          <w:rFonts w:ascii="Calibri" w:hAnsi="Calibri" w:cs="Times New Roman"/>
          <w:i/>
          <w:iCs/>
          <w:noProof/>
          <w:szCs w:val="24"/>
        </w:rPr>
        <w:t>The Journal of biological chemistry</w:t>
      </w:r>
      <w:r w:rsidRPr="00AB4CDE">
        <w:rPr>
          <w:rFonts w:ascii="Calibri" w:hAnsi="Calibri" w:cs="Times New Roman"/>
          <w:noProof/>
          <w:szCs w:val="24"/>
        </w:rPr>
        <w:t>, 245(7), pp.1626–31. Available at: http://www.ncbi.nlm.nih.gov/pubmed/4392411 [Accessed November 1, 2015].</w:t>
      </w:r>
    </w:p>
    <w:p w14:paraId="47AD8321"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Sanwal, B.D., 1970b. Regulatory mechanisms involving nicotinamide adenine nucleotides as allosteric effectors. 3. Control of glucose 6-phosphate dehydrogenase. </w:t>
      </w:r>
      <w:r w:rsidRPr="00AB4CDE">
        <w:rPr>
          <w:rFonts w:ascii="Calibri" w:hAnsi="Calibri" w:cs="Times New Roman"/>
          <w:i/>
          <w:iCs/>
          <w:noProof/>
          <w:szCs w:val="24"/>
        </w:rPr>
        <w:t>The Journal of biological chemistry</w:t>
      </w:r>
      <w:r w:rsidRPr="00AB4CDE">
        <w:rPr>
          <w:rFonts w:ascii="Calibri" w:hAnsi="Calibri" w:cs="Times New Roman"/>
          <w:noProof/>
          <w:szCs w:val="24"/>
        </w:rPr>
        <w:t>, 245(7), pp.1626–31. Available at: http://www.ncbi.nlm.nih.gov/pubmed/4392411 [Accessed July 8, 2016].</w:t>
      </w:r>
    </w:p>
    <w:p w14:paraId="668C67B2"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Sauer, U. et al., 2004. The soluble and membrane-bound transhydrogenases UdhA and PntAB have divergent functions in NADPH metabolism of Escherichia coli. </w:t>
      </w:r>
      <w:r w:rsidRPr="00AB4CDE">
        <w:rPr>
          <w:rFonts w:ascii="Calibri" w:hAnsi="Calibri" w:cs="Times New Roman"/>
          <w:i/>
          <w:iCs/>
          <w:noProof/>
          <w:szCs w:val="24"/>
        </w:rPr>
        <w:t>The Journal of biological chemistry</w:t>
      </w:r>
      <w:r w:rsidRPr="00AB4CDE">
        <w:rPr>
          <w:rFonts w:ascii="Calibri" w:hAnsi="Calibri" w:cs="Times New Roman"/>
          <w:noProof/>
          <w:szCs w:val="24"/>
        </w:rPr>
        <w:t>, 279(8), pp.6613–9. Available at: http://www.ncbi.nlm.nih.gov/pubmed/14660605 [Accessed December 22, 2016].</w:t>
      </w:r>
    </w:p>
    <w:p w14:paraId="33730848"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Shimizu, K., 2013. Regulation Systems of Bacteria such as Escherichia coli in Response to Nutrient Limitation and Environmental Stresses. </w:t>
      </w:r>
      <w:r w:rsidRPr="00AB4CDE">
        <w:rPr>
          <w:rFonts w:ascii="Calibri" w:hAnsi="Calibri" w:cs="Times New Roman"/>
          <w:i/>
          <w:iCs/>
          <w:noProof/>
          <w:szCs w:val="24"/>
        </w:rPr>
        <w:t>Metabolites</w:t>
      </w:r>
      <w:r w:rsidRPr="00AB4CDE">
        <w:rPr>
          <w:rFonts w:ascii="Calibri" w:hAnsi="Calibri" w:cs="Times New Roman"/>
          <w:noProof/>
          <w:szCs w:val="24"/>
        </w:rPr>
        <w:t>, 4(1), pp.1–35. Available at: http://www.mdpi.com/2218-1989/4/1/1/htm [Accessed April 14, 2014].</w:t>
      </w:r>
    </w:p>
    <w:p w14:paraId="5F118C38"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Stincone, A. et al., 2014. The return of metabolism: biochemistry and physiology of the pentose phosphate pathway. </w:t>
      </w:r>
      <w:r w:rsidRPr="00AB4CDE">
        <w:rPr>
          <w:rFonts w:ascii="Calibri" w:hAnsi="Calibri" w:cs="Times New Roman"/>
          <w:i/>
          <w:iCs/>
          <w:noProof/>
          <w:szCs w:val="24"/>
        </w:rPr>
        <w:t>Biological reviews of the Cambridge Philosophical Society</w:t>
      </w:r>
      <w:r w:rsidRPr="00AB4CDE">
        <w:rPr>
          <w:rFonts w:ascii="Calibri" w:hAnsi="Calibri" w:cs="Times New Roman"/>
          <w:noProof/>
          <w:szCs w:val="24"/>
        </w:rPr>
        <w:t>. Available at: http://www.ncbi.nlm.nih.gov/pubmed/25243985 [Accessed September 23, 2014].</w:t>
      </w:r>
    </w:p>
    <w:p w14:paraId="3F3D26EC"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Turkheimer, F.E., Hinz, R. &amp; Cunningham, V.J., 2003. On the undecidability among kinetic models: from model selection to model averaging. </w:t>
      </w:r>
      <w:r w:rsidRPr="00AB4CDE">
        <w:rPr>
          <w:rFonts w:ascii="Calibri" w:hAnsi="Calibri" w:cs="Times New Roman"/>
          <w:i/>
          <w:iCs/>
          <w:noProof/>
          <w:szCs w:val="24"/>
        </w:rPr>
        <w:t>Journal of cerebral blood flow and metabolism : official journal of the International Society of Cerebral Blood Flow and Metabolism</w:t>
      </w:r>
      <w:r w:rsidRPr="00AB4CDE">
        <w:rPr>
          <w:rFonts w:ascii="Calibri" w:hAnsi="Calibri" w:cs="Times New Roman"/>
          <w:noProof/>
          <w:szCs w:val="24"/>
        </w:rPr>
        <w:t>, 23(4), pp.490–8. Available at: http://www.ncbi.nlm.nih.gov/pubmed/12679726 [Accessed November 1, 2015].</w:t>
      </w:r>
    </w:p>
    <w:p w14:paraId="280AF8C3"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Valdivia-González, M., Pérez-Donoso, J.M. &amp; Vásquez, C.C., 2012. Effect of tellurite-mediated oxidative stress on the Escherichia coli glycolytic pathway. </w:t>
      </w:r>
      <w:r w:rsidRPr="00AB4CDE">
        <w:rPr>
          <w:rFonts w:ascii="Calibri" w:hAnsi="Calibri" w:cs="Times New Roman"/>
          <w:i/>
          <w:iCs/>
          <w:noProof/>
          <w:szCs w:val="24"/>
        </w:rPr>
        <w:t>BioMetals</w:t>
      </w:r>
      <w:r w:rsidRPr="00AB4CDE">
        <w:rPr>
          <w:rFonts w:ascii="Calibri" w:hAnsi="Calibri" w:cs="Times New Roman"/>
          <w:noProof/>
          <w:szCs w:val="24"/>
        </w:rPr>
        <w:t>, 25(2), pp.451–458. Available at: http://link.springer.com/10.1007/s10534-012-9518-x [Accessed October 12, 2016].</w:t>
      </w:r>
    </w:p>
    <w:p w14:paraId="47F62030"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Yuan, J., Bennett, B.D. &amp; Rabinowitz, J.D., 2008. Kinetic flux profiling for quantitation of cellular metabolic fluxes. </w:t>
      </w:r>
      <w:r w:rsidRPr="00AB4CDE">
        <w:rPr>
          <w:rFonts w:ascii="Calibri" w:hAnsi="Calibri" w:cs="Times New Roman"/>
          <w:i/>
          <w:iCs/>
          <w:noProof/>
          <w:szCs w:val="24"/>
        </w:rPr>
        <w:t>Nature protocols</w:t>
      </w:r>
      <w:r w:rsidRPr="00AB4CDE">
        <w:rPr>
          <w:rFonts w:ascii="Calibri" w:hAnsi="Calibri" w:cs="Times New Roman"/>
          <w:noProof/>
          <w:szCs w:val="24"/>
        </w:rPr>
        <w:t>, 3(8), pp.1328–40. Available at: http://www.pubmedcentral.nih.gov/articlerender.fcgi?artid=2710581&amp;tool=pmcentrez&amp;rendertype=abstract [Accessed June 7, 2015].</w:t>
      </w:r>
    </w:p>
    <w:p w14:paraId="483DB8FD" w14:textId="77777777" w:rsidR="00AB4CDE" w:rsidRPr="00AB4CDE" w:rsidRDefault="00AB4CDE">
      <w:pPr>
        <w:widowControl w:val="0"/>
        <w:autoSpaceDE w:val="0"/>
        <w:autoSpaceDN w:val="0"/>
        <w:adjustRightInd w:val="0"/>
        <w:spacing w:after="140" w:line="288" w:lineRule="auto"/>
        <w:ind w:left="480" w:hanging="480"/>
        <w:rPr>
          <w:rFonts w:ascii="Calibri" w:hAnsi="Calibri"/>
          <w:noProof/>
        </w:rPr>
      </w:pPr>
      <w:r w:rsidRPr="00AB4CDE">
        <w:rPr>
          <w:rFonts w:ascii="Calibri" w:hAnsi="Calibri" w:cs="Times New Roman"/>
          <w:noProof/>
          <w:szCs w:val="24"/>
        </w:rPr>
        <w:t xml:space="preserve">Zhao, J. et al., 2004. Effect of zwf gene knockout on the metabolism of Escherichia coli grown on glucose or acetate. </w:t>
      </w:r>
      <w:r w:rsidRPr="00AB4CDE">
        <w:rPr>
          <w:rFonts w:ascii="Calibri" w:hAnsi="Calibri" w:cs="Times New Roman"/>
          <w:i/>
          <w:iCs/>
          <w:noProof/>
          <w:szCs w:val="24"/>
        </w:rPr>
        <w:t>Metabolic Engineering</w:t>
      </w:r>
      <w:r w:rsidRPr="00AB4CDE">
        <w:rPr>
          <w:rFonts w:ascii="Calibri" w:hAnsi="Calibri" w:cs="Times New Roman"/>
          <w:noProof/>
          <w:szCs w:val="24"/>
        </w:rPr>
        <w:t>, 6(2), pp.164–174.</w:t>
      </w:r>
    </w:p>
    <w:p w14:paraId="71D9EA3F" w14:textId="781D52C5" w:rsidR="00AB4CDE" w:rsidRPr="00AB4CDE" w:rsidRDefault="00665251">
      <w:pPr>
        <w:widowControl w:val="0"/>
        <w:autoSpaceDE w:val="0"/>
        <w:autoSpaceDN w:val="0"/>
        <w:adjustRightInd w:val="0"/>
        <w:spacing w:after="140" w:line="288" w:lineRule="auto"/>
        <w:ind w:left="480" w:hanging="480"/>
        <w:rPr>
          <w:rFonts w:ascii="Calibri" w:hAnsi="Calibri" w:cs="Times New Roman"/>
          <w:noProof/>
          <w:szCs w:val="24"/>
        </w:rPr>
      </w:pPr>
      <w:r>
        <w:fldChar w:fldCharType="end"/>
      </w:r>
      <w:r w:rsidR="003628E9">
        <w:fldChar w:fldCharType="begin" w:fldLock="1"/>
      </w:r>
      <w:r w:rsidR="003628E9">
        <w:instrText xml:space="preserve">ADDIN Mendeley Bibliography CSL_BIBLIOGRAPHY </w:instrText>
      </w:r>
      <w:r w:rsidR="003628E9">
        <w:fldChar w:fldCharType="separate"/>
      </w:r>
      <w:r w:rsidR="00AB4CDE" w:rsidRPr="00AB4CDE">
        <w:rPr>
          <w:rFonts w:ascii="Calibri" w:hAnsi="Calibri" w:cs="Times New Roman"/>
          <w:noProof/>
          <w:szCs w:val="24"/>
        </w:rPr>
        <w:t xml:space="preserve">Anastasiou, D. et al., 2011. Inhibition of pyruvate kinase M2 by reactive oxygen species contributes to cellular antioxidant responses. </w:t>
      </w:r>
      <w:r w:rsidR="00AB4CDE" w:rsidRPr="00AB4CDE">
        <w:rPr>
          <w:rFonts w:ascii="Calibri" w:hAnsi="Calibri" w:cs="Times New Roman"/>
          <w:i/>
          <w:iCs/>
          <w:noProof/>
          <w:szCs w:val="24"/>
        </w:rPr>
        <w:t>Science (New York, N.Y.)</w:t>
      </w:r>
      <w:r w:rsidR="00AB4CDE" w:rsidRPr="00AB4CDE">
        <w:rPr>
          <w:rFonts w:ascii="Calibri" w:hAnsi="Calibri" w:cs="Times New Roman"/>
          <w:noProof/>
          <w:szCs w:val="24"/>
        </w:rPr>
        <w:t>, 334(6060), pp.1278–83. Available at: http://www.pubmedcentral.nih.gov/articlerender.fcgi?artid=3471535&amp;tool=pmcentrez&amp;rendertype=abstract [Accessed April 9, 2015].</w:t>
      </w:r>
    </w:p>
    <w:p w14:paraId="4FFC745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lastRenderedPageBreak/>
        <w:t xml:space="preserve">Baez, A. &amp; Shiloach, J., 2013. Escherichia coli avoids high dissolved oxygen stress by activation of SoxRS and manganese-superoxide dismutase. </w:t>
      </w:r>
      <w:r w:rsidRPr="00AB4CDE">
        <w:rPr>
          <w:rFonts w:ascii="Calibri" w:hAnsi="Calibri" w:cs="Times New Roman"/>
          <w:i/>
          <w:iCs/>
          <w:noProof/>
          <w:szCs w:val="24"/>
        </w:rPr>
        <w:t>Microbial cell factories</w:t>
      </w:r>
      <w:r w:rsidRPr="00AB4CDE">
        <w:rPr>
          <w:rFonts w:ascii="Calibri" w:hAnsi="Calibri" w:cs="Times New Roman"/>
          <w:noProof/>
          <w:szCs w:val="24"/>
        </w:rPr>
        <w:t>, 12, p.23. Available at: http://www.pubmedcentral.nih.gov/articlerender.fcgi?artid=3605374&amp;tool=pmcentrez&amp;rendertype=abstract [Accessed July 10, 2014].</w:t>
      </w:r>
    </w:p>
    <w:p w14:paraId="2308E8D5"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Blanchard, J.L. et al., 2007. Rapid changes in gene expression dynamics in response to superoxide reveal SoxRS-dependent and independent transcriptional networks. </w:t>
      </w:r>
      <w:r w:rsidRPr="00AB4CDE">
        <w:rPr>
          <w:rFonts w:ascii="Calibri" w:hAnsi="Calibri" w:cs="Times New Roman"/>
          <w:i/>
          <w:iCs/>
          <w:noProof/>
          <w:szCs w:val="24"/>
        </w:rPr>
        <w:t>PloS one</w:t>
      </w:r>
      <w:r w:rsidRPr="00AB4CDE">
        <w:rPr>
          <w:rFonts w:ascii="Calibri" w:hAnsi="Calibri" w:cs="Times New Roman"/>
          <w:noProof/>
          <w:szCs w:val="24"/>
        </w:rPr>
        <w:t>, 2(11), p.e1186. Available at: http://www.pubmedcentral.nih.gov/articlerender.fcgi?artid=2064960&amp;tool=pmcentrez&amp;rendertype=abstract [Accessed June 18, 2014].</w:t>
      </w:r>
    </w:p>
    <w:p w14:paraId="27D8ED13"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Brumaghim, J.L. et al., 2003. Effects of Hydrogen Peroxide upon Nicotinamide Nucleotide Metabolism in Escherichia coli: CHANGES IN ENZYME LEVELS AND NICOTINAMIDE NUCLEOTIDE POOLS AND STUDIES OF THE OXIDATION OF NAD(P)H BY Fe(III). </w:t>
      </w:r>
      <w:r w:rsidRPr="00AB4CDE">
        <w:rPr>
          <w:rFonts w:ascii="Calibri" w:hAnsi="Calibri" w:cs="Times New Roman"/>
          <w:i/>
          <w:iCs/>
          <w:noProof/>
          <w:szCs w:val="24"/>
        </w:rPr>
        <w:t>Journal of Biological Chemistry</w:t>
      </w:r>
      <w:r w:rsidRPr="00AB4CDE">
        <w:rPr>
          <w:rFonts w:ascii="Calibri" w:hAnsi="Calibri" w:cs="Times New Roman"/>
          <w:noProof/>
          <w:szCs w:val="24"/>
        </w:rPr>
        <w:t>, 278(43), pp.42495–42504. Available at: http://www.jbc.org/cgi/doi/10.1074/jbc.M306251200 [Accessed October 11, 2016].</w:t>
      </w:r>
    </w:p>
    <w:p w14:paraId="480BC67F"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Byrne, R.T. et al., 2014. Escherichia coli genes and pathways involved in surviving extreme exposure to ionizing radiation. </w:t>
      </w:r>
      <w:r w:rsidRPr="00AB4CDE">
        <w:rPr>
          <w:rFonts w:ascii="Calibri" w:hAnsi="Calibri" w:cs="Times New Roman"/>
          <w:i/>
          <w:iCs/>
          <w:noProof/>
          <w:szCs w:val="24"/>
        </w:rPr>
        <w:t>Journal of bacteriology</w:t>
      </w:r>
      <w:r w:rsidRPr="00AB4CDE">
        <w:rPr>
          <w:rFonts w:ascii="Calibri" w:hAnsi="Calibri" w:cs="Times New Roman"/>
          <w:noProof/>
          <w:szCs w:val="24"/>
        </w:rPr>
        <w:t>, 196(20), pp.3534–45. Available at: http://www.ncbi.nlm.nih.gov/pubmed/25049088 [Accessed October 12, 2016].</w:t>
      </w:r>
    </w:p>
    <w:p w14:paraId="06CAD2C0"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Chechik, G. et al., 2008. Activity motifs reveal principles of timing in transcriptional control of the yeast metabolic network. </w:t>
      </w:r>
      <w:r w:rsidRPr="00AB4CDE">
        <w:rPr>
          <w:rFonts w:ascii="Calibri" w:hAnsi="Calibri" w:cs="Times New Roman"/>
          <w:i/>
          <w:iCs/>
          <w:noProof/>
          <w:szCs w:val="24"/>
        </w:rPr>
        <w:t>Nature Biotechnology</w:t>
      </w:r>
      <w:r w:rsidRPr="00AB4CDE">
        <w:rPr>
          <w:rFonts w:ascii="Calibri" w:hAnsi="Calibri" w:cs="Times New Roman"/>
          <w:noProof/>
          <w:szCs w:val="24"/>
        </w:rPr>
        <w:t>, 26(11), pp.1251–1259. Available at: http://dx.doi.org/10.1038/nbt.1499 [Accessed April 14, 2015].</w:t>
      </w:r>
    </w:p>
    <w:p w14:paraId="2E03D6B5"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Fang, Y.-Z., Yang, S. &amp; Wu, G., 2002. Free radicals, antioxidants, and nutrition. </w:t>
      </w:r>
      <w:r w:rsidRPr="00AB4CDE">
        <w:rPr>
          <w:rFonts w:ascii="Calibri" w:hAnsi="Calibri" w:cs="Times New Roman"/>
          <w:i/>
          <w:iCs/>
          <w:noProof/>
          <w:szCs w:val="24"/>
        </w:rPr>
        <w:t>Nutrition (Burbank, Los Angeles County, Calif.)</w:t>
      </w:r>
      <w:r w:rsidRPr="00AB4CDE">
        <w:rPr>
          <w:rFonts w:ascii="Calibri" w:hAnsi="Calibri" w:cs="Times New Roman"/>
          <w:noProof/>
          <w:szCs w:val="24"/>
        </w:rPr>
        <w:t>, 18(10), pp.872–9. Available at: http://www.ncbi.nlm.nih.gov/pubmed/12361782 [Accessed November 2, 2015].</w:t>
      </w:r>
    </w:p>
    <w:p w14:paraId="6450B81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Finkel, T., 2003. Oxidant signals and oxidative stress. </w:t>
      </w:r>
      <w:r w:rsidRPr="00AB4CDE">
        <w:rPr>
          <w:rFonts w:ascii="Calibri" w:hAnsi="Calibri" w:cs="Times New Roman"/>
          <w:i/>
          <w:iCs/>
          <w:noProof/>
          <w:szCs w:val="24"/>
        </w:rPr>
        <w:t>Current Opinion in Cell Biology</w:t>
      </w:r>
      <w:r w:rsidRPr="00AB4CDE">
        <w:rPr>
          <w:rFonts w:ascii="Calibri" w:hAnsi="Calibri" w:cs="Times New Roman"/>
          <w:noProof/>
          <w:szCs w:val="24"/>
        </w:rPr>
        <w:t>, 15(2), pp.247–254. Available at: http://www.sciencedirect.com/science/article/pii/S0955067403000024 [Accessed June 4, 2015].</w:t>
      </w:r>
    </w:p>
    <w:p w14:paraId="07B432F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Fischer, E. &amp; Sauer, U., 2003. Metabolic flux profiling of Escherichia coli mutants in central carbon metabolism using GC-MS. </w:t>
      </w:r>
      <w:r w:rsidRPr="00AB4CDE">
        <w:rPr>
          <w:rFonts w:ascii="Calibri" w:hAnsi="Calibri" w:cs="Times New Roman"/>
          <w:i/>
          <w:iCs/>
          <w:noProof/>
          <w:szCs w:val="24"/>
        </w:rPr>
        <w:t>European journal of biochemistry</w:t>
      </w:r>
      <w:r w:rsidRPr="00AB4CDE">
        <w:rPr>
          <w:rFonts w:ascii="Calibri" w:hAnsi="Calibri" w:cs="Times New Roman"/>
          <w:noProof/>
          <w:szCs w:val="24"/>
        </w:rPr>
        <w:t>, 270(5), pp.880–91. Available at: http://www.ncbi.nlm.nih.gov/pubmed/12603321 [Accessed December 22, 2016].</w:t>
      </w:r>
    </w:p>
    <w:p w14:paraId="2714D074"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Fuhrer, T., Fischer, E. &amp; Sauer, U., 2005. Experimental identification and quantification of glucose metabolism in seven bacterial species. </w:t>
      </w:r>
      <w:r w:rsidRPr="00AB4CDE">
        <w:rPr>
          <w:rFonts w:ascii="Calibri" w:hAnsi="Calibri" w:cs="Times New Roman"/>
          <w:i/>
          <w:iCs/>
          <w:noProof/>
          <w:szCs w:val="24"/>
        </w:rPr>
        <w:t>Journal of bacteriology</w:t>
      </w:r>
      <w:r w:rsidRPr="00AB4CDE">
        <w:rPr>
          <w:rFonts w:ascii="Calibri" w:hAnsi="Calibri" w:cs="Times New Roman"/>
          <w:noProof/>
          <w:szCs w:val="24"/>
        </w:rPr>
        <w:t>, 187(5), pp.1581–90. Available at: http://www.ncbi.nlm.nih.gov/pubmed/15716428 [Accessed December 22, 2016].</w:t>
      </w:r>
    </w:p>
    <w:p w14:paraId="648DC2F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Fuhrer, T. &amp; Sauer, U., 2009. Different biochemical mechanisms ensure network-wide balancing of reducing equivalents in microbial metabolism. </w:t>
      </w:r>
      <w:r w:rsidRPr="00AB4CDE">
        <w:rPr>
          <w:rFonts w:ascii="Calibri" w:hAnsi="Calibri" w:cs="Times New Roman"/>
          <w:i/>
          <w:iCs/>
          <w:noProof/>
          <w:szCs w:val="24"/>
        </w:rPr>
        <w:t>Journal of bacteriology</w:t>
      </w:r>
      <w:r w:rsidRPr="00AB4CDE">
        <w:rPr>
          <w:rFonts w:ascii="Calibri" w:hAnsi="Calibri" w:cs="Times New Roman"/>
          <w:noProof/>
          <w:szCs w:val="24"/>
        </w:rPr>
        <w:t>, 191(7), pp.2112–21. Available at: http://www.ncbi.nlm.nih.gov/pubmed/19181802 [Accessed December 22, 2016].</w:t>
      </w:r>
    </w:p>
    <w:p w14:paraId="2D7E3D60"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Gerosa, L. et al., 2015. Pseudo-transition Analysis Identifies the Key Regulators of Dynamic Metabolic Adaptations from Steady-State Data. </w:t>
      </w:r>
      <w:r w:rsidRPr="00AB4CDE">
        <w:rPr>
          <w:rFonts w:ascii="Calibri" w:hAnsi="Calibri" w:cs="Times New Roman"/>
          <w:i/>
          <w:iCs/>
          <w:noProof/>
          <w:szCs w:val="24"/>
        </w:rPr>
        <w:t>Cell Systems</w:t>
      </w:r>
      <w:r w:rsidRPr="00AB4CDE">
        <w:rPr>
          <w:rFonts w:ascii="Calibri" w:hAnsi="Calibri" w:cs="Times New Roman"/>
          <w:noProof/>
          <w:szCs w:val="24"/>
        </w:rPr>
        <w:t>, 1(4), pp.270–282. Available at: http://www.cell.com/article/S2405471215001465/fulltext [Accessed October 26, 2015].</w:t>
      </w:r>
    </w:p>
    <w:p w14:paraId="5F056111"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lastRenderedPageBreak/>
        <w:t xml:space="preserve">Grant, C.M., 2008. Metabolic reconfiguration is a regulated response to oxidative stress. </w:t>
      </w:r>
      <w:r w:rsidRPr="00AB4CDE">
        <w:rPr>
          <w:rFonts w:ascii="Calibri" w:hAnsi="Calibri" w:cs="Times New Roman"/>
          <w:i/>
          <w:iCs/>
          <w:noProof/>
          <w:szCs w:val="24"/>
        </w:rPr>
        <w:t>Journal of biology</w:t>
      </w:r>
      <w:r w:rsidRPr="00AB4CDE">
        <w:rPr>
          <w:rFonts w:ascii="Calibri" w:hAnsi="Calibri" w:cs="Times New Roman"/>
          <w:noProof/>
          <w:szCs w:val="24"/>
        </w:rPr>
        <w:t>, 7(1), p.1. Available at: http://jbiol.com/content/7/1/1 [Accessed July 10, 2014].</w:t>
      </w:r>
    </w:p>
    <w:p w14:paraId="6C69B72B"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Greenberg, J.T. &amp; Demple, B., 1989. A global response induced in Escherichia coli by redox-cycling agents overlaps with that induced by peroxide stress. </w:t>
      </w:r>
      <w:r w:rsidRPr="00AB4CDE">
        <w:rPr>
          <w:rFonts w:ascii="Calibri" w:hAnsi="Calibri" w:cs="Times New Roman"/>
          <w:i/>
          <w:iCs/>
          <w:noProof/>
          <w:szCs w:val="24"/>
        </w:rPr>
        <w:t>Journal of bacteriology</w:t>
      </w:r>
      <w:r w:rsidRPr="00AB4CDE">
        <w:rPr>
          <w:rFonts w:ascii="Calibri" w:hAnsi="Calibri" w:cs="Times New Roman"/>
          <w:noProof/>
          <w:szCs w:val="24"/>
        </w:rPr>
        <w:t>, 171(7), pp.3933–9. Available at: http://www.pubmedcentral.nih.gov/articlerender.fcgi?artid=210145&amp;tool=pmcentrez&amp;rendertype=abstract [Accessed July 11, 2014].</w:t>
      </w:r>
    </w:p>
    <w:p w14:paraId="2EA4DF56"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Hua, Q. et al., 2003. Responses of the central metabolism in Escherichia coli to phosphoglucose isomerase and glucose-6-phosphate dehydrogenase knockouts. </w:t>
      </w:r>
      <w:r w:rsidRPr="00AB4CDE">
        <w:rPr>
          <w:rFonts w:ascii="Calibri" w:hAnsi="Calibri" w:cs="Times New Roman"/>
          <w:i/>
          <w:iCs/>
          <w:noProof/>
          <w:szCs w:val="24"/>
        </w:rPr>
        <w:t>Journal of bacteriology</w:t>
      </w:r>
      <w:r w:rsidRPr="00AB4CDE">
        <w:rPr>
          <w:rFonts w:ascii="Calibri" w:hAnsi="Calibri" w:cs="Times New Roman"/>
          <w:noProof/>
          <w:szCs w:val="24"/>
        </w:rPr>
        <w:t>, 185(24), pp.7053–67. Available at: http://www.ncbi.nlm.nih.gov/pubmed/14645264 [Accessed November 14, 2016].</w:t>
      </w:r>
    </w:p>
    <w:p w14:paraId="0618C3A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Imlay, J.A., 2013. The molecular mechanisms and physiological consequences of oxidative stress: lessons from a model bacterium. </w:t>
      </w:r>
      <w:r w:rsidRPr="00AB4CDE">
        <w:rPr>
          <w:rFonts w:ascii="Calibri" w:hAnsi="Calibri" w:cs="Times New Roman"/>
          <w:i/>
          <w:iCs/>
          <w:noProof/>
          <w:szCs w:val="24"/>
        </w:rPr>
        <w:t>Nature reviews. Microbiology</w:t>
      </w:r>
      <w:r w:rsidRPr="00AB4CDE">
        <w:rPr>
          <w:rFonts w:ascii="Calibri" w:hAnsi="Calibri" w:cs="Times New Roman"/>
          <w:noProof/>
          <w:szCs w:val="24"/>
        </w:rPr>
        <w:t>, 11(7), pp.443–54. Available at: http://dx.doi.org/10.1038/nrmicro3032 [Accessed May 23, 2014].</w:t>
      </w:r>
    </w:p>
    <w:p w14:paraId="7F17B117"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Kohen, R. &amp; Nyska, A., 2002. Oxidation of Biological Systems: Oxidative Stress Phenomena, Antioxidants, Redox Reactions, and Methods for Their Quantification. </w:t>
      </w:r>
      <w:r w:rsidRPr="00AB4CDE">
        <w:rPr>
          <w:rFonts w:ascii="Calibri" w:hAnsi="Calibri" w:cs="Times New Roman"/>
          <w:i/>
          <w:iCs/>
          <w:noProof/>
          <w:szCs w:val="24"/>
        </w:rPr>
        <w:t>Toxicologic Pathology</w:t>
      </w:r>
      <w:r w:rsidRPr="00AB4CDE">
        <w:rPr>
          <w:rFonts w:ascii="Calibri" w:hAnsi="Calibri" w:cs="Times New Roman"/>
          <w:noProof/>
          <w:szCs w:val="24"/>
        </w:rPr>
        <w:t>, 30(6), pp.620–650. Available at: http://tpx.sagepub.com/content/30/6/620 [Accessed June 5, 2015].</w:t>
      </w:r>
    </w:p>
    <w:p w14:paraId="4AF1B91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Krüger, A. et al., 2011. The pentose phosphate pathway is a metabolic redox sensor and regulates transcription during the antioxidant response. </w:t>
      </w:r>
      <w:r w:rsidRPr="00AB4CDE">
        <w:rPr>
          <w:rFonts w:ascii="Calibri" w:hAnsi="Calibri" w:cs="Times New Roman"/>
          <w:i/>
          <w:iCs/>
          <w:noProof/>
          <w:szCs w:val="24"/>
        </w:rPr>
        <w:t>Antioxidants &amp; redox signaling</w:t>
      </w:r>
      <w:r w:rsidRPr="00AB4CDE">
        <w:rPr>
          <w:rFonts w:ascii="Calibri" w:hAnsi="Calibri" w:cs="Times New Roman"/>
          <w:noProof/>
          <w:szCs w:val="24"/>
        </w:rPr>
        <w:t>, 15(2), pp.311–24. Available at: http://www.ncbi.nlm.nih.gov/pubmed/21348809 [Accessed January 22, 2014].</w:t>
      </w:r>
    </w:p>
    <w:p w14:paraId="36576DD2"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Kuehne, A. et al., 2015. Acute Activation of Oxidative Pentose Phosphate Pathway as First-Line Response to Oxidative Stress in Human Skin Cells. </w:t>
      </w:r>
      <w:r w:rsidRPr="00AB4CDE">
        <w:rPr>
          <w:rFonts w:ascii="Calibri" w:hAnsi="Calibri" w:cs="Times New Roman"/>
          <w:i/>
          <w:iCs/>
          <w:noProof/>
          <w:szCs w:val="24"/>
        </w:rPr>
        <w:t>Molecular cell</w:t>
      </w:r>
      <w:r w:rsidRPr="00AB4CDE">
        <w:rPr>
          <w:rFonts w:ascii="Calibri" w:hAnsi="Calibri" w:cs="Times New Roman"/>
          <w:noProof/>
          <w:szCs w:val="24"/>
        </w:rPr>
        <w:t>. Available at: http://www.cell.com/article/S1097276515004566/fulltext [Accessed July 22, 2015].</w:t>
      </w:r>
    </w:p>
    <w:p w14:paraId="531CD46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Kuepfer, L. et al., 2007. Ensemble modeling for analysis of cell signaling dynamics. </w:t>
      </w:r>
      <w:r w:rsidRPr="00AB4CDE">
        <w:rPr>
          <w:rFonts w:ascii="Calibri" w:hAnsi="Calibri" w:cs="Times New Roman"/>
          <w:i/>
          <w:iCs/>
          <w:noProof/>
          <w:szCs w:val="24"/>
        </w:rPr>
        <w:t>Nature biotechnology</w:t>
      </w:r>
      <w:r w:rsidRPr="00AB4CDE">
        <w:rPr>
          <w:rFonts w:ascii="Calibri" w:hAnsi="Calibri" w:cs="Times New Roman"/>
          <w:noProof/>
          <w:szCs w:val="24"/>
        </w:rPr>
        <w:t>, 25(9), pp.1001–6. Available at: http://dx.doi.org/10.1038/nbt1330 [Accessed November 9, 2014].</w:t>
      </w:r>
    </w:p>
    <w:p w14:paraId="140E29D9"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Link, H., Christodoulou, D. &amp; Sauer, U., 2014. Advancing metabolic models with kinetic information. </w:t>
      </w:r>
      <w:r w:rsidRPr="00AB4CDE">
        <w:rPr>
          <w:rFonts w:ascii="Calibri" w:hAnsi="Calibri" w:cs="Times New Roman"/>
          <w:i/>
          <w:iCs/>
          <w:noProof/>
          <w:szCs w:val="24"/>
        </w:rPr>
        <w:t>Current Opinion in Biotechnology</w:t>
      </w:r>
      <w:r w:rsidRPr="00AB4CDE">
        <w:rPr>
          <w:rFonts w:ascii="Calibri" w:hAnsi="Calibri" w:cs="Times New Roman"/>
          <w:noProof/>
          <w:szCs w:val="24"/>
        </w:rPr>
        <w:t>, 29, pp.8–14. Available at: http://www.ncbi.nlm.nih.gov/pubmed/24534671 [Accessed February 17, 2014].</w:t>
      </w:r>
    </w:p>
    <w:p w14:paraId="7E6831E9"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Link, H., Kochanowski, K. &amp; Sauer, U., 2013a. Systematic identification of allosteric protein-metabolite interactions that control enzyme activity in vivo. </w:t>
      </w:r>
      <w:r w:rsidRPr="00AB4CDE">
        <w:rPr>
          <w:rFonts w:ascii="Calibri" w:hAnsi="Calibri" w:cs="Times New Roman"/>
          <w:i/>
          <w:iCs/>
          <w:noProof/>
          <w:szCs w:val="24"/>
        </w:rPr>
        <w:t>Nature Biotechnology</w:t>
      </w:r>
      <w:r w:rsidRPr="00AB4CDE">
        <w:rPr>
          <w:rFonts w:ascii="Calibri" w:hAnsi="Calibri" w:cs="Times New Roman"/>
          <w:noProof/>
          <w:szCs w:val="24"/>
        </w:rPr>
        <w:t>, advance on. Available at: http://dx.doi.org/10.1038/nbt.2489 [Accessed March 4, 2013].</w:t>
      </w:r>
    </w:p>
    <w:p w14:paraId="7E4FADCE"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Link, H., Kochanowski, K. &amp; Sauer, U., 2013b. Systematic identification of allosteric protein-metabolite interactions that control enzyme activity in vivo. </w:t>
      </w:r>
      <w:r w:rsidRPr="00AB4CDE">
        <w:rPr>
          <w:rFonts w:ascii="Calibri" w:hAnsi="Calibri" w:cs="Times New Roman"/>
          <w:i/>
          <w:iCs/>
          <w:noProof/>
          <w:szCs w:val="24"/>
        </w:rPr>
        <w:t>Nature biotechnology</w:t>
      </w:r>
      <w:r w:rsidRPr="00AB4CDE">
        <w:rPr>
          <w:rFonts w:ascii="Calibri" w:hAnsi="Calibri" w:cs="Times New Roman"/>
          <w:noProof/>
          <w:szCs w:val="24"/>
        </w:rPr>
        <w:t>, 31(4), pp.357–61. Available at: http://www.nature.com/nbt/journal/v31/n4/full/nbt.2489.html?WT.ec_id=NBT-201304 [Accessed October 22, 2015].</w:t>
      </w:r>
    </w:p>
    <w:p w14:paraId="51CBA2E8"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Mishra, S. &amp; Imlay, J., 2012. Why do bacteria use so many enzymes to scavenge hydrogen peroxide? </w:t>
      </w:r>
      <w:r w:rsidRPr="00AB4CDE">
        <w:rPr>
          <w:rFonts w:ascii="Calibri" w:hAnsi="Calibri" w:cs="Times New Roman"/>
          <w:i/>
          <w:iCs/>
          <w:noProof/>
          <w:szCs w:val="24"/>
        </w:rPr>
        <w:lastRenderedPageBreak/>
        <w:t>Archives of biochemistry and biophysics</w:t>
      </w:r>
      <w:r w:rsidRPr="00AB4CDE">
        <w:rPr>
          <w:rFonts w:ascii="Calibri" w:hAnsi="Calibri" w:cs="Times New Roman"/>
          <w:noProof/>
          <w:szCs w:val="24"/>
        </w:rPr>
        <w:t>, 525(2), pp.145–60. Available at: http://www.pubmedcentral.nih.gov/articlerender.fcgi?artid=3413786&amp;tool=pmcentrez&amp;rendertype=abstract [Accessed July 10, 2014].</w:t>
      </w:r>
    </w:p>
    <w:p w14:paraId="0C358DDA"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Nunoshiba, T. et al., 1992. Two-stage control of an oxidative stress regulon: the Escherichia coli SoxR protein triggers redox-inducible expression of the soxS regulatory gene. </w:t>
      </w:r>
      <w:r w:rsidRPr="00AB4CDE">
        <w:rPr>
          <w:rFonts w:ascii="Calibri" w:hAnsi="Calibri" w:cs="Times New Roman"/>
          <w:i/>
          <w:iCs/>
          <w:noProof/>
          <w:szCs w:val="24"/>
        </w:rPr>
        <w:t>Journal of bacteriology</w:t>
      </w:r>
      <w:r w:rsidRPr="00AB4CDE">
        <w:rPr>
          <w:rFonts w:ascii="Calibri" w:hAnsi="Calibri" w:cs="Times New Roman"/>
          <w:noProof/>
          <w:szCs w:val="24"/>
        </w:rPr>
        <w:t>, 174(19), pp.6054–60. Available at: http://www.pubmedcentral.nih.gov/articlerender.fcgi?artid=207670&amp;tool=pmcentrez&amp;rendertype=abstract [Accessed August 5, 2015].</w:t>
      </w:r>
    </w:p>
    <w:p w14:paraId="7D8FA96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Olavarría, K., Valdés, D. &amp; Cabrera, R., 2012. The cofactor preference of glucose-6-phosphate dehydrogenase from Escherichia</w:t>
      </w:r>
      <w:r w:rsidRPr="00AB4CDE">
        <w:rPr>
          <w:rFonts w:ascii="Calibri" w:hAnsi="Calibri" w:cs="Times New Roman"/>
          <w:noProof/>
          <w:szCs w:val="24"/>
        </w:rPr>
        <w:t> </w:t>
      </w:r>
      <w:r w:rsidRPr="00AB4CDE">
        <w:rPr>
          <w:rFonts w:ascii="Calibri" w:hAnsi="Calibri" w:cs="Times New Roman"/>
          <w:noProof/>
          <w:szCs w:val="24"/>
        </w:rPr>
        <w:t xml:space="preserve">coli- modeling the physiological production of reduced cofactors. </w:t>
      </w:r>
      <w:r w:rsidRPr="00AB4CDE">
        <w:rPr>
          <w:rFonts w:ascii="Calibri" w:hAnsi="Calibri" w:cs="Times New Roman"/>
          <w:i/>
          <w:iCs/>
          <w:noProof/>
          <w:szCs w:val="24"/>
        </w:rPr>
        <w:t>FEBS Journal</w:t>
      </w:r>
      <w:r w:rsidRPr="00AB4CDE">
        <w:rPr>
          <w:rFonts w:ascii="Calibri" w:hAnsi="Calibri" w:cs="Times New Roman"/>
          <w:noProof/>
          <w:szCs w:val="24"/>
        </w:rPr>
        <w:t>, 279(13), pp.2296–2309. Available at: http://doi.wiley.com/10.1111/j.1742-4658.2012.08610.x [Accessed July 8, 2016].</w:t>
      </w:r>
    </w:p>
    <w:p w14:paraId="0B63B482"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Ralser, M. et al., 2007a. Dynamic rerouting of the carbohydrate flux is key to counteracting oxidative stress. </w:t>
      </w:r>
      <w:r w:rsidRPr="00AB4CDE">
        <w:rPr>
          <w:rFonts w:ascii="Calibri" w:hAnsi="Calibri" w:cs="Times New Roman"/>
          <w:i/>
          <w:iCs/>
          <w:noProof/>
          <w:szCs w:val="24"/>
        </w:rPr>
        <w:t>Journal of biology</w:t>
      </w:r>
      <w:r w:rsidRPr="00AB4CDE">
        <w:rPr>
          <w:rFonts w:ascii="Calibri" w:hAnsi="Calibri" w:cs="Times New Roman"/>
          <w:noProof/>
          <w:szCs w:val="24"/>
        </w:rPr>
        <w:t>, 6(4), p.10. Available at: http://www.pubmedcentral.nih.gov/articlerender.fcgi?artid=2373902&amp;tool=pmcentrez&amp;rendertype=abstract [Accessed February 24, 2014].</w:t>
      </w:r>
    </w:p>
    <w:p w14:paraId="0B10A716"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Ralser, M. et al., 2007b. Dynamic rerouting of the carbohydrate flux is key to counteracting oxidative stress. </w:t>
      </w:r>
      <w:r w:rsidRPr="00AB4CDE">
        <w:rPr>
          <w:rFonts w:ascii="Calibri" w:hAnsi="Calibri" w:cs="Times New Roman"/>
          <w:i/>
          <w:iCs/>
          <w:noProof/>
          <w:szCs w:val="24"/>
        </w:rPr>
        <w:t>Journal of biology</w:t>
      </w:r>
      <w:r w:rsidRPr="00AB4CDE">
        <w:rPr>
          <w:rFonts w:ascii="Calibri" w:hAnsi="Calibri" w:cs="Times New Roman"/>
          <w:noProof/>
          <w:szCs w:val="24"/>
        </w:rPr>
        <w:t>, 6(4), p.10. Available at: http://jbiol.com/content/6/4/10 [Accessed April 30, 2014].</w:t>
      </w:r>
    </w:p>
    <w:p w14:paraId="18E6B1E3"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Ralser, M. et al., 2009. Metabolic reconfiguration precedes transcriptional regulation in the antioxidant response. </w:t>
      </w:r>
      <w:r w:rsidRPr="00AB4CDE">
        <w:rPr>
          <w:rFonts w:ascii="Calibri" w:hAnsi="Calibri" w:cs="Times New Roman"/>
          <w:i/>
          <w:iCs/>
          <w:noProof/>
          <w:szCs w:val="24"/>
        </w:rPr>
        <w:t>Nature biotechnology</w:t>
      </w:r>
      <w:r w:rsidRPr="00AB4CDE">
        <w:rPr>
          <w:rFonts w:ascii="Calibri" w:hAnsi="Calibri" w:cs="Times New Roman"/>
          <w:noProof/>
          <w:szCs w:val="24"/>
        </w:rPr>
        <w:t>, 27(7), pp.604–5. Available at: http://dx.doi.org/10.1038/nbt0709-604 [Accessed April 8, 2014].</w:t>
      </w:r>
    </w:p>
    <w:p w14:paraId="65432276"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Rui, B. et al., 2010a. A systematic investigation of Escherichia coli central carbon metabolism in response to superoxide stress. </w:t>
      </w:r>
      <w:r w:rsidRPr="00AB4CDE">
        <w:rPr>
          <w:rFonts w:ascii="Calibri" w:hAnsi="Calibri" w:cs="Times New Roman"/>
          <w:i/>
          <w:iCs/>
          <w:noProof/>
          <w:szCs w:val="24"/>
        </w:rPr>
        <w:t>BMC systems biology</w:t>
      </w:r>
      <w:r w:rsidRPr="00AB4CDE">
        <w:rPr>
          <w:rFonts w:ascii="Calibri" w:hAnsi="Calibri" w:cs="Times New Roman"/>
          <w:noProof/>
          <w:szCs w:val="24"/>
        </w:rPr>
        <w:t>, 4(1), p.122. Available at: http://www.biomedcentral.com/1752-0509/4/122 [Accessed April 8, 2014].</w:t>
      </w:r>
    </w:p>
    <w:p w14:paraId="5B8DF044"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Rui, B. et al., 2010b. A systematic investigation of Escherichia coli central carbon metabolism in response to superoxide stress. </w:t>
      </w:r>
      <w:r w:rsidRPr="00AB4CDE">
        <w:rPr>
          <w:rFonts w:ascii="Calibri" w:hAnsi="Calibri" w:cs="Times New Roman"/>
          <w:i/>
          <w:iCs/>
          <w:noProof/>
          <w:szCs w:val="24"/>
        </w:rPr>
        <w:t>BMC systems biology</w:t>
      </w:r>
      <w:r w:rsidRPr="00AB4CDE">
        <w:rPr>
          <w:rFonts w:ascii="Calibri" w:hAnsi="Calibri" w:cs="Times New Roman"/>
          <w:noProof/>
          <w:szCs w:val="24"/>
        </w:rPr>
        <w:t>, 4, p.122. Available at: http://www.pubmedcentral.nih.gov/articlerender.fcgi?artid=2944137&amp;tool=pmcentrez&amp;rendertype=abstract [Accessed August 6, 2015].</w:t>
      </w:r>
    </w:p>
    <w:p w14:paraId="6F475404"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Sandoval, J.M., Arenas, F.A. &amp; Vásquez, C.C., 2011. Glucose-6-phosphate dehydrogenase protects Escherichia coli from tellurite-mediated oxidative stress. </w:t>
      </w:r>
      <w:r w:rsidRPr="00AB4CDE">
        <w:rPr>
          <w:rFonts w:ascii="Calibri" w:hAnsi="Calibri" w:cs="Times New Roman"/>
          <w:i/>
          <w:iCs/>
          <w:noProof/>
          <w:szCs w:val="24"/>
        </w:rPr>
        <w:t>PloS one</w:t>
      </w:r>
      <w:r w:rsidRPr="00AB4CDE">
        <w:rPr>
          <w:rFonts w:ascii="Calibri" w:hAnsi="Calibri" w:cs="Times New Roman"/>
          <w:noProof/>
          <w:szCs w:val="24"/>
        </w:rPr>
        <w:t>, 6(9), p.e25573. Available at: http://www.plosone.org/article/info%3Adoi%2F10.1371%2Fjournal.pone.0025573#s1 [Accessed May 22, 2014].</w:t>
      </w:r>
    </w:p>
    <w:p w14:paraId="1E6F0C33"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Sanwal, B.D., 1970a. Regulatory mechanisms involving nicotinamide adenine nucleotides as allosteric effectors. 3. Control of glucose 6-phosphate dehydrogenase. </w:t>
      </w:r>
      <w:r w:rsidRPr="00AB4CDE">
        <w:rPr>
          <w:rFonts w:ascii="Calibri" w:hAnsi="Calibri" w:cs="Times New Roman"/>
          <w:i/>
          <w:iCs/>
          <w:noProof/>
          <w:szCs w:val="24"/>
        </w:rPr>
        <w:t>The Journal of biological chemistry</w:t>
      </w:r>
      <w:r w:rsidRPr="00AB4CDE">
        <w:rPr>
          <w:rFonts w:ascii="Calibri" w:hAnsi="Calibri" w:cs="Times New Roman"/>
          <w:noProof/>
          <w:szCs w:val="24"/>
        </w:rPr>
        <w:t>, 245(7), pp.1626–31. Available at: http://www.ncbi.nlm.nih.gov/pubmed/4392411 [Accessed November 1, 2015].</w:t>
      </w:r>
    </w:p>
    <w:p w14:paraId="2533C5D7"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lastRenderedPageBreak/>
        <w:t xml:space="preserve">Sanwal, B.D., 1970b. Regulatory mechanisms involving nicotinamide adenine nucleotides as allosteric effectors. 3. Control of glucose 6-phosphate dehydrogenase. </w:t>
      </w:r>
      <w:r w:rsidRPr="00AB4CDE">
        <w:rPr>
          <w:rFonts w:ascii="Calibri" w:hAnsi="Calibri" w:cs="Times New Roman"/>
          <w:i/>
          <w:iCs/>
          <w:noProof/>
          <w:szCs w:val="24"/>
        </w:rPr>
        <w:t>The Journal of biological chemistry</w:t>
      </w:r>
      <w:r w:rsidRPr="00AB4CDE">
        <w:rPr>
          <w:rFonts w:ascii="Calibri" w:hAnsi="Calibri" w:cs="Times New Roman"/>
          <w:noProof/>
          <w:szCs w:val="24"/>
        </w:rPr>
        <w:t>, 245(7), pp.1626–31. Available at: http://www.ncbi.nlm.nih.gov/pubmed/4392411 [Accessed July 8, 2016].</w:t>
      </w:r>
    </w:p>
    <w:p w14:paraId="4E397D41"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Sauer, U. et al., 2004. The soluble and membrane-bound transhydrogenases UdhA and PntAB have divergent functions in NADPH metabolism of Escherichia coli. </w:t>
      </w:r>
      <w:r w:rsidRPr="00AB4CDE">
        <w:rPr>
          <w:rFonts w:ascii="Calibri" w:hAnsi="Calibri" w:cs="Times New Roman"/>
          <w:i/>
          <w:iCs/>
          <w:noProof/>
          <w:szCs w:val="24"/>
        </w:rPr>
        <w:t>The Journal of biological chemistry</w:t>
      </w:r>
      <w:r w:rsidRPr="00AB4CDE">
        <w:rPr>
          <w:rFonts w:ascii="Calibri" w:hAnsi="Calibri" w:cs="Times New Roman"/>
          <w:noProof/>
          <w:szCs w:val="24"/>
        </w:rPr>
        <w:t>, 279(8), pp.6613–9. Available at: http://www.ncbi.nlm.nih.gov/pubmed/14660605 [Accessed December 22, 2016].</w:t>
      </w:r>
    </w:p>
    <w:p w14:paraId="0E8710A4"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Shimizu, K., 2013. Regulation Systems of Bacteria such as Escherichia coli in Response to Nutrient Limitation and Environmental Stresses. </w:t>
      </w:r>
      <w:r w:rsidRPr="00AB4CDE">
        <w:rPr>
          <w:rFonts w:ascii="Calibri" w:hAnsi="Calibri" w:cs="Times New Roman"/>
          <w:i/>
          <w:iCs/>
          <w:noProof/>
          <w:szCs w:val="24"/>
        </w:rPr>
        <w:t>Metabolites</w:t>
      </w:r>
      <w:r w:rsidRPr="00AB4CDE">
        <w:rPr>
          <w:rFonts w:ascii="Calibri" w:hAnsi="Calibri" w:cs="Times New Roman"/>
          <w:noProof/>
          <w:szCs w:val="24"/>
        </w:rPr>
        <w:t>, 4(1), pp.1–35. Available at: http://www.mdpi.com/2218-1989/4/1/1/htm [Accessed April 14, 2014].</w:t>
      </w:r>
    </w:p>
    <w:p w14:paraId="6E9617E0"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Stincone, A. et al., 2014. The return of metabolism: biochemistry and physiology of the pentose phosphate pathway. </w:t>
      </w:r>
      <w:r w:rsidRPr="00AB4CDE">
        <w:rPr>
          <w:rFonts w:ascii="Calibri" w:hAnsi="Calibri" w:cs="Times New Roman"/>
          <w:i/>
          <w:iCs/>
          <w:noProof/>
          <w:szCs w:val="24"/>
        </w:rPr>
        <w:t>Biological reviews of the Cambridge Philosophical Society</w:t>
      </w:r>
      <w:r w:rsidRPr="00AB4CDE">
        <w:rPr>
          <w:rFonts w:ascii="Calibri" w:hAnsi="Calibri" w:cs="Times New Roman"/>
          <w:noProof/>
          <w:szCs w:val="24"/>
        </w:rPr>
        <w:t>. Available at: http://www.ncbi.nlm.nih.gov/pubmed/25243985 [Accessed September 23, 2014].</w:t>
      </w:r>
    </w:p>
    <w:p w14:paraId="0F1EE457"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Turkheimer, F.E., Hinz, R. &amp; Cunningham, V.J., 2003. On the undecidability among kinetic models: from model selection to model averaging. </w:t>
      </w:r>
      <w:r w:rsidRPr="00AB4CDE">
        <w:rPr>
          <w:rFonts w:ascii="Calibri" w:hAnsi="Calibri" w:cs="Times New Roman"/>
          <w:i/>
          <w:iCs/>
          <w:noProof/>
          <w:szCs w:val="24"/>
        </w:rPr>
        <w:t>Journal of cerebral blood flow and metabolism : official journal of the International Society of Cerebral Blood Flow and Metabolism</w:t>
      </w:r>
      <w:r w:rsidRPr="00AB4CDE">
        <w:rPr>
          <w:rFonts w:ascii="Calibri" w:hAnsi="Calibri" w:cs="Times New Roman"/>
          <w:noProof/>
          <w:szCs w:val="24"/>
        </w:rPr>
        <w:t>, 23(4), pp.490–8. Available at: http://www.ncbi.nlm.nih.gov/pubmed/12679726 [Accessed November 1, 2015].</w:t>
      </w:r>
    </w:p>
    <w:p w14:paraId="2F2A89BD"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Valdivia-González, M., Pérez-Donoso, J.M. &amp; Vásquez, C.C., 2012. Effect of tellurite-mediated oxidative stress on the Escherichia coli glycolytic pathway. </w:t>
      </w:r>
      <w:r w:rsidRPr="00AB4CDE">
        <w:rPr>
          <w:rFonts w:ascii="Calibri" w:hAnsi="Calibri" w:cs="Times New Roman"/>
          <w:i/>
          <w:iCs/>
          <w:noProof/>
          <w:szCs w:val="24"/>
        </w:rPr>
        <w:t>BioMetals</w:t>
      </w:r>
      <w:r w:rsidRPr="00AB4CDE">
        <w:rPr>
          <w:rFonts w:ascii="Calibri" w:hAnsi="Calibri" w:cs="Times New Roman"/>
          <w:noProof/>
          <w:szCs w:val="24"/>
        </w:rPr>
        <w:t>, 25(2), pp.451–458. Available at: http://link.springer.com/10.1007/s10534-012-9518-x [Accessed October 12, 2016].</w:t>
      </w:r>
    </w:p>
    <w:p w14:paraId="0DF2F0FA" w14:textId="77777777" w:rsidR="00AB4CDE" w:rsidRPr="00AB4CDE" w:rsidRDefault="00AB4CDE">
      <w:pPr>
        <w:widowControl w:val="0"/>
        <w:autoSpaceDE w:val="0"/>
        <w:autoSpaceDN w:val="0"/>
        <w:adjustRightInd w:val="0"/>
        <w:spacing w:after="140" w:line="288" w:lineRule="auto"/>
        <w:ind w:left="480" w:hanging="480"/>
        <w:rPr>
          <w:rFonts w:ascii="Calibri" w:hAnsi="Calibri" w:cs="Times New Roman"/>
          <w:noProof/>
          <w:szCs w:val="24"/>
        </w:rPr>
      </w:pPr>
      <w:r w:rsidRPr="00AB4CDE">
        <w:rPr>
          <w:rFonts w:ascii="Calibri" w:hAnsi="Calibri" w:cs="Times New Roman"/>
          <w:noProof/>
          <w:szCs w:val="24"/>
        </w:rPr>
        <w:t xml:space="preserve">Yuan, J., Bennett, B.D. &amp; Rabinowitz, J.D., 2008. Kinetic flux profiling for quantitation of cellular metabolic fluxes. </w:t>
      </w:r>
      <w:r w:rsidRPr="00AB4CDE">
        <w:rPr>
          <w:rFonts w:ascii="Calibri" w:hAnsi="Calibri" w:cs="Times New Roman"/>
          <w:i/>
          <w:iCs/>
          <w:noProof/>
          <w:szCs w:val="24"/>
        </w:rPr>
        <w:t>Nature protocols</w:t>
      </w:r>
      <w:r w:rsidRPr="00AB4CDE">
        <w:rPr>
          <w:rFonts w:ascii="Calibri" w:hAnsi="Calibri" w:cs="Times New Roman"/>
          <w:noProof/>
          <w:szCs w:val="24"/>
        </w:rPr>
        <w:t>, 3(8), pp.1328–40. Available at: http://www.pubmedcentral.nih.gov/articlerender.fcgi?artid=2710581&amp;tool=pmcentrez&amp;rendertype=abstract [Accessed June 7, 2015].</w:t>
      </w:r>
    </w:p>
    <w:p w14:paraId="3C136E14" w14:textId="77777777" w:rsidR="00AB4CDE" w:rsidRPr="00AB4CDE" w:rsidRDefault="00AB4CDE">
      <w:pPr>
        <w:widowControl w:val="0"/>
        <w:autoSpaceDE w:val="0"/>
        <w:autoSpaceDN w:val="0"/>
        <w:adjustRightInd w:val="0"/>
        <w:spacing w:after="140" w:line="288" w:lineRule="auto"/>
        <w:ind w:left="480" w:hanging="480"/>
        <w:rPr>
          <w:rFonts w:ascii="Calibri" w:hAnsi="Calibri"/>
          <w:noProof/>
        </w:rPr>
      </w:pPr>
      <w:r w:rsidRPr="00AB4CDE">
        <w:rPr>
          <w:rFonts w:ascii="Calibri" w:hAnsi="Calibri" w:cs="Times New Roman"/>
          <w:noProof/>
          <w:szCs w:val="24"/>
        </w:rPr>
        <w:t xml:space="preserve">Zhao, J. et al., 2004. Effect of zwf gene knockout on the metabolism of Escherichia coli grown on glucose or acetate. </w:t>
      </w:r>
      <w:r w:rsidRPr="00AB4CDE">
        <w:rPr>
          <w:rFonts w:ascii="Calibri" w:hAnsi="Calibri" w:cs="Times New Roman"/>
          <w:i/>
          <w:iCs/>
          <w:noProof/>
          <w:szCs w:val="24"/>
        </w:rPr>
        <w:t>Metabolic Engineering</w:t>
      </w:r>
      <w:r w:rsidRPr="00AB4CDE">
        <w:rPr>
          <w:rFonts w:ascii="Calibri" w:hAnsi="Calibri" w:cs="Times New Roman"/>
          <w:noProof/>
          <w:szCs w:val="24"/>
        </w:rPr>
        <w:t>, 6(2), pp.164–174.</w:t>
      </w:r>
    </w:p>
    <w:p w14:paraId="23FEC4E3" w14:textId="5DD7B205" w:rsidR="009D51A9" w:rsidRDefault="003628E9" w:rsidP="00AB4CDE">
      <w:pPr>
        <w:widowControl w:val="0"/>
        <w:autoSpaceDE w:val="0"/>
        <w:autoSpaceDN w:val="0"/>
        <w:adjustRightInd w:val="0"/>
        <w:spacing w:after="140" w:line="288" w:lineRule="auto"/>
        <w:ind w:left="480" w:hanging="480"/>
      </w:pPr>
      <w:r>
        <w:fldChar w:fldCharType="end"/>
      </w:r>
      <w:r w:rsidR="009D51A9">
        <w:br w:type="page"/>
      </w:r>
    </w:p>
    <w:p w14:paraId="7D05FE82" w14:textId="77777777" w:rsidR="009D51A9" w:rsidRDefault="009D51A9">
      <w:pPr>
        <w:sectPr w:rsidR="009D51A9" w:rsidSect="009D51A9">
          <w:pgSz w:w="12240" w:h="15840"/>
          <w:pgMar w:top="1417" w:right="1417" w:bottom="1134" w:left="1417" w:header="708" w:footer="708" w:gutter="0"/>
          <w:lnNumType w:countBy="1"/>
          <w:cols w:space="708"/>
          <w:docGrid w:linePitch="360"/>
        </w:sectPr>
      </w:pPr>
    </w:p>
    <w:p w14:paraId="6E1FECF4" w14:textId="111F68D9" w:rsidR="00636EF1" w:rsidRDefault="009665A2">
      <w:r>
        <w:lastRenderedPageBreak/>
        <w:t xml:space="preserve">Figures draft outline: </w:t>
      </w:r>
    </w:p>
    <w:p w14:paraId="59D251DD" w14:textId="77777777" w:rsidR="009665A2" w:rsidRDefault="009665A2" w:rsidP="009665A2">
      <w:pPr>
        <w:pStyle w:val="ListParagraph"/>
        <w:numPr>
          <w:ilvl w:val="0"/>
          <w:numId w:val="2"/>
        </w:numPr>
      </w:pPr>
      <w:r>
        <w:t>Experimental approach and system on focus</w:t>
      </w:r>
    </w:p>
    <w:p w14:paraId="749B639F" w14:textId="77777777" w:rsidR="009665A2" w:rsidRDefault="009665A2" w:rsidP="009665A2">
      <w:pPr>
        <w:pStyle w:val="ListParagraph"/>
        <w:numPr>
          <w:ilvl w:val="0"/>
          <w:numId w:val="2"/>
        </w:numPr>
      </w:pPr>
      <w:r>
        <w:t>Data - results</w:t>
      </w:r>
    </w:p>
    <w:p w14:paraId="0849D0E3" w14:textId="77777777" w:rsidR="009665A2" w:rsidRDefault="009665A2" w:rsidP="009665A2">
      <w:pPr>
        <w:pStyle w:val="ListParagraph"/>
        <w:numPr>
          <w:ilvl w:val="0"/>
          <w:numId w:val="2"/>
        </w:numPr>
      </w:pPr>
      <w:r>
        <w:t xml:space="preserve">Modelling approach and results </w:t>
      </w:r>
    </w:p>
    <w:p w14:paraId="12DF4D57" w14:textId="77777777" w:rsidR="00DA1892" w:rsidRDefault="00DA1892" w:rsidP="00DA1892"/>
    <w:p w14:paraId="1BA6B0EA" w14:textId="77777777" w:rsidR="00DA1892" w:rsidRDefault="00DA1892" w:rsidP="00DA1892"/>
    <w:p w14:paraId="64DDBE39" w14:textId="77777777" w:rsidR="00DA1892" w:rsidRDefault="00DA1892" w:rsidP="00DA1892"/>
    <w:p w14:paraId="29D779E8" w14:textId="77777777" w:rsidR="00BD734A" w:rsidRDefault="00BD734A" w:rsidP="00BD734A">
      <w:pPr>
        <w:pStyle w:val="ListParagraph"/>
        <w:ind w:left="360"/>
      </w:pPr>
    </w:p>
    <w:p w14:paraId="4A6C9405" w14:textId="77777777" w:rsidR="00BD734A" w:rsidRDefault="00BD734A" w:rsidP="00BD734A">
      <w:pPr>
        <w:pStyle w:val="ListParagraph"/>
        <w:keepNext/>
        <w:ind w:left="0"/>
        <w:jc w:val="center"/>
      </w:pPr>
      <w:r>
        <w:rPr>
          <w:noProof/>
        </w:rPr>
        <w:drawing>
          <wp:inline distT="0" distB="0" distL="0" distR="0" wp14:anchorId="41FFFFE3" wp14:editId="558C89DE">
            <wp:extent cx="5969635" cy="333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hD\PentosePhosphatePathway\Paper\Figs\Fig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69635" cy="3336650"/>
                    </a:xfrm>
                    <a:prstGeom prst="rect">
                      <a:avLst/>
                    </a:prstGeom>
                    <a:noFill/>
                    <a:ln>
                      <a:noFill/>
                    </a:ln>
                  </pic:spPr>
                </pic:pic>
              </a:graphicData>
            </a:graphic>
          </wp:inline>
        </w:drawing>
      </w:r>
    </w:p>
    <w:p w14:paraId="42775C62" w14:textId="77777777" w:rsidR="00BD734A" w:rsidRDefault="00BD734A" w:rsidP="00BD734A">
      <w:pPr>
        <w:pStyle w:val="Caption"/>
        <w:jc w:val="center"/>
      </w:pPr>
      <w:r>
        <w:t xml:space="preserve">Figure </w:t>
      </w:r>
      <w:fldSimple w:instr=" SEQ Figure \* ARABIC ">
        <w:r w:rsidR="00AA17A2">
          <w:rPr>
            <w:noProof/>
          </w:rPr>
          <w:t>1</w:t>
        </w:r>
      </w:fldSimple>
    </w:p>
    <w:p w14:paraId="781FE9E6" w14:textId="77777777" w:rsidR="00BD734A" w:rsidRDefault="00BD734A" w:rsidP="00BD734A"/>
    <w:p w14:paraId="7B5D15A3" w14:textId="77777777" w:rsidR="00BD734A" w:rsidRDefault="00BD734A" w:rsidP="00BD734A">
      <w:pPr>
        <w:keepNext/>
        <w:jc w:val="center"/>
      </w:pPr>
      <w:r>
        <w:rPr>
          <w:noProof/>
        </w:rPr>
        <w:lastRenderedPageBreak/>
        <w:drawing>
          <wp:inline distT="0" distB="0" distL="0" distR="0" wp14:anchorId="01EB03CC" wp14:editId="2FFD5B2A">
            <wp:extent cx="5774261" cy="809061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hD\PentosePhosphatePathway\Paper\Figs\Fig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75850" cy="8092837"/>
                    </a:xfrm>
                    <a:prstGeom prst="rect">
                      <a:avLst/>
                    </a:prstGeom>
                    <a:noFill/>
                    <a:ln>
                      <a:noFill/>
                    </a:ln>
                  </pic:spPr>
                </pic:pic>
              </a:graphicData>
            </a:graphic>
          </wp:inline>
        </w:drawing>
      </w:r>
    </w:p>
    <w:p w14:paraId="3D13FC6F" w14:textId="77777777" w:rsidR="00BD734A" w:rsidRDefault="00BD734A" w:rsidP="00BD734A">
      <w:pPr>
        <w:pStyle w:val="Caption"/>
        <w:jc w:val="center"/>
      </w:pPr>
      <w:r>
        <w:t xml:space="preserve">Figure </w:t>
      </w:r>
      <w:fldSimple w:instr=" SEQ Figure \* ARABIC ">
        <w:r w:rsidR="00AA17A2">
          <w:rPr>
            <w:noProof/>
          </w:rPr>
          <w:t>2</w:t>
        </w:r>
      </w:fldSimple>
    </w:p>
    <w:p w14:paraId="42C80FA8" w14:textId="77777777" w:rsidR="00BD734A" w:rsidRDefault="00BD734A" w:rsidP="00BD734A"/>
    <w:p w14:paraId="100D7800" w14:textId="77777777" w:rsidR="003C49B9" w:rsidRDefault="00BD734A" w:rsidP="003C49B9">
      <w:pPr>
        <w:keepNext/>
        <w:jc w:val="center"/>
      </w:pPr>
      <w:r>
        <w:rPr>
          <w:noProof/>
        </w:rPr>
        <w:drawing>
          <wp:inline distT="0" distB="0" distL="0" distR="0" wp14:anchorId="259F1AA0" wp14:editId="0FABF71E">
            <wp:extent cx="5615017" cy="575726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hD\PentosePhosphatePathway\Paper\Figs\Fig3.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15017" cy="5757269"/>
                    </a:xfrm>
                    <a:prstGeom prst="rect">
                      <a:avLst/>
                    </a:prstGeom>
                    <a:noFill/>
                    <a:ln>
                      <a:noFill/>
                    </a:ln>
                  </pic:spPr>
                </pic:pic>
              </a:graphicData>
            </a:graphic>
          </wp:inline>
        </w:drawing>
      </w:r>
    </w:p>
    <w:p w14:paraId="6FC154EA" w14:textId="77777777" w:rsidR="00BD734A" w:rsidRPr="00BD734A" w:rsidRDefault="003C49B9" w:rsidP="003C49B9">
      <w:pPr>
        <w:pStyle w:val="Caption"/>
        <w:jc w:val="center"/>
      </w:pPr>
      <w:r>
        <w:t xml:space="preserve">Figure </w:t>
      </w:r>
      <w:fldSimple w:instr=" SEQ Figure \* ARABIC ">
        <w:r w:rsidR="00AA17A2">
          <w:rPr>
            <w:noProof/>
          </w:rPr>
          <w:t>3</w:t>
        </w:r>
      </w:fldSimple>
    </w:p>
    <w:p w14:paraId="66E388B2" w14:textId="19571CFE" w:rsidR="00BD734A" w:rsidRDefault="00A87D22" w:rsidP="00BD734A">
      <w:pPr>
        <w:rPr>
          <w:b/>
          <w:sz w:val="26"/>
          <w:szCs w:val="26"/>
        </w:rPr>
      </w:pPr>
      <w:r>
        <w:br w:type="column"/>
      </w:r>
      <w:r>
        <w:rPr>
          <w:b/>
          <w:sz w:val="26"/>
          <w:szCs w:val="26"/>
        </w:rPr>
        <w:lastRenderedPageBreak/>
        <w:t>Supplementary Material</w:t>
      </w:r>
    </w:p>
    <w:p w14:paraId="261F4998" w14:textId="48F13CD3" w:rsidR="00A87D22" w:rsidRDefault="0082157E" w:rsidP="00BD734A">
      <w:r>
        <w:t>In vitro studies ----- Toby</w:t>
      </w:r>
    </w:p>
    <w:p w14:paraId="1E296A09" w14:textId="77777777" w:rsidR="0082157E" w:rsidRDefault="0082157E" w:rsidP="0082157E">
      <w:r>
        <w:t>Results</w:t>
      </w:r>
    </w:p>
    <w:p w14:paraId="35D59591" w14:textId="77777777" w:rsidR="0082157E" w:rsidRPr="0090291E" w:rsidRDefault="0082157E" w:rsidP="0082157E">
      <w:pPr>
        <w:rPr>
          <w:lang w:val="en-GB"/>
        </w:rPr>
      </w:pPr>
      <w:r w:rsidRPr="00757E11">
        <w:t>K</w:t>
      </w:r>
      <w:r w:rsidRPr="00757E11">
        <w:rPr>
          <w:vertAlign w:val="subscript"/>
        </w:rPr>
        <w:t>m</w:t>
      </w:r>
      <w:r w:rsidRPr="00757E11">
        <w:t xml:space="preserve"> values were </w:t>
      </w:r>
      <w:r>
        <w:t>from measurements were</w:t>
      </w:r>
      <w:r w:rsidRPr="00757E11">
        <w:t xml:space="preserve"> </w:t>
      </w:r>
      <w:r>
        <w:t>g</w:t>
      </w:r>
      <w:r w:rsidRPr="00757E11">
        <w:t xml:space="preserve">lucose-6-phosphate concentrations were varied from 50 </w:t>
      </w:r>
      <w:proofErr w:type="spellStart"/>
      <w:r w:rsidRPr="00757E11">
        <w:t>μM</w:t>
      </w:r>
      <w:proofErr w:type="spellEnd"/>
      <w:r w:rsidRPr="00757E11">
        <w:t xml:space="preserve"> to 400 </w:t>
      </w:r>
      <w:proofErr w:type="spellStart"/>
      <w:r w:rsidRPr="00757E11">
        <w:t>μM</w:t>
      </w:r>
      <w:proofErr w:type="spellEnd"/>
      <w:r w:rsidRPr="00757E11">
        <w:t xml:space="preserve">, while the NADP+ concentrations were between 20 </w:t>
      </w:r>
      <w:proofErr w:type="spellStart"/>
      <w:r w:rsidRPr="00757E11">
        <w:t>μM</w:t>
      </w:r>
      <w:proofErr w:type="spellEnd"/>
      <w:r w:rsidRPr="00757E11">
        <w:t xml:space="preserve"> and 150 </w:t>
      </w:r>
      <w:proofErr w:type="spellStart"/>
      <w:r w:rsidRPr="00757E11">
        <w:t>μM</w:t>
      </w:r>
      <w:proofErr w:type="spellEnd"/>
      <w:r w:rsidRPr="00757E11">
        <w:t xml:space="preserve">. </w:t>
      </w:r>
      <w:r>
        <w:t>The resulting K</w:t>
      </w:r>
      <w:r w:rsidRPr="0090291E">
        <w:rPr>
          <w:vertAlign w:val="subscript"/>
        </w:rPr>
        <w:t>m</w:t>
      </w:r>
      <w:r>
        <w:t xml:space="preserve"> values for NADP+ and glucose-6-phsophate are listed in Table 1. </w:t>
      </w:r>
      <w:r w:rsidRPr="0090291E">
        <w:t>K</w:t>
      </w:r>
      <w:r w:rsidRPr="0090291E">
        <w:rPr>
          <w:vertAlign w:val="subscript"/>
        </w:rPr>
        <w:t>i</w:t>
      </w:r>
      <w:r>
        <w:t xml:space="preserve"> </w:t>
      </w:r>
      <w:r w:rsidRPr="0090291E">
        <w:t>values of NADPH were determined with one substrate kept at a constant concentration, while the second substrate was varied at different constant inhibitor concentrations. According to the determined sequential ordered bi-bi-mechanism it was expected that NADPH will inhibit competitively in respect to NADP+ and mixed non-competitive with respect to glucose-6-phosphate [</w:t>
      </w:r>
      <w:r>
        <w:t>1</w:t>
      </w:r>
      <w:r w:rsidRPr="0090291E">
        <w:t xml:space="preserve">]. </w:t>
      </w:r>
      <w:r>
        <w:t xml:space="preserve">To determine the respective inhibition constants, reaction velocities were determined under different NADPH concentrations (150, 75 and 0 </w:t>
      </w:r>
      <w:proofErr w:type="spellStart"/>
      <w:r>
        <w:t>μM</w:t>
      </w:r>
      <w:proofErr w:type="spellEnd"/>
      <w:r>
        <w:t xml:space="preserve">), </w:t>
      </w:r>
      <w:r w:rsidRPr="0090291E">
        <w:t xml:space="preserve">the glucose-6-phosphate concentration was held at 400 </w:t>
      </w:r>
      <w:proofErr w:type="spellStart"/>
      <w:r w:rsidRPr="0090291E">
        <w:t>μM</w:t>
      </w:r>
      <w:proofErr w:type="spellEnd"/>
      <w:r w:rsidRPr="0090291E">
        <w:t xml:space="preserve"> and NADP</w:t>
      </w:r>
      <w:r w:rsidRPr="0090291E">
        <w:rPr>
          <w:vertAlign w:val="superscript"/>
        </w:rPr>
        <w:t>+</w:t>
      </w:r>
      <w:r>
        <w:t xml:space="preserve"> was varied from 10 to 60 </w:t>
      </w:r>
      <w:proofErr w:type="spellStart"/>
      <w:r>
        <w:t>μM</w:t>
      </w:r>
      <w:proofErr w:type="spellEnd"/>
      <w:r>
        <w:t xml:space="preserve"> or alternatively </w:t>
      </w:r>
      <w:r w:rsidRPr="0090291E">
        <w:t>NADP</w:t>
      </w:r>
      <w:r w:rsidRPr="009D61E6">
        <w:rPr>
          <w:vertAlign w:val="superscript"/>
        </w:rPr>
        <w:t>+</w:t>
      </w:r>
      <w:r w:rsidRPr="0090291E">
        <w:t xml:space="preserve"> was h</w:t>
      </w:r>
      <w:r>
        <w:t>e</w:t>
      </w:r>
      <w:r w:rsidRPr="0090291E">
        <w:t xml:space="preserve">ld at 40 </w:t>
      </w:r>
      <w:proofErr w:type="spellStart"/>
      <w:r w:rsidRPr="0090291E">
        <w:t>μM</w:t>
      </w:r>
      <w:proofErr w:type="spellEnd"/>
      <w:r w:rsidRPr="0090291E">
        <w:t xml:space="preserve"> </w:t>
      </w:r>
      <w:r>
        <w:t xml:space="preserve">and glucose-6-phosphate was varied </w:t>
      </w:r>
      <w:r w:rsidRPr="0090291E">
        <w:t xml:space="preserve">from 50 to 400 </w:t>
      </w:r>
      <w:proofErr w:type="spellStart"/>
      <w:r w:rsidRPr="0090291E">
        <w:t>μM</w:t>
      </w:r>
      <w:proofErr w:type="spellEnd"/>
      <w:r>
        <w:t>. The resulting inhibition constants and intracellular concentrations are indicated in Table 1.</w:t>
      </w:r>
    </w:p>
    <w:p w14:paraId="5DD79B4A" w14:textId="77777777" w:rsidR="0082157E" w:rsidRDefault="0082157E" w:rsidP="0082157E">
      <w:r w:rsidRPr="00757E11">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1962"/>
        <w:gridCol w:w="2409"/>
      </w:tblGrid>
      <w:tr w:rsidR="0082157E" w:rsidRPr="0075095B" w14:paraId="026BBFC9" w14:textId="77777777" w:rsidTr="00DB4DD5">
        <w:trPr>
          <w:jc w:val="center"/>
        </w:trPr>
        <w:tc>
          <w:tcPr>
            <w:tcW w:w="6804" w:type="dxa"/>
            <w:gridSpan w:val="3"/>
            <w:tcBorders>
              <w:bottom w:val="single" w:sz="4" w:space="0" w:color="auto"/>
            </w:tcBorders>
          </w:tcPr>
          <w:p w14:paraId="336D47E4" w14:textId="77777777" w:rsidR="0082157E" w:rsidRPr="0075095B" w:rsidRDefault="0082157E" w:rsidP="00DB4DD5">
            <w:pPr>
              <w:spacing w:after="160" w:line="259" w:lineRule="auto"/>
              <w:ind w:right="-227"/>
              <w:jc w:val="center"/>
            </w:pPr>
            <w:r w:rsidRPr="00A22AEA">
              <w:rPr>
                <w:rFonts w:asciiTheme="minorHAnsi" w:hAnsiTheme="minorHAnsi"/>
                <w:lang w:val="en-US"/>
              </w:rPr>
              <w:t xml:space="preserve">Table 1 Experimentally determined </w:t>
            </w:r>
            <w:proofErr w:type="spellStart"/>
            <w:r w:rsidRPr="00A22AEA">
              <w:rPr>
                <w:rFonts w:asciiTheme="minorHAnsi" w:hAnsiTheme="minorHAnsi"/>
                <w:lang w:val="en-US"/>
              </w:rPr>
              <w:t>kinectic</w:t>
            </w:r>
            <w:proofErr w:type="spellEnd"/>
            <w:r w:rsidRPr="00A22AEA">
              <w:rPr>
                <w:rFonts w:asciiTheme="minorHAnsi" w:hAnsiTheme="minorHAnsi"/>
                <w:lang w:val="en-US"/>
              </w:rPr>
              <w:t xml:space="preserve"> parameters and intracellular metabolite concentrations</w:t>
            </w:r>
          </w:p>
        </w:tc>
      </w:tr>
      <w:tr w:rsidR="0082157E" w:rsidRPr="0075095B" w14:paraId="30414D73" w14:textId="77777777" w:rsidTr="00DB4DD5">
        <w:trPr>
          <w:jc w:val="center"/>
        </w:trPr>
        <w:tc>
          <w:tcPr>
            <w:tcW w:w="2433" w:type="dxa"/>
            <w:tcBorders>
              <w:top w:val="single" w:sz="4" w:space="0" w:color="auto"/>
              <w:bottom w:val="single" w:sz="4" w:space="0" w:color="auto"/>
            </w:tcBorders>
          </w:tcPr>
          <w:p w14:paraId="7AA94035" w14:textId="77777777" w:rsidR="0082157E" w:rsidRPr="009D61E6" w:rsidRDefault="0082157E" w:rsidP="00DB4DD5">
            <w:pPr>
              <w:spacing w:after="160" w:line="259" w:lineRule="auto"/>
              <w:ind w:right="-227"/>
              <w:rPr>
                <w:rFonts w:asciiTheme="minorHAnsi" w:hAnsiTheme="minorHAnsi"/>
                <w:lang w:val="en-US"/>
              </w:rPr>
            </w:pPr>
          </w:p>
        </w:tc>
        <w:tc>
          <w:tcPr>
            <w:tcW w:w="1962" w:type="dxa"/>
            <w:tcBorders>
              <w:top w:val="single" w:sz="4" w:space="0" w:color="auto"/>
              <w:bottom w:val="single" w:sz="4" w:space="0" w:color="auto"/>
            </w:tcBorders>
          </w:tcPr>
          <w:p w14:paraId="4A112851" w14:textId="77777777" w:rsidR="0082157E" w:rsidRDefault="0082157E" w:rsidP="00DB4DD5">
            <w:pPr>
              <w:spacing w:line="259" w:lineRule="auto"/>
              <w:ind w:right="47"/>
              <w:rPr>
                <w:rFonts w:asciiTheme="minorHAnsi" w:hAnsiTheme="minorHAnsi"/>
              </w:rPr>
            </w:pPr>
            <w:proofErr w:type="spellStart"/>
            <w:r>
              <w:rPr>
                <w:rFonts w:asciiTheme="minorHAnsi" w:hAnsiTheme="minorHAnsi"/>
              </w:rPr>
              <w:t>Own</w:t>
            </w:r>
            <w:proofErr w:type="spellEnd"/>
            <w:r>
              <w:rPr>
                <w:rFonts w:asciiTheme="minorHAnsi" w:hAnsiTheme="minorHAnsi"/>
              </w:rPr>
              <w:t xml:space="preserve"> </w:t>
            </w:r>
            <w:proofErr w:type="spellStart"/>
            <w:r>
              <w:rPr>
                <w:rFonts w:asciiTheme="minorHAnsi" w:hAnsiTheme="minorHAnsi"/>
              </w:rPr>
              <w:t>data</w:t>
            </w:r>
            <w:proofErr w:type="spellEnd"/>
          </w:p>
          <w:p w14:paraId="0F448DF6" w14:textId="77777777" w:rsidR="0082157E" w:rsidRPr="009D61E6" w:rsidRDefault="0082157E" w:rsidP="00DB4DD5">
            <w:pPr>
              <w:spacing w:line="259" w:lineRule="auto"/>
              <w:ind w:right="47"/>
              <w:rPr>
                <w:rFonts w:asciiTheme="minorHAnsi" w:hAnsiTheme="minorHAnsi"/>
              </w:rPr>
            </w:pPr>
            <w:r w:rsidRPr="009D61E6">
              <w:rPr>
                <w:rFonts w:asciiTheme="minorHAnsi" w:hAnsiTheme="minorHAnsi"/>
              </w:rPr>
              <w:t>[</w:t>
            </w:r>
            <w:proofErr w:type="spellStart"/>
            <w:r w:rsidRPr="009D61E6">
              <w:rPr>
                <w:rFonts w:asciiTheme="minorHAnsi" w:hAnsiTheme="minorHAnsi"/>
              </w:rPr>
              <w:t>μM</w:t>
            </w:r>
            <w:proofErr w:type="spellEnd"/>
            <w:r w:rsidRPr="009D61E6">
              <w:rPr>
                <w:rFonts w:asciiTheme="minorHAnsi" w:hAnsiTheme="minorHAnsi"/>
              </w:rPr>
              <w:t>]</w:t>
            </w:r>
          </w:p>
        </w:tc>
        <w:tc>
          <w:tcPr>
            <w:tcW w:w="2409" w:type="dxa"/>
            <w:tcBorders>
              <w:top w:val="single" w:sz="4" w:space="0" w:color="auto"/>
              <w:bottom w:val="single" w:sz="4" w:space="0" w:color="auto"/>
            </w:tcBorders>
          </w:tcPr>
          <w:p w14:paraId="5406C45F" w14:textId="77777777" w:rsidR="0082157E" w:rsidRPr="0075095B" w:rsidRDefault="0082157E" w:rsidP="00DB4DD5">
            <w:pPr>
              <w:spacing w:line="259" w:lineRule="auto"/>
              <w:ind w:right="47"/>
              <w:rPr>
                <w:rFonts w:asciiTheme="minorHAnsi" w:hAnsiTheme="minorHAnsi"/>
              </w:rPr>
            </w:pPr>
            <w:proofErr w:type="spellStart"/>
            <w:r w:rsidRPr="0075095B">
              <w:rPr>
                <w:rFonts w:asciiTheme="minorHAnsi" w:hAnsiTheme="minorHAnsi"/>
              </w:rPr>
              <w:t>Olavarria</w:t>
            </w:r>
            <w:proofErr w:type="spellEnd"/>
            <w:r w:rsidRPr="0075095B">
              <w:rPr>
                <w:rFonts w:asciiTheme="minorHAnsi" w:hAnsiTheme="minorHAnsi"/>
              </w:rPr>
              <w:t xml:space="preserve"> et al</w:t>
            </w:r>
            <w:r>
              <w:rPr>
                <w:rFonts w:asciiTheme="minorHAnsi" w:hAnsiTheme="minorHAnsi"/>
              </w:rPr>
              <w:t xml:space="preserve"> [5]</w:t>
            </w:r>
          </w:p>
          <w:p w14:paraId="22A85E95" w14:textId="77777777" w:rsidR="0082157E" w:rsidRPr="0075095B" w:rsidRDefault="0082157E" w:rsidP="00DB4DD5">
            <w:pPr>
              <w:spacing w:line="259" w:lineRule="auto"/>
              <w:ind w:right="47"/>
              <w:rPr>
                <w:rFonts w:asciiTheme="minorHAnsi" w:hAnsiTheme="minorHAnsi"/>
              </w:rPr>
            </w:pPr>
            <w:r w:rsidRPr="009D61E6">
              <w:rPr>
                <w:rFonts w:asciiTheme="minorHAnsi" w:hAnsiTheme="minorHAnsi"/>
              </w:rPr>
              <w:t>[</w:t>
            </w:r>
            <w:proofErr w:type="spellStart"/>
            <w:r w:rsidRPr="009D61E6">
              <w:rPr>
                <w:rFonts w:asciiTheme="minorHAnsi" w:hAnsiTheme="minorHAnsi"/>
              </w:rPr>
              <w:t>μM</w:t>
            </w:r>
            <w:proofErr w:type="spellEnd"/>
            <w:r w:rsidRPr="009D61E6">
              <w:rPr>
                <w:rFonts w:asciiTheme="minorHAnsi" w:hAnsiTheme="minorHAnsi"/>
              </w:rPr>
              <w:t>]</w:t>
            </w:r>
          </w:p>
        </w:tc>
      </w:tr>
      <w:tr w:rsidR="0082157E" w:rsidRPr="0075095B" w14:paraId="48C97323" w14:textId="77777777" w:rsidTr="00DB4DD5">
        <w:trPr>
          <w:jc w:val="center"/>
        </w:trPr>
        <w:tc>
          <w:tcPr>
            <w:tcW w:w="2433" w:type="dxa"/>
            <w:tcBorders>
              <w:top w:val="single" w:sz="4" w:space="0" w:color="auto"/>
            </w:tcBorders>
          </w:tcPr>
          <w:p w14:paraId="54450E04" w14:textId="77777777" w:rsidR="0082157E" w:rsidRPr="003E6528" w:rsidRDefault="0082157E" w:rsidP="00DB4DD5">
            <w:pPr>
              <w:spacing w:after="160" w:line="259" w:lineRule="auto"/>
              <w:ind w:right="-227"/>
              <w:rPr>
                <w:rFonts w:asciiTheme="minorHAnsi" w:hAnsiTheme="minorHAnsi"/>
                <w:b/>
                <w:lang w:val="en-US"/>
              </w:rPr>
            </w:pPr>
            <w:r w:rsidRPr="003E6528">
              <w:rPr>
                <w:rFonts w:asciiTheme="minorHAnsi" w:hAnsiTheme="minorHAnsi"/>
                <w:b/>
                <w:i/>
                <w:lang w:val="en-US"/>
              </w:rPr>
              <w:t>Substrate K</w:t>
            </w:r>
            <w:r w:rsidRPr="003E6528">
              <w:rPr>
                <w:rFonts w:asciiTheme="minorHAnsi" w:hAnsiTheme="minorHAnsi"/>
                <w:b/>
                <w:i/>
                <w:vertAlign w:val="subscript"/>
                <w:lang w:val="en-US"/>
              </w:rPr>
              <w:t>m</w:t>
            </w:r>
            <w:r w:rsidRPr="003E6528">
              <w:rPr>
                <w:rFonts w:asciiTheme="minorHAnsi" w:hAnsiTheme="minorHAnsi"/>
                <w:b/>
                <w:lang w:val="en-US"/>
              </w:rPr>
              <w:t>:</w:t>
            </w:r>
          </w:p>
        </w:tc>
        <w:tc>
          <w:tcPr>
            <w:tcW w:w="1962" w:type="dxa"/>
            <w:tcBorders>
              <w:top w:val="single" w:sz="4" w:space="0" w:color="auto"/>
            </w:tcBorders>
          </w:tcPr>
          <w:p w14:paraId="7837961A" w14:textId="77777777" w:rsidR="0082157E" w:rsidRPr="0075095B" w:rsidRDefault="0082157E" w:rsidP="00DB4DD5">
            <w:pPr>
              <w:spacing w:line="259" w:lineRule="auto"/>
              <w:ind w:right="47"/>
              <w:rPr>
                <w:rFonts w:asciiTheme="minorHAnsi" w:hAnsiTheme="minorHAnsi"/>
              </w:rPr>
            </w:pPr>
          </w:p>
        </w:tc>
        <w:tc>
          <w:tcPr>
            <w:tcW w:w="2409" w:type="dxa"/>
            <w:tcBorders>
              <w:top w:val="single" w:sz="4" w:space="0" w:color="auto"/>
            </w:tcBorders>
          </w:tcPr>
          <w:p w14:paraId="07865DCF" w14:textId="77777777" w:rsidR="0082157E" w:rsidRPr="0075095B" w:rsidRDefault="0082157E" w:rsidP="00DB4DD5">
            <w:pPr>
              <w:ind w:right="47"/>
              <w:rPr>
                <w:rFonts w:asciiTheme="minorHAnsi" w:hAnsiTheme="minorHAnsi"/>
              </w:rPr>
            </w:pPr>
          </w:p>
        </w:tc>
      </w:tr>
      <w:tr w:rsidR="0082157E" w:rsidRPr="0075095B" w14:paraId="5E437238" w14:textId="77777777" w:rsidTr="00DB4DD5">
        <w:trPr>
          <w:jc w:val="center"/>
        </w:trPr>
        <w:tc>
          <w:tcPr>
            <w:tcW w:w="2433" w:type="dxa"/>
          </w:tcPr>
          <w:p w14:paraId="7352F49B" w14:textId="77777777" w:rsidR="0082157E" w:rsidRPr="009D61E6" w:rsidRDefault="0082157E" w:rsidP="00DB4DD5">
            <w:pPr>
              <w:spacing w:after="160" w:line="259" w:lineRule="auto"/>
              <w:ind w:right="-227"/>
              <w:rPr>
                <w:rFonts w:asciiTheme="minorHAnsi" w:hAnsiTheme="minorHAnsi"/>
                <w:lang w:val="en-US"/>
              </w:rPr>
            </w:pPr>
            <w:r w:rsidRPr="009D61E6">
              <w:rPr>
                <w:rFonts w:asciiTheme="minorHAnsi" w:hAnsiTheme="minorHAnsi"/>
                <w:lang w:val="en-US"/>
              </w:rPr>
              <w:t>NADP</w:t>
            </w:r>
            <w:r w:rsidRPr="009D61E6">
              <w:rPr>
                <w:rFonts w:asciiTheme="minorHAnsi" w:hAnsiTheme="minorHAnsi"/>
                <w:vertAlign w:val="superscript"/>
                <w:lang w:val="en-US"/>
              </w:rPr>
              <w:t>+</w:t>
            </w:r>
            <w:r w:rsidRPr="009D61E6">
              <w:rPr>
                <w:rFonts w:asciiTheme="minorHAnsi" w:hAnsiTheme="minorHAnsi"/>
                <w:lang w:val="en-US"/>
              </w:rPr>
              <w:t xml:space="preserve"> </w:t>
            </w:r>
          </w:p>
        </w:tc>
        <w:tc>
          <w:tcPr>
            <w:tcW w:w="1962" w:type="dxa"/>
          </w:tcPr>
          <w:p w14:paraId="507ED7EB" w14:textId="77777777" w:rsidR="0082157E" w:rsidRPr="0075095B" w:rsidRDefault="0082157E" w:rsidP="00DB4DD5">
            <w:pPr>
              <w:spacing w:line="259" w:lineRule="auto"/>
              <w:ind w:right="47"/>
              <w:rPr>
                <w:rFonts w:asciiTheme="minorHAnsi" w:hAnsiTheme="minorHAnsi"/>
              </w:rPr>
            </w:pPr>
            <w:r w:rsidRPr="0075095B">
              <w:rPr>
                <w:rFonts w:asciiTheme="minorHAnsi" w:hAnsiTheme="minorHAnsi"/>
              </w:rPr>
              <w:t>23</w:t>
            </w:r>
          </w:p>
        </w:tc>
        <w:tc>
          <w:tcPr>
            <w:tcW w:w="2409" w:type="dxa"/>
          </w:tcPr>
          <w:p w14:paraId="2D2E24B8" w14:textId="77777777" w:rsidR="0082157E" w:rsidRPr="0075095B" w:rsidRDefault="0082157E" w:rsidP="00DB4DD5">
            <w:pPr>
              <w:ind w:right="47"/>
              <w:rPr>
                <w:rFonts w:asciiTheme="minorHAnsi" w:hAnsiTheme="minorHAnsi"/>
              </w:rPr>
            </w:pPr>
            <w:r w:rsidRPr="0075095B">
              <w:rPr>
                <w:rFonts w:asciiTheme="minorHAnsi" w:hAnsiTheme="minorHAnsi"/>
              </w:rPr>
              <w:t>7.5 ± 0.8</w:t>
            </w:r>
          </w:p>
        </w:tc>
      </w:tr>
      <w:tr w:rsidR="0082157E" w:rsidRPr="0075095B" w14:paraId="1454686E" w14:textId="77777777" w:rsidTr="00DB4DD5">
        <w:trPr>
          <w:jc w:val="center"/>
        </w:trPr>
        <w:tc>
          <w:tcPr>
            <w:tcW w:w="2433" w:type="dxa"/>
          </w:tcPr>
          <w:p w14:paraId="5C81C434" w14:textId="77777777" w:rsidR="0082157E" w:rsidRPr="009D61E6" w:rsidRDefault="0082157E" w:rsidP="00DB4DD5">
            <w:pPr>
              <w:spacing w:after="160" w:line="259" w:lineRule="auto"/>
              <w:ind w:right="-227"/>
              <w:rPr>
                <w:rFonts w:asciiTheme="minorHAnsi" w:hAnsiTheme="minorHAnsi"/>
                <w:lang w:val="en-US"/>
              </w:rPr>
            </w:pPr>
            <w:r w:rsidRPr="009D61E6">
              <w:rPr>
                <w:rFonts w:asciiTheme="minorHAnsi" w:hAnsiTheme="minorHAnsi"/>
                <w:lang w:val="en-US"/>
              </w:rPr>
              <w:t>glucose-6-phosphate</w:t>
            </w:r>
          </w:p>
        </w:tc>
        <w:tc>
          <w:tcPr>
            <w:tcW w:w="1962" w:type="dxa"/>
          </w:tcPr>
          <w:p w14:paraId="7950F460" w14:textId="77777777" w:rsidR="0082157E" w:rsidRPr="0075095B" w:rsidRDefault="0082157E" w:rsidP="00DB4DD5">
            <w:pPr>
              <w:spacing w:line="259" w:lineRule="auto"/>
              <w:ind w:right="47"/>
              <w:rPr>
                <w:rFonts w:asciiTheme="minorHAnsi" w:hAnsiTheme="minorHAnsi"/>
              </w:rPr>
            </w:pPr>
            <w:r w:rsidRPr="0075095B">
              <w:rPr>
                <w:rFonts w:asciiTheme="minorHAnsi" w:hAnsiTheme="minorHAnsi"/>
              </w:rPr>
              <w:t>136</w:t>
            </w:r>
          </w:p>
        </w:tc>
        <w:tc>
          <w:tcPr>
            <w:tcW w:w="2409" w:type="dxa"/>
          </w:tcPr>
          <w:p w14:paraId="31BBFFE3" w14:textId="77777777" w:rsidR="0082157E" w:rsidRPr="0075095B" w:rsidRDefault="0082157E" w:rsidP="00DB4DD5">
            <w:pPr>
              <w:ind w:right="47"/>
              <w:rPr>
                <w:rFonts w:asciiTheme="minorHAnsi" w:hAnsiTheme="minorHAnsi"/>
              </w:rPr>
            </w:pPr>
            <w:r w:rsidRPr="0075095B">
              <w:rPr>
                <w:rFonts w:asciiTheme="minorHAnsi" w:hAnsiTheme="minorHAnsi"/>
              </w:rPr>
              <w:t>174 ± 11</w:t>
            </w:r>
          </w:p>
        </w:tc>
      </w:tr>
      <w:tr w:rsidR="0082157E" w:rsidRPr="0075095B" w14:paraId="4180F2DF" w14:textId="77777777" w:rsidTr="00DB4DD5">
        <w:trPr>
          <w:jc w:val="center"/>
        </w:trPr>
        <w:tc>
          <w:tcPr>
            <w:tcW w:w="2433" w:type="dxa"/>
          </w:tcPr>
          <w:p w14:paraId="053709F3" w14:textId="77777777" w:rsidR="0082157E" w:rsidRPr="003E6528" w:rsidRDefault="0082157E" w:rsidP="00DB4DD5">
            <w:pPr>
              <w:spacing w:after="160" w:line="259" w:lineRule="auto"/>
              <w:ind w:right="-227"/>
              <w:rPr>
                <w:rFonts w:asciiTheme="minorHAnsi" w:hAnsiTheme="minorHAnsi"/>
                <w:b/>
                <w:lang w:val="en-US"/>
              </w:rPr>
            </w:pPr>
            <w:r w:rsidRPr="003E6528">
              <w:rPr>
                <w:rFonts w:asciiTheme="minorHAnsi" w:hAnsiTheme="minorHAnsi"/>
                <w:b/>
                <w:i/>
                <w:lang w:val="en-US"/>
              </w:rPr>
              <w:t>NADP</w:t>
            </w:r>
            <w:r w:rsidRPr="003E6528">
              <w:rPr>
                <w:rFonts w:asciiTheme="minorHAnsi" w:hAnsiTheme="minorHAnsi"/>
                <w:b/>
                <w:i/>
                <w:vertAlign w:val="superscript"/>
                <w:lang w:val="en-US"/>
              </w:rPr>
              <w:t>+</w:t>
            </w:r>
            <w:r w:rsidRPr="003E6528">
              <w:rPr>
                <w:rFonts w:asciiTheme="minorHAnsi" w:hAnsiTheme="minorHAnsi"/>
                <w:b/>
                <w:i/>
                <w:lang w:val="en-US"/>
              </w:rPr>
              <w:t xml:space="preserve"> dissociation K</w:t>
            </w:r>
            <w:r w:rsidRPr="003E6528">
              <w:rPr>
                <w:rFonts w:asciiTheme="minorHAnsi" w:hAnsiTheme="minorHAnsi"/>
                <w:b/>
                <w:i/>
                <w:vertAlign w:val="subscript"/>
                <w:lang w:val="en-US"/>
              </w:rPr>
              <w:t>i</w:t>
            </w:r>
            <w:r w:rsidRPr="003E6528">
              <w:rPr>
                <w:rFonts w:asciiTheme="minorHAnsi" w:hAnsiTheme="minorHAnsi"/>
                <w:b/>
                <w:lang w:val="en-US"/>
              </w:rPr>
              <w:t>:</w:t>
            </w:r>
          </w:p>
        </w:tc>
        <w:tc>
          <w:tcPr>
            <w:tcW w:w="1962" w:type="dxa"/>
          </w:tcPr>
          <w:p w14:paraId="2B85556B" w14:textId="77777777" w:rsidR="0082157E" w:rsidRPr="0075095B" w:rsidRDefault="0082157E" w:rsidP="00DB4DD5">
            <w:pPr>
              <w:spacing w:line="259" w:lineRule="auto"/>
              <w:ind w:right="47"/>
              <w:rPr>
                <w:rFonts w:asciiTheme="minorHAnsi" w:hAnsiTheme="minorHAnsi"/>
              </w:rPr>
            </w:pPr>
          </w:p>
        </w:tc>
        <w:tc>
          <w:tcPr>
            <w:tcW w:w="2409" w:type="dxa"/>
          </w:tcPr>
          <w:p w14:paraId="352AAECE" w14:textId="77777777" w:rsidR="0082157E" w:rsidRPr="0075095B" w:rsidRDefault="0082157E" w:rsidP="00DB4DD5">
            <w:pPr>
              <w:ind w:right="47"/>
              <w:rPr>
                <w:rFonts w:asciiTheme="minorHAnsi" w:hAnsiTheme="minorHAnsi"/>
              </w:rPr>
            </w:pPr>
          </w:p>
        </w:tc>
      </w:tr>
      <w:tr w:rsidR="0082157E" w:rsidRPr="0075095B" w14:paraId="51EDE199" w14:textId="77777777" w:rsidTr="00DB4DD5">
        <w:trPr>
          <w:jc w:val="center"/>
        </w:trPr>
        <w:tc>
          <w:tcPr>
            <w:tcW w:w="2433" w:type="dxa"/>
          </w:tcPr>
          <w:p w14:paraId="0AF22D48" w14:textId="77777777" w:rsidR="0082157E" w:rsidRPr="009D61E6" w:rsidRDefault="0082157E" w:rsidP="00DB4DD5">
            <w:pPr>
              <w:spacing w:after="160" w:line="259" w:lineRule="auto"/>
              <w:ind w:right="-227"/>
              <w:rPr>
                <w:rFonts w:asciiTheme="minorHAnsi" w:hAnsiTheme="minorHAnsi"/>
                <w:lang w:val="en-US"/>
              </w:rPr>
            </w:pPr>
            <w:r w:rsidRPr="009D61E6">
              <w:rPr>
                <w:rFonts w:asciiTheme="minorHAnsi" w:hAnsiTheme="minorHAnsi"/>
                <w:lang w:val="en-US"/>
              </w:rPr>
              <w:t>NADP</w:t>
            </w:r>
            <w:r w:rsidRPr="009D61E6">
              <w:rPr>
                <w:rFonts w:asciiTheme="minorHAnsi" w:hAnsiTheme="minorHAnsi"/>
                <w:vertAlign w:val="superscript"/>
                <w:lang w:val="en-US"/>
              </w:rPr>
              <w:t>+</w:t>
            </w:r>
            <w:r w:rsidRPr="009D61E6">
              <w:rPr>
                <w:rFonts w:asciiTheme="minorHAnsi" w:hAnsiTheme="minorHAnsi"/>
                <w:lang w:val="en-US"/>
              </w:rPr>
              <w:t xml:space="preserve"> </w:t>
            </w:r>
          </w:p>
        </w:tc>
        <w:tc>
          <w:tcPr>
            <w:tcW w:w="1962" w:type="dxa"/>
          </w:tcPr>
          <w:p w14:paraId="07BFD596" w14:textId="77777777" w:rsidR="0082157E" w:rsidRPr="0075095B" w:rsidRDefault="0082157E" w:rsidP="00DB4DD5">
            <w:pPr>
              <w:spacing w:line="259" w:lineRule="auto"/>
              <w:ind w:right="47"/>
              <w:rPr>
                <w:rFonts w:asciiTheme="minorHAnsi" w:hAnsiTheme="minorHAnsi"/>
              </w:rPr>
            </w:pPr>
            <w:r w:rsidRPr="0075095B">
              <w:rPr>
                <w:rFonts w:asciiTheme="minorHAnsi" w:hAnsiTheme="minorHAnsi"/>
              </w:rPr>
              <w:t>90</w:t>
            </w:r>
          </w:p>
        </w:tc>
        <w:tc>
          <w:tcPr>
            <w:tcW w:w="2409" w:type="dxa"/>
          </w:tcPr>
          <w:p w14:paraId="65719855" w14:textId="77777777" w:rsidR="0082157E" w:rsidRPr="0075095B" w:rsidRDefault="0082157E" w:rsidP="00DB4DD5">
            <w:pPr>
              <w:ind w:right="47"/>
              <w:rPr>
                <w:rFonts w:asciiTheme="minorHAnsi" w:hAnsiTheme="minorHAnsi"/>
              </w:rPr>
            </w:pPr>
            <w:r w:rsidRPr="0075095B">
              <w:rPr>
                <w:rFonts w:asciiTheme="minorHAnsi" w:hAnsiTheme="minorHAnsi"/>
              </w:rPr>
              <w:t>19 ± 4</w:t>
            </w:r>
          </w:p>
        </w:tc>
      </w:tr>
      <w:tr w:rsidR="0082157E" w:rsidRPr="0075095B" w14:paraId="2AFA1BE8" w14:textId="77777777" w:rsidTr="00DB4DD5">
        <w:trPr>
          <w:jc w:val="center"/>
        </w:trPr>
        <w:tc>
          <w:tcPr>
            <w:tcW w:w="2433" w:type="dxa"/>
          </w:tcPr>
          <w:p w14:paraId="2DF499ED" w14:textId="77777777" w:rsidR="0082157E" w:rsidRPr="003E6528" w:rsidRDefault="0082157E" w:rsidP="00DB4DD5">
            <w:pPr>
              <w:spacing w:after="160" w:line="259" w:lineRule="auto"/>
              <w:ind w:right="-227"/>
              <w:rPr>
                <w:rFonts w:asciiTheme="minorHAnsi" w:hAnsiTheme="minorHAnsi"/>
                <w:b/>
                <w:lang w:val="en-US"/>
              </w:rPr>
            </w:pPr>
            <w:r w:rsidRPr="003E6528">
              <w:rPr>
                <w:rFonts w:asciiTheme="minorHAnsi" w:hAnsiTheme="minorHAnsi"/>
                <w:b/>
                <w:i/>
                <w:lang w:val="en-US"/>
              </w:rPr>
              <w:t>NADPH inhibition K</w:t>
            </w:r>
            <w:r w:rsidRPr="003E6528">
              <w:rPr>
                <w:rFonts w:asciiTheme="minorHAnsi" w:hAnsiTheme="minorHAnsi"/>
                <w:b/>
                <w:i/>
                <w:vertAlign w:val="subscript"/>
                <w:lang w:val="en-US"/>
              </w:rPr>
              <w:t>i</w:t>
            </w:r>
            <w:r w:rsidRPr="003E6528">
              <w:rPr>
                <w:rFonts w:asciiTheme="minorHAnsi" w:hAnsiTheme="minorHAnsi"/>
                <w:b/>
                <w:lang w:val="en-US"/>
              </w:rPr>
              <w:t>:</w:t>
            </w:r>
          </w:p>
        </w:tc>
        <w:tc>
          <w:tcPr>
            <w:tcW w:w="1962" w:type="dxa"/>
          </w:tcPr>
          <w:p w14:paraId="1BC1EFCB" w14:textId="77777777" w:rsidR="0082157E" w:rsidRPr="0075095B" w:rsidRDefault="0082157E" w:rsidP="00DB4DD5">
            <w:pPr>
              <w:spacing w:line="259" w:lineRule="auto"/>
              <w:ind w:right="47"/>
              <w:rPr>
                <w:rFonts w:asciiTheme="minorHAnsi" w:hAnsiTheme="minorHAnsi"/>
              </w:rPr>
            </w:pPr>
          </w:p>
        </w:tc>
        <w:tc>
          <w:tcPr>
            <w:tcW w:w="2409" w:type="dxa"/>
          </w:tcPr>
          <w:p w14:paraId="7A18F84A" w14:textId="77777777" w:rsidR="0082157E" w:rsidRPr="0075095B" w:rsidRDefault="0082157E" w:rsidP="00DB4DD5">
            <w:pPr>
              <w:ind w:right="47"/>
              <w:rPr>
                <w:rFonts w:asciiTheme="minorHAnsi" w:hAnsiTheme="minorHAnsi"/>
              </w:rPr>
            </w:pPr>
          </w:p>
        </w:tc>
      </w:tr>
      <w:tr w:rsidR="0082157E" w:rsidRPr="0075095B" w14:paraId="3FBB8B66" w14:textId="77777777" w:rsidTr="00DB4DD5">
        <w:trPr>
          <w:jc w:val="center"/>
        </w:trPr>
        <w:tc>
          <w:tcPr>
            <w:tcW w:w="2433" w:type="dxa"/>
          </w:tcPr>
          <w:p w14:paraId="580D51D8" w14:textId="77777777" w:rsidR="0082157E" w:rsidRPr="009D61E6" w:rsidRDefault="0082157E" w:rsidP="00DB4DD5">
            <w:pPr>
              <w:spacing w:after="160" w:line="259" w:lineRule="auto"/>
              <w:ind w:right="-227"/>
              <w:rPr>
                <w:rFonts w:asciiTheme="minorHAnsi" w:hAnsiTheme="minorHAnsi"/>
                <w:lang w:val="en-US"/>
              </w:rPr>
            </w:pPr>
            <w:proofErr w:type="spellStart"/>
            <w:r w:rsidRPr="009D61E6">
              <w:rPr>
                <w:rFonts w:asciiTheme="minorHAnsi" w:hAnsiTheme="minorHAnsi"/>
                <w:lang w:val="en-US"/>
              </w:rPr>
              <w:t>K</w:t>
            </w:r>
            <w:r w:rsidRPr="009D61E6">
              <w:rPr>
                <w:rFonts w:asciiTheme="minorHAnsi" w:hAnsiTheme="minorHAnsi"/>
                <w:vertAlign w:val="subscript"/>
                <w:lang w:val="en-US"/>
              </w:rPr>
              <w:t>ic,NADP</w:t>
            </w:r>
            <w:proofErr w:type="spellEnd"/>
            <w:r w:rsidRPr="009D61E6">
              <w:rPr>
                <w:rFonts w:asciiTheme="minorHAnsi" w:hAnsiTheme="minorHAnsi"/>
                <w:vertAlign w:val="subscript"/>
                <w:lang w:val="en-US"/>
              </w:rPr>
              <w:t xml:space="preserve">+ </w:t>
            </w:r>
          </w:p>
        </w:tc>
        <w:tc>
          <w:tcPr>
            <w:tcW w:w="1962" w:type="dxa"/>
          </w:tcPr>
          <w:p w14:paraId="1209BF03" w14:textId="77777777" w:rsidR="0082157E" w:rsidRPr="0075095B" w:rsidRDefault="0082157E" w:rsidP="00DB4DD5">
            <w:pPr>
              <w:spacing w:line="259" w:lineRule="auto"/>
              <w:ind w:right="47"/>
              <w:rPr>
                <w:rFonts w:asciiTheme="minorHAnsi" w:hAnsiTheme="minorHAnsi"/>
              </w:rPr>
            </w:pPr>
            <w:r w:rsidRPr="0075095B">
              <w:rPr>
                <w:rFonts w:asciiTheme="minorHAnsi" w:hAnsiTheme="minorHAnsi"/>
              </w:rPr>
              <w:t>35</w:t>
            </w:r>
          </w:p>
        </w:tc>
        <w:tc>
          <w:tcPr>
            <w:tcW w:w="2409" w:type="dxa"/>
          </w:tcPr>
          <w:p w14:paraId="1AF18D04" w14:textId="77777777" w:rsidR="0082157E" w:rsidRPr="0075095B" w:rsidRDefault="0082157E" w:rsidP="00DB4DD5">
            <w:pPr>
              <w:ind w:right="47"/>
              <w:rPr>
                <w:rFonts w:asciiTheme="minorHAnsi" w:hAnsiTheme="minorHAnsi"/>
              </w:rPr>
            </w:pPr>
            <w:r w:rsidRPr="0075095B">
              <w:rPr>
                <w:rFonts w:asciiTheme="minorHAnsi" w:hAnsiTheme="minorHAnsi"/>
              </w:rPr>
              <w:t>14 ± 2</w:t>
            </w:r>
          </w:p>
        </w:tc>
      </w:tr>
      <w:tr w:rsidR="0082157E" w:rsidRPr="0075095B" w14:paraId="03ECD1F1" w14:textId="77777777" w:rsidTr="00DB4DD5">
        <w:trPr>
          <w:jc w:val="center"/>
        </w:trPr>
        <w:tc>
          <w:tcPr>
            <w:tcW w:w="2433" w:type="dxa"/>
          </w:tcPr>
          <w:p w14:paraId="18DFA3B2" w14:textId="77777777" w:rsidR="0082157E" w:rsidRPr="009D61E6" w:rsidRDefault="0082157E" w:rsidP="00DB4DD5">
            <w:pPr>
              <w:spacing w:after="160" w:line="259" w:lineRule="auto"/>
              <w:ind w:right="-227"/>
              <w:rPr>
                <w:rFonts w:asciiTheme="minorHAnsi" w:hAnsiTheme="minorHAnsi"/>
                <w:lang w:val="en-US"/>
              </w:rPr>
            </w:pPr>
            <w:r w:rsidRPr="009D61E6">
              <w:rPr>
                <w:rFonts w:asciiTheme="minorHAnsi" w:hAnsiTheme="minorHAnsi"/>
                <w:lang w:val="en-US"/>
              </w:rPr>
              <w:t>K</w:t>
            </w:r>
            <w:r w:rsidRPr="009D61E6">
              <w:rPr>
                <w:rFonts w:asciiTheme="minorHAnsi" w:hAnsiTheme="minorHAnsi"/>
                <w:vertAlign w:val="subscript"/>
                <w:lang w:val="en-US"/>
              </w:rPr>
              <w:t>ic,glucose-6-phosphate</w:t>
            </w:r>
          </w:p>
        </w:tc>
        <w:tc>
          <w:tcPr>
            <w:tcW w:w="1962" w:type="dxa"/>
          </w:tcPr>
          <w:p w14:paraId="56979CC2" w14:textId="77777777" w:rsidR="0082157E" w:rsidRPr="0075095B" w:rsidRDefault="0082157E" w:rsidP="00DB4DD5">
            <w:pPr>
              <w:spacing w:line="259" w:lineRule="auto"/>
              <w:ind w:right="47"/>
              <w:rPr>
                <w:rFonts w:asciiTheme="minorHAnsi" w:hAnsiTheme="minorHAnsi"/>
              </w:rPr>
            </w:pPr>
            <w:r w:rsidRPr="0075095B">
              <w:rPr>
                <w:rFonts w:asciiTheme="minorHAnsi" w:hAnsiTheme="minorHAnsi"/>
              </w:rPr>
              <w:t>100</w:t>
            </w:r>
          </w:p>
        </w:tc>
        <w:tc>
          <w:tcPr>
            <w:tcW w:w="2409" w:type="dxa"/>
          </w:tcPr>
          <w:p w14:paraId="1165A80E" w14:textId="77777777" w:rsidR="0082157E" w:rsidRPr="0075095B" w:rsidRDefault="0082157E" w:rsidP="00DB4DD5">
            <w:pPr>
              <w:ind w:right="47"/>
              <w:rPr>
                <w:rFonts w:asciiTheme="minorHAnsi" w:hAnsiTheme="minorHAnsi"/>
              </w:rPr>
            </w:pPr>
            <w:r w:rsidRPr="0075095B">
              <w:rPr>
                <w:rFonts w:asciiTheme="minorHAnsi" w:hAnsiTheme="minorHAnsi"/>
              </w:rPr>
              <w:t>101 ± 9</w:t>
            </w:r>
          </w:p>
        </w:tc>
      </w:tr>
      <w:tr w:rsidR="0082157E" w:rsidRPr="00F72959" w14:paraId="10365659" w14:textId="77777777" w:rsidTr="00DB4DD5">
        <w:trPr>
          <w:jc w:val="center"/>
        </w:trPr>
        <w:tc>
          <w:tcPr>
            <w:tcW w:w="2433" w:type="dxa"/>
          </w:tcPr>
          <w:p w14:paraId="2F3ECE83" w14:textId="77777777" w:rsidR="0082157E" w:rsidRPr="003E6528" w:rsidRDefault="0082157E" w:rsidP="00DB4DD5">
            <w:pPr>
              <w:spacing w:after="160" w:line="259" w:lineRule="auto"/>
              <w:ind w:right="-227"/>
              <w:rPr>
                <w:rFonts w:asciiTheme="minorHAnsi" w:hAnsiTheme="minorHAnsi"/>
                <w:b/>
                <w:i/>
                <w:lang w:val="en-US"/>
              </w:rPr>
            </w:pPr>
            <w:r w:rsidRPr="003E6528">
              <w:rPr>
                <w:rFonts w:asciiTheme="minorHAnsi" w:hAnsiTheme="minorHAnsi"/>
                <w:b/>
                <w:i/>
                <w:lang w:val="en-US"/>
              </w:rPr>
              <w:t>Intracellular Concentrations</w:t>
            </w:r>
          </w:p>
        </w:tc>
        <w:tc>
          <w:tcPr>
            <w:tcW w:w="1962" w:type="dxa"/>
          </w:tcPr>
          <w:p w14:paraId="178547C4" w14:textId="77777777" w:rsidR="0082157E" w:rsidRPr="00F72959" w:rsidRDefault="0082157E" w:rsidP="00DB4DD5">
            <w:pPr>
              <w:spacing w:after="160" w:line="259" w:lineRule="auto"/>
              <w:ind w:right="47"/>
              <w:rPr>
                <w:rFonts w:asciiTheme="minorHAnsi" w:hAnsiTheme="minorHAnsi"/>
                <w:lang w:val="en-US"/>
              </w:rPr>
            </w:pPr>
          </w:p>
        </w:tc>
        <w:tc>
          <w:tcPr>
            <w:tcW w:w="2409" w:type="dxa"/>
          </w:tcPr>
          <w:p w14:paraId="6F1EEB50" w14:textId="77777777" w:rsidR="0082157E" w:rsidRPr="00F72959" w:rsidRDefault="0082157E" w:rsidP="00DB4DD5">
            <w:pPr>
              <w:spacing w:after="160" w:line="259" w:lineRule="auto"/>
              <w:ind w:right="47"/>
              <w:rPr>
                <w:rFonts w:asciiTheme="minorHAnsi" w:hAnsiTheme="minorHAnsi"/>
                <w:lang w:val="en-US"/>
              </w:rPr>
            </w:pPr>
          </w:p>
        </w:tc>
      </w:tr>
      <w:tr w:rsidR="0082157E" w:rsidRPr="003E6528" w14:paraId="3AB28810" w14:textId="77777777" w:rsidTr="00DB4DD5">
        <w:trPr>
          <w:jc w:val="center"/>
        </w:trPr>
        <w:tc>
          <w:tcPr>
            <w:tcW w:w="2433" w:type="dxa"/>
          </w:tcPr>
          <w:p w14:paraId="0F9B5898" w14:textId="77777777" w:rsidR="0082157E" w:rsidRPr="003E6528" w:rsidRDefault="0082157E" w:rsidP="00DB4DD5">
            <w:pPr>
              <w:spacing w:after="160" w:line="259" w:lineRule="auto"/>
              <w:ind w:right="-227"/>
              <w:rPr>
                <w:rFonts w:asciiTheme="minorHAnsi" w:hAnsiTheme="minorHAnsi"/>
                <w:b/>
                <w:lang w:val="en-US"/>
              </w:rPr>
            </w:pPr>
            <w:r>
              <w:rPr>
                <w:rFonts w:asciiTheme="minorHAnsi" w:hAnsiTheme="minorHAnsi"/>
                <w:b/>
                <w:lang w:val="en-US"/>
              </w:rPr>
              <w:t>w</w:t>
            </w:r>
            <w:r w:rsidRPr="003E6528">
              <w:rPr>
                <w:rFonts w:asciiTheme="minorHAnsi" w:hAnsiTheme="minorHAnsi"/>
                <w:b/>
                <w:lang w:val="en-US"/>
              </w:rPr>
              <w:t>ild-type</w:t>
            </w:r>
          </w:p>
        </w:tc>
        <w:tc>
          <w:tcPr>
            <w:tcW w:w="1962" w:type="dxa"/>
          </w:tcPr>
          <w:p w14:paraId="55A284E7" w14:textId="77777777" w:rsidR="0082157E" w:rsidRPr="003E6528" w:rsidRDefault="0082157E" w:rsidP="00DB4DD5">
            <w:pPr>
              <w:spacing w:after="160" w:line="259" w:lineRule="auto"/>
              <w:ind w:right="47"/>
              <w:rPr>
                <w:rFonts w:asciiTheme="minorHAnsi" w:hAnsiTheme="minorHAnsi"/>
                <w:lang w:val="en-US"/>
              </w:rPr>
            </w:pPr>
          </w:p>
        </w:tc>
        <w:tc>
          <w:tcPr>
            <w:tcW w:w="2409" w:type="dxa"/>
          </w:tcPr>
          <w:p w14:paraId="56D168E9" w14:textId="77777777" w:rsidR="0082157E" w:rsidRPr="003E6528" w:rsidRDefault="0082157E" w:rsidP="00DB4DD5">
            <w:pPr>
              <w:spacing w:after="160" w:line="259" w:lineRule="auto"/>
              <w:ind w:right="47"/>
              <w:rPr>
                <w:rFonts w:asciiTheme="minorHAnsi" w:hAnsiTheme="minorHAnsi"/>
                <w:lang w:val="en-US"/>
              </w:rPr>
            </w:pPr>
          </w:p>
        </w:tc>
      </w:tr>
      <w:tr w:rsidR="0082157E" w:rsidRPr="003E6528" w14:paraId="490D4129" w14:textId="77777777" w:rsidTr="00DB4DD5">
        <w:trPr>
          <w:jc w:val="center"/>
        </w:trPr>
        <w:tc>
          <w:tcPr>
            <w:tcW w:w="2433" w:type="dxa"/>
          </w:tcPr>
          <w:p w14:paraId="6E1AAA59" w14:textId="77777777" w:rsidR="0082157E" w:rsidRPr="00F72959" w:rsidRDefault="0082157E" w:rsidP="00DB4DD5">
            <w:pPr>
              <w:spacing w:after="160" w:line="259" w:lineRule="auto"/>
              <w:ind w:right="-227"/>
              <w:rPr>
                <w:rFonts w:asciiTheme="minorHAnsi" w:hAnsiTheme="minorHAnsi"/>
                <w:lang w:val="en-US"/>
              </w:rPr>
            </w:pPr>
            <w:r w:rsidRPr="00F72959">
              <w:rPr>
                <w:rFonts w:asciiTheme="minorHAnsi" w:hAnsiTheme="minorHAnsi"/>
                <w:lang w:val="en-US"/>
              </w:rPr>
              <w:t>Glucose</w:t>
            </w:r>
            <w:r>
              <w:rPr>
                <w:rFonts w:asciiTheme="minorHAnsi" w:hAnsiTheme="minorHAnsi"/>
                <w:lang w:val="en-US"/>
              </w:rPr>
              <w:t>-6-phosphate</w:t>
            </w:r>
          </w:p>
        </w:tc>
        <w:tc>
          <w:tcPr>
            <w:tcW w:w="1962" w:type="dxa"/>
          </w:tcPr>
          <w:p w14:paraId="1005FEB0" w14:textId="77777777" w:rsidR="0082157E" w:rsidRPr="003E6528" w:rsidRDefault="0082157E" w:rsidP="00DB4DD5">
            <w:pPr>
              <w:spacing w:after="160" w:line="259" w:lineRule="auto"/>
              <w:ind w:right="47"/>
              <w:rPr>
                <w:rFonts w:asciiTheme="minorHAnsi" w:hAnsiTheme="minorHAnsi"/>
                <w:lang w:val="en-US"/>
              </w:rPr>
            </w:pPr>
            <w:r w:rsidRPr="003E6528">
              <w:rPr>
                <w:rFonts w:asciiTheme="minorHAnsi" w:hAnsiTheme="minorHAnsi"/>
                <w:lang w:val="en-US"/>
              </w:rPr>
              <w:t xml:space="preserve">289 </w:t>
            </w:r>
            <w:r>
              <w:rPr>
                <w:rFonts w:ascii="Calibri" w:hAnsi="Calibri"/>
                <w:lang w:val="en-US"/>
              </w:rPr>
              <w:t>±</w:t>
            </w:r>
            <w:r w:rsidRPr="003E6528">
              <w:rPr>
                <w:rFonts w:asciiTheme="minorHAnsi" w:hAnsiTheme="minorHAnsi"/>
                <w:lang w:val="en-US"/>
              </w:rPr>
              <w:t xml:space="preserve"> 2</w:t>
            </w:r>
          </w:p>
        </w:tc>
        <w:tc>
          <w:tcPr>
            <w:tcW w:w="2409" w:type="dxa"/>
          </w:tcPr>
          <w:p w14:paraId="51085E0F"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801</w:t>
            </w:r>
          </w:p>
        </w:tc>
      </w:tr>
      <w:tr w:rsidR="0082157E" w:rsidRPr="003E6528" w14:paraId="3C90C856" w14:textId="77777777" w:rsidTr="00DB4DD5">
        <w:trPr>
          <w:jc w:val="center"/>
        </w:trPr>
        <w:tc>
          <w:tcPr>
            <w:tcW w:w="2433" w:type="dxa"/>
          </w:tcPr>
          <w:p w14:paraId="1C89A853" w14:textId="77777777" w:rsidR="0082157E" w:rsidRPr="003E6528" w:rsidRDefault="0082157E" w:rsidP="00DB4DD5">
            <w:pPr>
              <w:spacing w:after="160" w:line="259" w:lineRule="auto"/>
              <w:ind w:right="-227"/>
              <w:rPr>
                <w:rFonts w:asciiTheme="minorHAnsi" w:hAnsiTheme="minorHAnsi"/>
                <w:lang w:val="en-US"/>
              </w:rPr>
            </w:pPr>
            <w:r>
              <w:rPr>
                <w:rFonts w:asciiTheme="minorHAnsi" w:hAnsiTheme="minorHAnsi"/>
                <w:lang w:val="en-US"/>
              </w:rPr>
              <w:t>NADP</w:t>
            </w:r>
            <w:r w:rsidRPr="003E6528">
              <w:rPr>
                <w:rFonts w:asciiTheme="minorHAnsi" w:hAnsiTheme="minorHAnsi"/>
                <w:vertAlign w:val="superscript"/>
                <w:lang w:val="en-US"/>
              </w:rPr>
              <w:t>+</w:t>
            </w:r>
          </w:p>
        </w:tc>
        <w:tc>
          <w:tcPr>
            <w:tcW w:w="1962" w:type="dxa"/>
          </w:tcPr>
          <w:p w14:paraId="680B373D"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 xml:space="preserve">581 </w:t>
            </w:r>
            <w:r>
              <w:rPr>
                <w:rFonts w:ascii="Calibri" w:hAnsi="Calibri"/>
                <w:lang w:val="en-US"/>
              </w:rPr>
              <w:t>± 13</w:t>
            </w:r>
          </w:p>
        </w:tc>
        <w:tc>
          <w:tcPr>
            <w:tcW w:w="2409" w:type="dxa"/>
          </w:tcPr>
          <w:p w14:paraId="11531D1E"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21-210</w:t>
            </w:r>
          </w:p>
        </w:tc>
      </w:tr>
      <w:tr w:rsidR="0082157E" w:rsidRPr="003E6528" w14:paraId="649272FB" w14:textId="77777777" w:rsidTr="00DB4DD5">
        <w:trPr>
          <w:jc w:val="center"/>
        </w:trPr>
        <w:tc>
          <w:tcPr>
            <w:tcW w:w="2433" w:type="dxa"/>
          </w:tcPr>
          <w:p w14:paraId="19626D2D" w14:textId="77777777" w:rsidR="0082157E" w:rsidRPr="003E6528" w:rsidRDefault="0082157E" w:rsidP="00DB4DD5">
            <w:pPr>
              <w:spacing w:after="160" w:line="259" w:lineRule="auto"/>
              <w:ind w:right="-227"/>
              <w:rPr>
                <w:rFonts w:asciiTheme="minorHAnsi" w:hAnsiTheme="minorHAnsi"/>
                <w:lang w:val="en-US"/>
              </w:rPr>
            </w:pPr>
            <w:r>
              <w:rPr>
                <w:rFonts w:asciiTheme="minorHAnsi" w:hAnsiTheme="minorHAnsi"/>
                <w:lang w:val="en-US"/>
              </w:rPr>
              <w:t>NADPH</w:t>
            </w:r>
          </w:p>
        </w:tc>
        <w:tc>
          <w:tcPr>
            <w:tcW w:w="1962" w:type="dxa"/>
          </w:tcPr>
          <w:p w14:paraId="70031A55"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 xml:space="preserve">191 </w:t>
            </w:r>
            <w:r>
              <w:rPr>
                <w:rFonts w:ascii="Calibri" w:hAnsi="Calibri"/>
                <w:lang w:val="en-US"/>
              </w:rPr>
              <w:t>± 20</w:t>
            </w:r>
          </w:p>
        </w:tc>
        <w:tc>
          <w:tcPr>
            <w:tcW w:w="2409" w:type="dxa"/>
          </w:tcPr>
          <w:p w14:paraId="4216178E"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24-220</w:t>
            </w:r>
          </w:p>
        </w:tc>
      </w:tr>
      <w:tr w:rsidR="0082157E" w:rsidRPr="003E6528" w14:paraId="64F1BE31" w14:textId="77777777" w:rsidTr="00DB4DD5">
        <w:trPr>
          <w:jc w:val="center"/>
        </w:trPr>
        <w:tc>
          <w:tcPr>
            <w:tcW w:w="2433" w:type="dxa"/>
          </w:tcPr>
          <w:p w14:paraId="61520390" w14:textId="77777777" w:rsidR="0082157E" w:rsidRPr="003E6528" w:rsidRDefault="0082157E" w:rsidP="00DB4DD5">
            <w:pPr>
              <w:spacing w:after="160" w:line="259" w:lineRule="auto"/>
              <w:ind w:right="-227"/>
              <w:rPr>
                <w:rFonts w:asciiTheme="minorHAnsi" w:hAnsiTheme="minorHAnsi"/>
                <w:b/>
                <w:lang w:val="en-US"/>
              </w:rPr>
            </w:pPr>
            <w:proofErr w:type="spellStart"/>
            <w:r w:rsidRPr="003E6528">
              <w:rPr>
                <w:rFonts w:asciiTheme="minorHAnsi" w:hAnsiTheme="minorHAnsi"/>
                <w:b/>
                <w:lang w:val="en-US"/>
              </w:rPr>
              <w:t>Δ</w:t>
            </w:r>
            <w:r w:rsidRPr="003E6528">
              <w:rPr>
                <w:rFonts w:asciiTheme="minorHAnsi" w:hAnsiTheme="minorHAnsi"/>
                <w:b/>
                <w:i/>
                <w:lang w:val="en-US"/>
              </w:rPr>
              <w:t>pgi</w:t>
            </w:r>
            <w:proofErr w:type="spellEnd"/>
          </w:p>
        </w:tc>
        <w:tc>
          <w:tcPr>
            <w:tcW w:w="1962" w:type="dxa"/>
          </w:tcPr>
          <w:p w14:paraId="225F993C" w14:textId="77777777" w:rsidR="0082157E" w:rsidRPr="003E6528" w:rsidRDefault="0082157E" w:rsidP="00DB4DD5">
            <w:pPr>
              <w:spacing w:after="160" w:line="259" w:lineRule="auto"/>
              <w:ind w:right="47"/>
              <w:rPr>
                <w:rFonts w:asciiTheme="minorHAnsi" w:hAnsiTheme="minorHAnsi"/>
                <w:lang w:val="en-US"/>
              </w:rPr>
            </w:pPr>
          </w:p>
        </w:tc>
        <w:tc>
          <w:tcPr>
            <w:tcW w:w="2409" w:type="dxa"/>
          </w:tcPr>
          <w:p w14:paraId="4886582E" w14:textId="77777777" w:rsidR="0082157E" w:rsidRPr="003E6528" w:rsidRDefault="0082157E" w:rsidP="00DB4DD5">
            <w:pPr>
              <w:spacing w:after="160" w:line="259" w:lineRule="auto"/>
              <w:ind w:right="47"/>
              <w:rPr>
                <w:rFonts w:asciiTheme="minorHAnsi" w:hAnsiTheme="minorHAnsi"/>
                <w:lang w:val="en-US"/>
              </w:rPr>
            </w:pPr>
          </w:p>
        </w:tc>
      </w:tr>
      <w:tr w:rsidR="0082157E" w:rsidRPr="003E6528" w14:paraId="3E52E273" w14:textId="77777777" w:rsidTr="00DB4DD5">
        <w:trPr>
          <w:jc w:val="center"/>
        </w:trPr>
        <w:tc>
          <w:tcPr>
            <w:tcW w:w="2433" w:type="dxa"/>
          </w:tcPr>
          <w:p w14:paraId="291A43B4" w14:textId="77777777" w:rsidR="0082157E" w:rsidRPr="003E6528" w:rsidRDefault="0082157E" w:rsidP="00DB4DD5">
            <w:pPr>
              <w:spacing w:after="160" w:line="259" w:lineRule="auto"/>
              <w:ind w:right="-227"/>
              <w:rPr>
                <w:rFonts w:asciiTheme="minorHAnsi" w:hAnsiTheme="minorHAnsi"/>
                <w:lang w:val="en-US"/>
              </w:rPr>
            </w:pPr>
            <w:r w:rsidRPr="003E6528">
              <w:rPr>
                <w:rFonts w:asciiTheme="minorHAnsi" w:hAnsiTheme="minorHAnsi"/>
                <w:lang w:val="en-US"/>
              </w:rPr>
              <w:t>Glucose-6-phosphate</w:t>
            </w:r>
          </w:p>
        </w:tc>
        <w:tc>
          <w:tcPr>
            <w:tcW w:w="1962" w:type="dxa"/>
          </w:tcPr>
          <w:p w14:paraId="6FA42B6D"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 xml:space="preserve">3301 </w:t>
            </w:r>
            <w:r>
              <w:rPr>
                <w:rFonts w:ascii="Calibri" w:hAnsi="Calibri"/>
                <w:lang w:val="en-US"/>
              </w:rPr>
              <w:t>±</w:t>
            </w:r>
            <w:r>
              <w:rPr>
                <w:rFonts w:asciiTheme="minorHAnsi" w:hAnsiTheme="minorHAnsi"/>
                <w:lang w:val="en-US"/>
              </w:rPr>
              <w:t xml:space="preserve"> 41</w:t>
            </w:r>
          </w:p>
        </w:tc>
        <w:tc>
          <w:tcPr>
            <w:tcW w:w="2409" w:type="dxa"/>
          </w:tcPr>
          <w:p w14:paraId="0822E90A"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w:t>
            </w:r>
          </w:p>
        </w:tc>
      </w:tr>
      <w:tr w:rsidR="0082157E" w:rsidRPr="003E6528" w14:paraId="1B1E1A7B" w14:textId="77777777" w:rsidTr="00DB4DD5">
        <w:trPr>
          <w:jc w:val="center"/>
        </w:trPr>
        <w:tc>
          <w:tcPr>
            <w:tcW w:w="2433" w:type="dxa"/>
          </w:tcPr>
          <w:p w14:paraId="0CC62A00" w14:textId="77777777" w:rsidR="0082157E" w:rsidRPr="00F72959" w:rsidRDefault="0082157E" w:rsidP="00DB4DD5">
            <w:pPr>
              <w:spacing w:after="160" w:line="259" w:lineRule="auto"/>
              <w:ind w:right="-227"/>
              <w:rPr>
                <w:rFonts w:asciiTheme="minorHAnsi" w:hAnsiTheme="minorHAnsi"/>
                <w:lang w:val="en-US"/>
              </w:rPr>
            </w:pPr>
            <w:r>
              <w:rPr>
                <w:rFonts w:asciiTheme="minorHAnsi" w:hAnsiTheme="minorHAnsi"/>
                <w:lang w:val="en-US"/>
              </w:rPr>
              <w:lastRenderedPageBreak/>
              <w:t>NADP</w:t>
            </w:r>
            <w:r w:rsidRPr="003E6528">
              <w:rPr>
                <w:rFonts w:asciiTheme="minorHAnsi" w:hAnsiTheme="minorHAnsi"/>
                <w:vertAlign w:val="superscript"/>
                <w:lang w:val="en-US"/>
              </w:rPr>
              <w:t>+</w:t>
            </w:r>
          </w:p>
        </w:tc>
        <w:tc>
          <w:tcPr>
            <w:tcW w:w="1962" w:type="dxa"/>
          </w:tcPr>
          <w:p w14:paraId="2945FBC5"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 xml:space="preserve">400 </w:t>
            </w:r>
            <w:r>
              <w:rPr>
                <w:rFonts w:ascii="Calibri" w:hAnsi="Calibri"/>
                <w:lang w:val="en-US"/>
              </w:rPr>
              <w:t>± 31</w:t>
            </w:r>
          </w:p>
        </w:tc>
        <w:tc>
          <w:tcPr>
            <w:tcW w:w="2409" w:type="dxa"/>
          </w:tcPr>
          <w:p w14:paraId="7CD89020"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w:t>
            </w:r>
          </w:p>
        </w:tc>
      </w:tr>
      <w:tr w:rsidR="0082157E" w:rsidRPr="003E6528" w14:paraId="31987E57" w14:textId="77777777" w:rsidTr="00DB4DD5">
        <w:trPr>
          <w:jc w:val="center"/>
        </w:trPr>
        <w:tc>
          <w:tcPr>
            <w:tcW w:w="2433" w:type="dxa"/>
            <w:tcBorders>
              <w:bottom w:val="single" w:sz="4" w:space="0" w:color="auto"/>
            </w:tcBorders>
          </w:tcPr>
          <w:p w14:paraId="6CEAA816" w14:textId="77777777" w:rsidR="0082157E" w:rsidRPr="00F72959" w:rsidRDefault="0082157E" w:rsidP="00DB4DD5">
            <w:pPr>
              <w:spacing w:after="160" w:line="259" w:lineRule="auto"/>
              <w:ind w:right="-227"/>
              <w:rPr>
                <w:rFonts w:asciiTheme="minorHAnsi" w:hAnsiTheme="minorHAnsi"/>
                <w:lang w:val="en-US"/>
              </w:rPr>
            </w:pPr>
            <w:r>
              <w:rPr>
                <w:rFonts w:asciiTheme="minorHAnsi" w:hAnsiTheme="minorHAnsi"/>
                <w:lang w:val="en-US"/>
              </w:rPr>
              <w:t>NADPH</w:t>
            </w:r>
          </w:p>
        </w:tc>
        <w:tc>
          <w:tcPr>
            <w:tcW w:w="1962" w:type="dxa"/>
            <w:tcBorders>
              <w:bottom w:val="single" w:sz="4" w:space="0" w:color="auto"/>
            </w:tcBorders>
          </w:tcPr>
          <w:p w14:paraId="013F582B"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 xml:space="preserve">211 </w:t>
            </w:r>
            <w:r>
              <w:rPr>
                <w:rFonts w:ascii="Calibri" w:hAnsi="Calibri"/>
                <w:lang w:val="en-US"/>
              </w:rPr>
              <w:t>± 9</w:t>
            </w:r>
            <w:r w:rsidRPr="003E6528">
              <w:rPr>
                <w:rFonts w:asciiTheme="minorHAnsi" w:hAnsiTheme="minorHAnsi"/>
                <w:lang w:val="en-US"/>
              </w:rPr>
              <w:t>x</w:t>
            </w:r>
          </w:p>
        </w:tc>
        <w:tc>
          <w:tcPr>
            <w:tcW w:w="2409" w:type="dxa"/>
            <w:tcBorders>
              <w:bottom w:val="single" w:sz="4" w:space="0" w:color="auto"/>
            </w:tcBorders>
          </w:tcPr>
          <w:p w14:paraId="76262CFB" w14:textId="77777777" w:rsidR="0082157E" w:rsidRPr="003E6528" w:rsidRDefault="0082157E" w:rsidP="00DB4DD5">
            <w:pPr>
              <w:spacing w:after="160" w:line="259" w:lineRule="auto"/>
              <w:ind w:right="47"/>
              <w:rPr>
                <w:rFonts w:asciiTheme="minorHAnsi" w:hAnsiTheme="minorHAnsi"/>
                <w:lang w:val="en-US"/>
              </w:rPr>
            </w:pPr>
            <w:r>
              <w:rPr>
                <w:rFonts w:asciiTheme="minorHAnsi" w:hAnsiTheme="minorHAnsi"/>
                <w:lang w:val="en-US"/>
              </w:rPr>
              <w:t>-</w:t>
            </w:r>
          </w:p>
        </w:tc>
      </w:tr>
    </w:tbl>
    <w:p w14:paraId="423396DD" w14:textId="77777777" w:rsidR="0082157E" w:rsidRDefault="0082157E" w:rsidP="0082157E"/>
    <w:p w14:paraId="502F6C28" w14:textId="77777777" w:rsidR="0082157E" w:rsidRDefault="0082157E" w:rsidP="0082157E">
      <w:r w:rsidRPr="006B143B">
        <w:t xml:space="preserve">For the </w:t>
      </w:r>
      <w:r>
        <w:t xml:space="preserve">initial </w:t>
      </w:r>
      <w:r w:rsidRPr="006B143B">
        <w:t>rate predictions using intracellular metabolite concentrations</w:t>
      </w:r>
      <w:r>
        <w:t xml:space="preserve"> shown in Figure 2</w:t>
      </w:r>
      <w:r w:rsidRPr="006B143B">
        <w:t>, the rate laws</w:t>
      </w:r>
      <w:r>
        <w:t xml:space="preserve"> (equations 1 &amp; 2)</w:t>
      </w:r>
      <w:r w:rsidRPr="006B143B">
        <w:t xml:space="preserve"> describing the forward reaction in the presence of both educts and products were used that were previously published for glucose-6P dehydrogenase </w:t>
      </w:r>
      <w:r>
        <w:t xml:space="preserve">in </w:t>
      </w:r>
      <w:r w:rsidRPr="0030215B">
        <w:rPr>
          <w:i/>
        </w:rPr>
        <w:t>E. coli</w:t>
      </w:r>
      <w:r w:rsidRPr="006B143B">
        <w:t xml:space="preserve"> (</w:t>
      </w:r>
      <w:r>
        <w:t>1</w:t>
      </w:r>
      <w:r w:rsidRPr="006B143B">
        <w:t>). Only the forward reaction with NADPH inhibition was simulated since the 6P-gluconolactone produced reacts rapidly further to 6P-gluconate an</w:t>
      </w:r>
      <w:r>
        <w:t>d in addition is very instable [2].</w:t>
      </w:r>
    </w:p>
    <w:p w14:paraId="46552C7F" w14:textId="77777777" w:rsidR="0082157E" w:rsidRDefault="0082157E" w:rsidP="0082157E"/>
    <w:p w14:paraId="4C98E88A" w14:textId="77777777" w:rsidR="0082157E" w:rsidRDefault="0082157E" w:rsidP="0082157E">
      <w:r>
        <w:br w:type="page"/>
      </w:r>
    </w:p>
    <w:p w14:paraId="211DDF42" w14:textId="77777777" w:rsidR="0082157E" w:rsidRDefault="0082157E" w:rsidP="0082157E">
      <w:r>
        <w:lastRenderedPageBreak/>
        <w:t>Methods</w:t>
      </w:r>
    </w:p>
    <w:p w14:paraId="120ABAC0" w14:textId="77777777" w:rsidR="0082157E" w:rsidRDefault="0082157E" w:rsidP="0082157E"/>
    <w:p w14:paraId="40AB0E13" w14:textId="77777777" w:rsidR="0082157E" w:rsidRPr="00A22AEA" w:rsidRDefault="0082157E" w:rsidP="0082157E">
      <w:pPr>
        <w:rPr>
          <w:i/>
        </w:rPr>
      </w:pPr>
      <w:r w:rsidRPr="00A22AEA">
        <w:rPr>
          <w:i/>
        </w:rPr>
        <w:t>Quantification of intracellular metabolite concentrations</w:t>
      </w:r>
    </w:p>
    <w:p w14:paraId="7D47BCD3" w14:textId="77777777" w:rsidR="0082157E" w:rsidRDefault="0082157E" w:rsidP="0082157E"/>
    <w:p w14:paraId="4423E742" w14:textId="77777777" w:rsidR="0082157E" w:rsidRPr="00A22AEA" w:rsidRDefault="0082157E" w:rsidP="0082157E">
      <w:r w:rsidRPr="00A22AEA">
        <w:t xml:space="preserve">All measurements were carried out on an Agilent 1100 Series HPLC system coupled with an Applied </w:t>
      </w:r>
      <w:proofErr w:type="spellStart"/>
      <w:r w:rsidRPr="00A22AEA">
        <w:t>Biosystems</w:t>
      </w:r>
      <w:proofErr w:type="spellEnd"/>
      <w:r w:rsidRPr="00A22AEA">
        <w:t xml:space="preserve"> / MDS SCIEX 4000 Q TRAP™. Data were recorded and analyzed with Analyst Software Version 1.4.2 Build 1228. Chromatographic separation was achieved on a </w:t>
      </w:r>
      <w:proofErr w:type="spellStart"/>
      <w:r w:rsidRPr="00A22AEA">
        <w:t>Phenomenex</w:t>
      </w:r>
      <w:proofErr w:type="spellEnd"/>
      <w:r w:rsidRPr="00A22AEA">
        <w:t xml:space="preserve"> Hydro RP 150 mm x 2.1 mm x 4 </w:t>
      </w:r>
      <w:proofErr w:type="spellStart"/>
      <w:r w:rsidRPr="00A22AEA">
        <w:t>μm</w:t>
      </w:r>
      <w:proofErr w:type="spellEnd"/>
      <w:r w:rsidRPr="00A22AEA">
        <w:t xml:space="preserve"> column at 40°C using an adapted version of a published protocol </w:t>
      </w:r>
      <w:r>
        <w:t>[3]</w:t>
      </w:r>
      <w:r w:rsidRPr="00A22AEA">
        <w:t xml:space="preserve">. Briefly, the injected volume was 8 µl, and the mobile phase at a flow rate of 200 µl/min was directly introduced into the mass spectrometer via electro spray ionization (ESI). The gradient profile was linear with two phases (Table 1), where solution A was 10 </w:t>
      </w:r>
      <w:proofErr w:type="spellStart"/>
      <w:r w:rsidRPr="00A22AEA">
        <w:t>mM</w:t>
      </w:r>
      <w:proofErr w:type="spellEnd"/>
      <w:r w:rsidRPr="00A22AEA">
        <w:t xml:space="preserve"> </w:t>
      </w:r>
      <w:proofErr w:type="spellStart"/>
      <w:r w:rsidRPr="00A22AEA">
        <w:t>tributylamine</w:t>
      </w:r>
      <w:proofErr w:type="spellEnd"/>
      <w:r w:rsidRPr="00A22AEA">
        <w:t xml:space="preserve"> and 15 </w:t>
      </w:r>
      <w:proofErr w:type="spellStart"/>
      <w:r w:rsidRPr="00A22AEA">
        <w:t>mM</w:t>
      </w:r>
      <w:proofErr w:type="spellEnd"/>
      <w:r w:rsidRPr="00A22AEA">
        <w:t xml:space="preserve"> acetate in H2O (pH 4.95) and solution B was 100 % methanol. Multiple reaction monitoring (MRM) settings were optimized individually for each metabolite except 6P-gluconolactone for which the MRM settings were adapted from 6P-gluconate </w:t>
      </w:r>
      <w:r>
        <w:t>[3]</w:t>
      </w:r>
      <w:r w:rsidRPr="00A22AEA">
        <w:t>.</w:t>
      </w:r>
    </w:p>
    <w:tbl>
      <w:tblPr>
        <w:tblStyle w:val="TableGrid"/>
        <w:tblW w:w="0" w:type="auto"/>
        <w:jc w:val="center"/>
        <w:tblLayout w:type="fixed"/>
        <w:tblLook w:val="04A0" w:firstRow="1" w:lastRow="0" w:firstColumn="1" w:lastColumn="0" w:noHBand="0" w:noVBand="1"/>
      </w:tblPr>
      <w:tblGrid>
        <w:gridCol w:w="1440"/>
        <w:gridCol w:w="1440"/>
        <w:gridCol w:w="1440"/>
        <w:gridCol w:w="1440"/>
      </w:tblGrid>
      <w:tr w:rsidR="0082157E" w14:paraId="2D9FA6F1" w14:textId="77777777" w:rsidTr="00DB4DD5">
        <w:trPr>
          <w:jc w:val="center"/>
        </w:trPr>
        <w:tc>
          <w:tcPr>
            <w:tcW w:w="1440" w:type="dxa"/>
            <w:gridSpan w:val="4"/>
            <w:tcBorders>
              <w:top w:val="nil"/>
              <w:left w:val="nil"/>
              <w:bottom w:val="single" w:sz="4" w:space="0" w:color="auto"/>
              <w:right w:val="nil"/>
            </w:tcBorders>
          </w:tcPr>
          <w:p w14:paraId="306BAB84" w14:textId="77777777" w:rsidR="0082157E" w:rsidRPr="003818C6" w:rsidRDefault="0082157E" w:rsidP="00DB4DD5">
            <w:pPr>
              <w:spacing w:line="360" w:lineRule="auto"/>
              <w:jc w:val="center"/>
            </w:pPr>
            <w:r w:rsidRPr="003818C6">
              <w:rPr>
                <w:b/>
              </w:rPr>
              <w:t>Table 1</w:t>
            </w:r>
            <w:r>
              <w:t xml:space="preserve"> - Gradient </w:t>
            </w:r>
            <w:proofErr w:type="spellStart"/>
            <w:r>
              <w:t>profile</w:t>
            </w:r>
            <w:proofErr w:type="spellEnd"/>
            <w:r>
              <w:t xml:space="preserve"> </w:t>
            </w:r>
            <w:proofErr w:type="spellStart"/>
            <w:r>
              <w:t>applied</w:t>
            </w:r>
            <w:proofErr w:type="spellEnd"/>
            <w:r>
              <w:t xml:space="preserve"> </w:t>
            </w:r>
            <w:proofErr w:type="spellStart"/>
            <w:r>
              <w:t>for</w:t>
            </w:r>
            <w:proofErr w:type="spellEnd"/>
            <w:r>
              <w:t xml:space="preserve"> </w:t>
            </w:r>
            <w:proofErr w:type="spellStart"/>
            <w:r>
              <w:t>the</w:t>
            </w:r>
            <w:proofErr w:type="spellEnd"/>
            <w:r>
              <w:t xml:space="preserve"> LC-MS/MS </w:t>
            </w:r>
            <w:proofErr w:type="spellStart"/>
            <w:r>
              <w:t>method</w:t>
            </w:r>
            <w:proofErr w:type="spellEnd"/>
          </w:p>
        </w:tc>
      </w:tr>
      <w:tr w:rsidR="0082157E" w:rsidRPr="003818C6" w14:paraId="6F005A37" w14:textId="77777777" w:rsidTr="00DB4DD5">
        <w:trPr>
          <w:jc w:val="center"/>
        </w:trPr>
        <w:tc>
          <w:tcPr>
            <w:tcW w:w="1440" w:type="dxa"/>
            <w:tcBorders>
              <w:top w:val="single" w:sz="4" w:space="0" w:color="auto"/>
              <w:left w:val="nil"/>
              <w:bottom w:val="single" w:sz="4" w:space="0" w:color="auto"/>
              <w:right w:val="nil"/>
            </w:tcBorders>
            <w:vAlign w:val="center"/>
          </w:tcPr>
          <w:p w14:paraId="60D44A09" w14:textId="77777777" w:rsidR="0082157E" w:rsidRPr="003818C6" w:rsidRDefault="0082157E" w:rsidP="00DB4DD5">
            <w:pPr>
              <w:spacing w:line="360" w:lineRule="auto"/>
              <w:jc w:val="center"/>
            </w:pPr>
            <w:r w:rsidRPr="003818C6">
              <w:t>Step</w:t>
            </w:r>
          </w:p>
        </w:tc>
        <w:tc>
          <w:tcPr>
            <w:tcW w:w="1440" w:type="dxa"/>
            <w:tcBorders>
              <w:top w:val="single" w:sz="4" w:space="0" w:color="auto"/>
              <w:left w:val="nil"/>
              <w:bottom w:val="single" w:sz="4" w:space="0" w:color="auto"/>
              <w:right w:val="nil"/>
            </w:tcBorders>
            <w:vAlign w:val="center"/>
          </w:tcPr>
          <w:p w14:paraId="4B2916FB" w14:textId="77777777" w:rsidR="0082157E" w:rsidRPr="003818C6" w:rsidRDefault="0082157E" w:rsidP="00DB4DD5">
            <w:pPr>
              <w:spacing w:line="360" w:lineRule="auto"/>
              <w:jc w:val="center"/>
            </w:pPr>
            <w:r w:rsidRPr="003818C6">
              <w:t>Total time (min)</w:t>
            </w:r>
          </w:p>
        </w:tc>
        <w:tc>
          <w:tcPr>
            <w:tcW w:w="1440" w:type="dxa"/>
            <w:tcBorders>
              <w:top w:val="single" w:sz="4" w:space="0" w:color="auto"/>
              <w:left w:val="nil"/>
              <w:bottom w:val="single" w:sz="4" w:space="0" w:color="auto"/>
              <w:right w:val="nil"/>
            </w:tcBorders>
            <w:vAlign w:val="center"/>
          </w:tcPr>
          <w:p w14:paraId="0263819D" w14:textId="77777777" w:rsidR="0082157E" w:rsidRPr="003818C6" w:rsidRDefault="0082157E" w:rsidP="00DB4DD5">
            <w:pPr>
              <w:spacing w:line="360" w:lineRule="auto"/>
              <w:jc w:val="center"/>
            </w:pPr>
            <w:proofErr w:type="spellStart"/>
            <w:r w:rsidRPr="003818C6">
              <w:t>Eluent</w:t>
            </w:r>
            <w:proofErr w:type="spellEnd"/>
            <w:r w:rsidRPr="003818C6">
              <w:t xml:space="preserve"> A (vol.%)</w:t>
            </w:r>
          </w:p>
        </w:tc>
        <w:tc>
          <w:tcPr>
            <w:tcW w:w="1440" w:type="dxa"/>
            <w:tcBorders>
              <w:top w:val="single" w:sz="4" w:space="0" w:color="auto"/>
              <w:left w:val="nil"/>
              <w:bottom w:val="single" w:sz="4" w:space="0" w:color="auto"/>
              <w:right w:val="nil"/>
            </w:tcBorders>
            <w:vAlign w:val="center"/>
          </w:tcPr>
          <w:p w14:paraId="3E702320" w14:textId="77777777" w:rsidR="0082157E" w:rsidRPr="003818C6" w:rsidRDefault="0082157E" w:rsidP="00DB4DD5">
            <w:pPr>
              <w:spacing w:line="360" w:lineRule="auto"/>
              <w:jc w:val="center"/>
            </w:pPr>
            <w:proofErr w:type="spellStart"/>
            <w:r w:rsidRPr="003818C6">
              <w:t>Eluent</w:t>
            </w:r>
            <w:proofErr w:type="spellEnd"/>
            <w:r w:rsidRPr="003818C6">
              <w:t xml:space="preserve"> B (vol.%)</w:t>
            </w:r>
          </w:p>
        </w:tc>
      </w:tr>
      <w:tr w:rsidR="0082157E" w:rsidRPr="003818C6" w14:paraId="5CF41C5A" w14:textId="77777777" w:rsidTr="00DB4DD5">
        <w:trPr>
          <w:jc w:val="center"/>
        </w:trPr>
        <w:tc>
          <w:tcPr>
            <w:tcW w:w="1440" w:type="dxa"/>
            <w:tcBorders>
              <w:top w:val="single" w:sz="4" w:space="0" w:color="auto"/>
              <w:left w:val="nil"/>
              <w:bottom w:val="nil"/>
              <w:right w:val="nil"/>
            </w:tcBorders>
            <w:vAlign w:val="center"/>
          </w:tcPr>
          <w:p w14:paraId="7B91EDC8" w14:textId="77777777" w:rsidR="0082157E" w:rsidRPr="003818C6" w:rsidRDefault="0082157E" w:rsidP="00DB4DD5">
            <w:pPr>
              <w:spacing w:line="360" w:lineRule="auto"/>
              <w:jc w:val="center"/>
            </w:pPr>
            <w:r w:rsidRPr="003818C6">
              <w:t>1</w:t>
            </w:r>
          </w:p>
        </w:tc>
        <w:tc>
          <w:tcPr>
            <w:tcW w:w="1440" w:type="dxa"/>
            <w:tcBorders>
              <w:top w:val="single" w:sz="4" w:space="0" w:color="auto"/>
              <w:left w:val="nil"/>
              <w:bottom w:val="nil"/>
              <w:right w:val="nil"/>
            </w:tcBorders>
            <w:vAlign w:val="center"/>
          </w:tcPr>
          <w:p w14:paraId="285C10F6" w14:textId="77777777" w:rsidR="0082157E" w:rsidRPr="003818C6" w:rsidRDefault="0082157E" w:rsidP="00DB4DD5">
            <w:pPr>
              <w:spacing w:line="360" w:lineRule="auto"/>
              <w:jc w:val="center"/>
            </w:pPr>
            <w:r>
              <w:t>0</w:t>
            </w:r>
          </w:p>
        </w:tc>
        <w:tc>
          <w:tcPr>
            <w:tcW w:w="1440" w:type="dxa"/>
            <w:tcBorders>
              <w:top w:val="single" w:sz="4" w:space="0" w:color="auto"/>
              <w:left w:val="nil"/>
              <w:bottom w:val="nil"/>
              <w:right w:val="nil"/>
            </w:tcBorders>
            <w:vAlign w:val="center"/>
          </w:tcPr>
          <w:p w14:paraId="6F037838" w14:textId="77777777" w:rsidR="0082157E" w:rsidRPr="003818C6" w:rsidRDefault="0082157E" w:rsidP="00DB4DD5">
            <w:pPr>
              <w:spacing w:line="360" w:lineRule="auto"/>
              <w:jc w:val="center"/>
            </w:pPr>
            <w:r>
              <w:t>100</w:t>
            </w:r>
          </w:p>
        </w:tc>
        <w:tc>
          <w:tcPr>
            <w:tcW w:w="1440" w:type="dxa"/>
            <w:tcBorders>
              <w:top w:val="single" w:sz="4" w:space="0" w:color="auto"/>
              <w:left w:val="nil"/>
              <w:bottom w:val="nil"/>
              <w:right w:val="nil"/>
            </w:tcBorders>
            <w:vAlign w:val="center"/>
          </w:tcPr>
          <w:p w14:paraId="7327E7CA" w14:textId="77777777" w:rsidR="0082157E" w:rsidRPr="003818C6" w:rsidRDefault="0082157E" w:rsidP="00DB4DD5">
            <w:pPr>
              <w:spacing w:line="360" w:lineRule="auto"/>
              <w:jc w:val="center"/>
            </w:pPr>
            <w:r>
              <w:t>0</w:t>
            </w:r>
          </w:p>
        </w:tc>
      </w:tr>
      <w:tr w:rsidR="0082157E" w:rsidRPr="003818C6" w14:paraId="05D83E74" w14:textId="77777777" w:rsidTr="00DB4DD5">
        <w:trPr>
          <w:jc w:val="center"/>
        </w:trPr>
        <w:tc>
          <w:tcPr>
            <w:tcW w:w="1440" w:type="dxa"/>
            <w:tcBorders>
              <w:top w:val="nil"/>
              <w:left w:val="nil"/>
              <w:bottom w:val="nil"/>
              <w:right w:val="nil"/>
            </w:tcBorders>
            <w:vAlign w:val="center"/>
          </w:tcPr>
          <w:p w14:paraId="1BF09F29" w14:textId="77777777" w:rsidR="0082157E" w:rsidRPr="003818C6" w:rsidRDefault="0082157E" w:rsidP="00DB4DD5">
            <w:pPr>
              <w:spacing w:line="360" w:lineRule="auto"/>
              <w:jc w:val="center"/>
            </w:pPr>
            <w:r w:rsidRPr="003818C6">
              <w:t>2</w:t>
            </w:r>
          </w:p>
        </w:tc>
        <w:tc>
          <w:tcPr>
            <w:tcW w:w="1440" w:type="dxa"/>
            <w:tcBorders>
              <w:top w:val="nil"/>
              <w:left w:val="nil"/>
              <w:bottom w:val="nil"/>
              <w:right w:val="nil"/>
            </w:tcBorders>
            <w:vAlign w:val="center"/>
          </w:tcPr>
          <w:p w14:paraId="7916A209" w14:textId="77777777" w:rsidR="0082157E" w:rsidRPr="003818C6" w:rsidRDefault="0082157E" w:rsidP="00DB4DD5">
            <w:pPr>
              <w:spacing w:line="360" w:lineRule="auto"/>
              <w:jc w:val="center"/>
            </w:pPr>
            <w:r>
              <w:t>15</w:t>
            </w:r>
          </w:p>
        </w:tc>
        <w:tc>
          <w:tcPr>
            <w:tcW w:w="1440" w:type="dxa"/>
            <w:tcBorders>
              <w:top w:val="nil"/>
              <w:left w:val="nil"/>
              <w:bottom w:val="nil"/>
              <w:right w:val="nil"/>
            </w:tcBorders>
            <w:vAlign w:val="center"/>
          </w:tcPr>
          <w:p w14:paraId="745331AC" w14:textId="77777777" w:rsidR="0082157E" w:rsidRPr="003818C6" w:rsidRDefault="0082157E" w:rsidP="00DB4DD5">
            <w:pPr>
              <w:spacing w:line="360" w:lineRule="auto"/>
              <w:jc w:val="center"/>
            </w:pPr>
            <w:r>
              <w:t>45</w:t>
            </w:r>
          </w:p>
        </w:tc>
        <w:tc>
          <w:tcPr>
            <w:tcW w:w="1440" w:type="dxa"/>
            <w:tcBorders>
              <w:top w:val="nil"/>
              <w:left w:val="nil"/>
              <w:bottom w:val="nil"/>
              <w:right w:val="nil"/>
            </w:tcBorders>
            <w:vAlign w:val="center"/>
          </w:tcPr>
          <w:p w14:paraId="36A57DCF" w14:textId="77777777" w:rsidR="0082157E" w:rsidRPr="003818C6" w:rsidRDefault="0082157E" w:rsidP="00DB4DD5">
            <w:pPr>
              <w:spacing w:line="360" w:lineRule="auto"/>
              <w:jc w:val="center"/>
            </w:pPr>
            <w:r>
              <w:t>55</w:t>
            </w:r>
          </w:p>
        </w:tc>
      </w:tr>
      <w:tr w:rsidR="0082157E" w:rsidRPr="003818C6" w14:paraId="69288A3C" w14:textId="77777777" w:rsidTr="00DB4DD5">
        <w:trPr>
          <w:jc w:val="center"/>
        </w:trPr>
        <w:tc>
          <w:tcPr>
            <w:tcW w:w="1440" w:type="dxa"/>
            <w:tcBorders>
              <w:top w:val="nil"/>
              <w:left w:val="nil"/>
              <w:bottom w:val="nil"/>
              <w:right w:val="nil"/>
            </w:tcBorders>
            <w:vAlign w:val="center"/>
          </w:tcPr>
          <w:p w14:paraId="53E089DC" w14:textId="77777777" w:rsidR="0082157E" w:rsidRPr="003818C6" w:rsidRDefault="0082157E" w:rsidP="00DB4DD5">
            <w:pPr>
              <w:spacing w:line="360" w:lineRule="auto"/>
              <w:jc w:val="center"/>
            </w:pPr>
            <w:r w:rsidRPr="003818C6">
              <w:t>3</w:t>
            </w:r>
          </w:p>
        </w:tc>
        <w:tc>
          <w:tcPr>
            <w:tcW w:w="1440" w:type="dxa"/>
            <w:tcBorders>
              <w:top w:val="nil"/>
              <w:left w:val="nil"/>
              <w:bottom w:val="nil"/>
              <w:right w:val="nil"/>
            </w:tcBorders>
            <w:vAlign w:val="center"/>
          </w:tcPr>
          <w:p w14:paraId="68158CB8" w14:textId="77777777" w:rsidR="0082157E" w:rsidRPr="003818C6" w:rsidRDefault="0082157E" w:rsidP="00DB4DD5">
            <w:pPr>
              <w:spacing w:line="360" w:lineRule="auto"/>
              <w:jc w:val="center"/>
            </w:pPr>
            <w:r>
              <w:t>27</w:t>
            </w:r>
          </w:p>
        </w:tc>
        <w:tc>
          <w:tcPr>
            <w:tcW w:w="1440" w:type="dxa"/>
            <w:tcBorders>
              <w:top w:val="nil"/>
              <w:left w:val="nil"/>
              <w:bottom w:val="nil"/>
              <w:right w:val="nil"/>
            </w:tcBorders>
            <w:vAlign w:val="center"/>
          </w:tcPr>
          <w:p w14:paraId="1DC459D8" w14:textId="77777777" w:rsidR="0082157E" w:rsidRPr="003818C6" w:rsidRDefault="0082157E" w:rsidP="00DB4DD5">
            <w:pPr>
              <w:spacing w:line="360" w:lineRule="auto"/>
              <w:jc w:val="center"/>
            </w:pPr>
            <w:r>
              <w:t>34</w:t>
            </w:r>
          </w:p>
        </w:tc>
        <w:tc>
          <w:tcPr>
            <w:tcW w:w="1440" w:type="dxa"/>
            <w:tcBorders>
              <w:top w:val="nil"/>
              <w:left w:val="nil"/>
              <w:bottom w:val="nil"/>
              <w:right w:val="nil"/>
            </w:tcBorders>
            <w:vAlign w:val="center"/>
          </w:tcPr>
          <w:p w14:paraId="10B775A2" w14:textId="77777777" w:rsidR="0082157E" w:rsidRPr="003818C6" w:rsidRDefault="0082157E" w:rsidP="00DB4DD5">
            <w:pPr>
              <w:spacing w:line="360" w:lineRule="auto"/>
              <w:jc w:val="center"/>
            </w:pPr>
            <w:r>
              <w:t>66</w:t>
            </w:r>
          </w:p>
        </w:tc>
      </w:tr>
      <w:tr w:rsidR="0082157E" w:rsidRPr="003818C6" w14:paraId="60FDD426" w14:textId="77777777" w:rsidTr="00DB4DD5">
        <w:trPr>
          <w:jc w:val="center"/>
        </w:trPr>
        <w:tc>
          <w:tcPr>
            <w:tcW w:w="1440" w:type="dxa"/>
            <w:tcBorders>
              <w:top w:val="nil"/>
              <w:left w:val="nil"/>
              <w:bottom w:val="nil"/>
              <w:right w:val="nil"/>
            </w:tcBorders>
            <w:vAlign w:val="center"/>
          </w:tcPr>
          <w:p w14:paraId="534C1D73" w14:textId="77777777" w:rsidR="0082157E" w:rsidRPr="003818C6" w:rsidRDefault="0082157E" w:rsidP="00DB4DD5">
            <w:pPr>
              <w:spacing w:line="360" w:lineRule="auto"/>
              <w:jc w:val="center"/>
            </w:pPr>
            <w:r w:rsidRPr="003818C6">
              <w:t>4</w:t>
            </w:r>
          </w:p>
        </w:tc>
        <w:tc>
          <w:tcPr>
            <w:tcW w:w="1440" w:type="dxa"/>
            <w:tcBorders>
              <w:top w:val="nil"/>
              <w:left w:val="nil"/>
              <w:bottom w:val="nil"/>
              <w:right w:val="nil"/>
            </w:tcBorders>
            <w:vAlign w:val="center"/>
          </w:tcPr>
          <w:p w14:paraId="2A12B612" w14:textId="77777777" w:rsidR="0082157E" w:rsidRPr="003818C6" w:rsidRDefault="0082157E" w:rsidP="00DB4DD5">
            <w:pPr>
              <w:spacing w:line="360" w:lineRule="auto"/>
              <w:jc w:val="center"/>
            </w:pPr>
            <w:r>
              <w:t>28</w:t>
            </w:r>
          </w:p>
        </w:tc>
        <w:tc>
          <w:tcPr>
            <w:tcW w:w="1440" w:type="dxa"/>
            <w:tcBorders>
              <w:top w:val="nil"/>
              <w:left w:val="nil"/>
              <w:bottom w:val="nil"/>
              <w:right w:val="nil"/>
            </w:tcBorders>
            <w:vAlign w:val="center"/>
          </w:tcPr>
          <w:p w14:paraId="2ADF9C98" w14:textId="77777777" w:rsidR="0082157E" w:rsidRPr="003818C6" w:rsidRDefault="0082157E" w:rsidP="00DB4DD5">
            <w:pPr>
              <w:spacing w:line="360" w:lineRule="auto"/>
              <w:jc w:val="center"/>
            </w:pPr>
            <w:r>
              <w:t>0</w:t>
            </w:r>
          </w:p>
        </w:tc>
        <w:tc>
          <w:tcPr>
            <w:tcW w:w="1440" w:type="dxa"/>
            <w:tcBorders>
              <w:top w:val="nil"/>
              <w:left w:val="nil"/>
              <w:bottom w:val="nil"/>
              <w:right w:val="nil"/>
            </w:tcBorders>
            <w:vAlign w:val="center"/>
          </w:tcPr>
          <w:p w14:paraId="5F8734B4" w14:textId="77777777" w:rsidR="0082157E" w:rsidRPr="003818C6" w:rsidRDefault="0082157E" w:rsidP="00DB4DD5">
            <w:pPr>
              <w:spacing w:line="360" w:lineRule="auto"/>
              <w:jc w:val="center"/>
            </w:pPr>
            <w:r>
              <w:t>100</w:t>
            </w:r>
          </w:p>
        </w:tc>
      </w:tr>
      <w:tr w:rsidR="0082157E" w:rsidRPr="003818C6" w14:paraId="2A18CC83" w14:textId="77777777" w:rsidTr="00DB4DD5">
        <w:trPr>
          <w:jc w:val="center"/>
        </w:trPr>
        <w:tc>
          <w:tcPr>
            <w:tcW w:w="1440" w:type="dxa"/>
            <w:tcBorders>
              <w:top w:val="nil"/>
              <w:left w:val="nil"/>
              <w:bottom w:val="nil"/>
              <w:right w:val="nil"/>
            </w:tcBorders>
            <w:vAlign w:val="center"/>
          </w:tcPr>
          <w:p w14:paraId="04C0B231" w14:textId="77777777" w:rsidR="0082157E" w:rsidRPr="003818C6" w:rsidRDefault="0082157E" w:rsidP="00DB4DD5">
            <w:pPr>
              <w:spacing w:line="360" w:lineRule="auto"/>
              <w:jc w:val="center"/>
            </w:pPr>
            <w:r w:rsidRPr="003818C6">
              <w:t>5</w:t>
            </w:r>
          </w:p>
        </w:tc>
        <w:tc>
          <w:tcPr>
            <w:tcW w:w="1440" w:type="dxa"/>
            <w:tcBorders>
              <w:top w:val="nil"/>
              <w:left w:val="nil"/>
              <w:bottom w:val="nil"/>
              <w:right w:val="nil"/>
            </w:tcBorders>
            <w:vAlign w:val="center"/>
          </w:tcPr>
          <w:p w14:paraId="6F80A2FE" w14:textId="77777777" w:rsidR="0082157E" w:rsidRPr="003818C6" w:rsidRDefault="0082157E" w:rsidP="00DB4DD5">
            <w:pPr>
              <w:spacing w:line="360" w:lineRule="auto"/>
              <w:jc w:val="center"/>
            </w:pPr>
            <w:r>
              <w:t>33</w:t>
            </w:r>
          </w:p>
        </w:tc>
        <w:tc>
          <w:tcPr>
            <w:tcW w:w="1440" w:type="dxa"/>
            <w:tcBorders>
              <w:top w:val="nil"/>
              <w:left w:val="nil"/>
              <w:bottom w:val="nil"/>
              <w:right w:val="nil"/>
            </w:tcBorders>
            <w:vAlign w:val="center"/>
          </w:tcPr>
          <w:p w14:paraId="34F9D605" w14:textId="77777777" w:rsidR="0082157E" w:rsidRPr="003818C6" w:rsidRDefault="0082157E" w:rsidP="00DB4DD5">
            <w:pPr>
              <w:spacing w:line="360" w:lineRule="auto"/>
              <w:jc w:val="center"/>
            </w:pPr>
            <w:r>
              <w:t>0</w:t>
            </w:r>
          </w:p>
        </w:tc>
        <w:tc>
          <w:tcPr>
            <w:tcW w:w="1440" w:type="dxa"/>
            <w:tcBorders>
              <w:top w:val="nil"/>
              <w:left w:val="nil"/>
              <w:bottom w:val="nil"/>
              <w:right w:val="nil"/>
            </w:tcBorders>
            <w:vAlign w:val="center"/>
          </w:tcPr>
          <w:p w14:paraId="6F945F4C" w14:textId="77777777" w:rsidR="0082157E" w:rsidRPr="003818C6" w:rsidRDefault="0082157E" w:rsidP="00DB4DD5">
            <w:pPr>
              <w:spacing w:line="360" w:lineRule="auto"/>
              <w:jc w:val="center"/>
            </w:pPr>
            <w:r>
              <w:t>100</w:t>
            </w:r>
          </w:p>
        </w:tc>
      </w:tr>
      <w:tr w:rsidR="0082157E" w:rsidRPr="003818C6" w14:paraId="0D14A769" w14:textId="77777777" w:rsidTr="00DB4DD5">
        <w:trPr>
          <w:jc w:val="center"/>
        </w:trPr>
        <w:tc>
          <w:tcPr>
            <w:tcW w:w="1440" w:type="dxa"/>
            <w:tcBorders>
              <w:top w:val="nil"/>
              <w:left w:val="nil"/>
              <w:bottom w:val="nil"/>
              <w:right w:val="nil"/>
            </w:tcBorders>
            <w:vAlign w:val="center"/>
          </w:tcPr>
          <w:p w14:paraId="146A98A1" w14:textId="77777777" w:rsidR="0082157E" w:rsidRPr="003818C6" w:rsidRDefault="0082157E" w:rsidP="00DB4DD5">
            <w:pPr>
              <w:spacing w:line="360" w:lineRule="auto"/>
              <w:jc w:val="center"/>
            </w:pPr>
            <w:r w:rsidRPr="003818C6">
              <w:t>6</w:t>
            </w:r>
          </w:p>
        </w:tc>
        <w:tc>
          <w:tcPr>
            <w:tcW w:w="1440" w:type="dxa"/>
            <w:tcBorders>
              <w:top w:val="nil"/>
              <w:left w:val="nil"/>
              <w:bottom w:val="nil"/>
              <w:right w:val="nil"/>
            </w:tcBorders>
            <w:vAlign w:val="center"/>
          </w:tcPr>
          <w:p w14:paraId="586E2690" w14:textId="77777777" w:rsidR="0082157E" w:rsidRPr="003818C6" w:rsidRDefault="0082157E" w:rsidP="00DB4DD5">
            <w:pPr>
              <w:spacing w:line="360" w:lineRule="auto"/>
              <w:jc w:val="center"/>
            </w:pPr>
            <w:r>
              <w:t>35</w:t>
            </w:r>
          </w:p>
        </w:tc>
        <w:tc>
          <w:tcPr>
            <w:tcW w:w="1440" w:type="dxa"/>
            <w:tcBorders>
              <w:top w:val="nil"/>
              <w:left w:val="nil"/>
              <w:bottom w:val="nil"/>
              <w:right w:val="nil"/>
            </w:tcBorders>
            <w:vAlign w:val="center"/>
          </w:tcPr>
          <w:p w14:paraId="14CA467F" w14:textId="77777777" w:rsidR="0082157E" w:rsidRPr="003818C6" w:rsidRDefault="0082157E" w:rsidP="00DB4DD5">
            <w:pPr>
              <w:spacing w:line="360" w:lineRule="auto"/>
              <w:jc w:val="center"/>
            </w:pPr>
            <w:r>
              <w:t>100</w:t>
            </w:r>
          </w:p>
        </w:tc>
        <w:tc>
          <w:tcPr>
            <w:tcW w:w="1440" w:type="dxa"/>
            <w:tcBorders>
              <w:top w:val="nil"/>
              <w:left w:val="nil"/>
              <w:bottom w:val="nil"/>
              <w:right w:val="nil"/>
            </w:tcBorders>
            <w:vAlign w:val="center"/>
          </w:tcPr>
          <w:p w14:paraId="2EFF23FF" w14:textId="77777777" w:rsidR="0082157E" w:rsidRPr="003818C6" w:rsidRDefault="0082157E" w:rsidP="00DB4DD5">
            <w:pPr>
              <w:spacing w:line="360" w:lineRule="auto"/>
              <w:jc w:val="center"/>
            </w:pPr>
            <w:r>
              <w:t>0</w:t>
            </w:r>
          </w:p>
        </w:tc>
      </w:tr>
      <w:tr w:rsidR="0082157E" w:rsidRPr="003818C6" w14:paraId="2E50C6E3" w14:textId="77777777" w:rsidTr="00DB4DD5">
        <w:trPr>
          <w:jc w:val="center"/>
        </w:trPr>
        <w:tc>
          <w:tcPr>
            <w:tcW w:w="1440" w:type="dxa"/>
            <w:tcBorders>
              <w:top w:val="nil"/>
              <w:left w:val="nil"/>
              <w:bottom w:val="single" w:sz="4" w:space="0" w:color="auto"/>
              <w:right w:val="nil"/>
            </w:tcBorders>
            <w:vAlign w:val="center"/>
          </w:tcPr>
          <w:p w14:paraId="6C671C57" w14:textId="77777777" w:rsidR="0082157E" w:rsidRPr="003818C6" w:rsidRDefault="0082157E" w:rsidP="00DB4DD5">
            <w:pPr>
              <w:spacing w:line="360" w:lineRule="auto"/>
              <w:jc w:val="center"/>
            </w:pPr>
            <w:r w:rsidRPr="003818C6">
              <w:t>7</w:t>
            </w:r>
          </w:p>
        </w:tc>
        <w:tc>
          <w:tcPr>
            <w:tcW w:w="1440" w:type="dxa"/>
            <w:tcBorders>
              <w:top w:val="nil"/>
              <w:left w:val="nil"/>
              <w:bottom w:val="single" w:sz="4" w:space="0" w:color="auto"/>
              <w:right w:val="nil"/>
            </w:tcBorders>
            <w:vAlign w:val="center"/>
          </w:tcPr>
          <w:p w14:paraId="4AB73475" w14:textId="77777777" w:rsidR="0082157E" w:rsidRPr="003818C6" w:rsidRDefault="0082157E" w:rsidP="00DB4DD5">
            <w:pPr>
              <w:spacing w:line="360" w:lineRule="auto"/>
              <w:jc w:val="center"/>
            </w:pPr>
            <w:r>
              <w:t>55</w:t>
            </w:r>
          </w:p>
        </w:tc>
        <w:tc>
          <w:tcPr>
            <w:tcW w:w="1440" w:type="dxa"/>
            <w:tcBorders>
              <w:top w:val="nil"/>
              <w:left w:val="nil"/>
              <w:bottom w:val="single" w:sz="4" w:space="0" w:color="auto"/>
              <w:right w:val="nil"/>
            </w:tcBorders>
            <w:vAlign w:val="center"/>
          </w:tcPr>
          <w:p w14:paraId="71645A45" w14:textId="77777777" w:rsidR="0082157E" w:rsidRPr="003818C6" w:rsidRDefault="0082157E" w:rsidP="00DB4DD5">
            <w:pPr>
              <w:spacing w:line="360" w:lineRule="auto"/>
              <w:jc w:val="center"/>
            </w:pPr>
            <w:r>
              <w:t>100</w:t>
            </w:r>
          </w:p>
        </w:tc>
        <w:tc>
          <w:tcPr>
            <w:tcW w:w="1440" w:type="dxa"/>
            <w:tcBorders>
              <w:top w:val="nil"/>
              <w:left w:val="nil"/>
              <w:bottom w:val="single" w:sz="4" w:space="0" w:color="auto"/>
              <w:right w:val="nil"/>
            </w:tcBorders>
            <w:vAlign w:val="center"/>
          </w:tcPr>
          <w:p w14:paraId="31E80D3E" w14:textId="77777777" w:rsidR="0082157E" w:rsidRPr="003818C6" w:rsidRDefault="0082157E" w:rsidP="00DB4DD5">
            <w:pPr>
              <w:spacing w:line="360" w:lineRule="auto"/>
              <w:jc w:val="center"/>
            </w:pPr>
            <w:r>
              <w:t>0</w:t>
            </w:r>
          </w:p>
        </w:tc>
      </w:tr>
    </w:tbl>
    <w:p w14:paraId="6BEAB141" w14:textId="77777777" w:rsidR="0082157E" w:rsidRDefault="0082157E" w:rsidP="0082157E"/>
    <w:p w14:paraId="259EECB2" w14:textId="77777777" w:rsidR="0082157E" w:rsidRPr="00A22AEA" w:rsidRDefault="0082157E" w:rsidP="0082157E">
      <w:pPr>
        <w:rPr>
          <w:i/>
        </w:rPr>
      </w:pPr>
      <w:r w:rsidRPr="00A22AEA">
        <w:rPr>
          <w:i/>
        </w:rPr>
        <w:t>Characterization of Glucose-6-phosphate dehydrogenase</w:t>
      </w:r>
    </w:p>
    <w:p w14:paraId="5CEB39A9" w14:textId="77777777" w:rsidR="0082157E" w:rsidRDefault="0082157E" w:rsidP="0082157E">
      <w:r>
        <w:t xml:space="preserve">Glucose-6-phosphate dehydrogenase was overexpressed in </w:t>
      </w:r>
      <w:r w:rsidRPr="000E04EA">
        <w:t xml:space="preserve">50 ml </w:t>
      </w:r>
      <w:r>
        <w:t xml:space="preserve">LB medium with 0.1 </w:t>
      </w:r>
      <w:proofErr w:type="spellStart"/>
      <w:r>
        <w:t>mM</w:t>
      </w:r>
      <w:proofErr w:type="spellEnd"/>
      <w:r>
        <w:t xml:space="preserve"> IPTG and 25 mg/L chloramphenicol at 37°C and 250 rpm from an overexpression plasmid obtained from the ASKA clone collection [4]. Cells </w:t>
      </w:r>
      <w:r w:rsidRPr="000E04EA">
        <w:t>w</w:t>
      </w:r>
      <w:r>
        <w:t>ere</w:t>
      </w:r>
      <w:r w:rsidRPr="000E04EA">
        <w:t xml:space="preserve"> harvested by centrifugation </w:t>
      </w:r>
      <w:r>
        <w:t>and the</w:t>
      </w:r>
      <w:r w:rsidRPr="000E04EA">
        <w:t xml:space="preserve"> pellet was washed twice </w:t>
      </w:r>
      <w:r>
        <w:t xml:space="preserve">with 2 </w:t>
      </w:r>
      <w:r w:rsidRPr="000E04EA">
        <w:t xml:space="preserve">ml 0.9% </w:t>
      </w:r>
      <w:proofErr w:type="spellStart"/>
      <w:r w:rsidRPr="000E04EA">
        <w:t>NaCl</w:t>
      </w:r>
      <w:proofErr w:type="spellEnd"/>
      <w:r w:rsidRPr="000E04EA">
        <w:t xml:space="preserve"> </w:t>
      </w:r>
      <w:r>
        <w:t xml:space="preserve">with </w:t>
      </w:r>
      <w:r w:rsidRPr="000E04EA">
        <w:t xml:space="preserve">10 </w:t>
      </w:r>
      <w:proofErr w:type="spellStart"/>
      <w:r w:rsidRPr="000E04EA">
        <w:t>mM</w:t>
      </w:r>
      <w:proofErr w:type="spellEnd"/>
      <w:r w:rsidRPr="000E04EA">
        <w:t xml:space="preserve"> MgSO</w:t>
      </w:r>
      <w:r w:rsidRPr="0030215B">
        <w:rPr>
          <w:vertAlign w:val="subscript"/>
        </w:rPr>
        <w:t>4</w:t>
      </w:r>
      <w:r w:rsidRPr="000E04EA">
        <w:t xml:space="preserve">. The pellet was then </w:t>
      </w:r>
      <w:proofErr w:type="spellStart"/>
      <w:r w:rsidRPr="000E04EA">
        <w:t>resuspended</w:t>
      </w:r>
      <w:proofErr w:type="spellEnd"/>
      <w:r w:rsidRPr="000E04EA">
        <w:t xml:space="preserve"> in 4 ml ice cold 100 </w:t>
      </w:r>
      <w:proofErr w:type="spellStart"/>
      <w:r w:rsidRPr="000E04EA">
        <w:t>mM</w:t>
      </w:r>
      <w:proofErr w:type="spellEnd"/>
      <w:r w:rsidRPr="000E04EA">
        <w:t xml:space="preserve"> </w:t>
      </w:r>
      <w:proofErr w:type="spellStart"/>
      <w:r w:rsidRPr="000E04EA">
        <w:t>Tris</w:t>
      </w:r>
      <w:r>
        <w:t>-</w:t>
      </w:r>
      <w:r w:rsidRPr="000E04EA">
        <w:t>HCl</w:t>
      </w:r>
      <w:proofErr w:type="spellEnd"/>
      <w:r w:rsidRPr="000E04EA">
        <w:t xml:space="preserve"> pH 7.5, 5 </w:t>
      </w:r>
      <w:proofErr w:type="spellStart"/>
      <w:r w:rsidRPr="000E04EA">
        <w:t>mM</w:t>
      </w:r>
      <w:proofErr w:type="spellEnd"/>
      <w:r w:rsidRPr="000E04EA">
        <w:t xml:space="preserve"> MgCl</w:t>
      </w:r>
      <w:r w:rsidRPr="0030215B">
        <w:rPr>
          <w:vertAlign w:val="subscript"/>
        </w:rPr>
        <w:t>2</w:t>
      </w:r>
      <w:r>
        <w:t xml:space="preserve"> supplemented with </w:t>
      </w:r>
      <w:r w:rsidRPr="00480136">
        <w:t>Protease</w:t>
      </w:r>
      <w:r>
        <w:t>-I</w:t>
      </w:r>
      <w:r w:rsidRPr="00480136">
        <w:t>nhibitor (Complete EDTA-free, Roche)</w:t>
      </w:r>
      <w:r>
        <w:t xml:space="preserve"> and 1 </w:t>
      </w:r>
      <w:proofErr w:type="spellStart"/>
      <w:r>
        <w:t>mM</w:t>
      </w:r>
      <w:proofErr w:type="spellEnd"/>
      <w:r>
        <w:t xml:space="preserve"> DTT. Cells were disrupted by passage through a precooled </w:t>
      </w:r>
      <w:r w:rsidRPr="000E04EA">
        <w:t xml:space="preserve">French press mini cell </w:t>
      </w:r>
      <w:r>
        <w:t xml:space="preserve">at </w:t>
      </w:r>
      <w:r w:rsidRPr="000E04EA">
        <w:t xml:space="preserve">1000 PSI </w:t>
      </w:r>
      <w:r>
        <w:t xml:space="preserve">and </w:t>
      </w:r>
      <w:r w:rsidRPr="000E04EA">
        <w:t xml:space="preserve">the crude extract was </w:t>
      </w:r>
      <w:r>
        <w:t xml:space="preserve">subsequently </w:t>
      </w:r>
      <w:r w:rsidRPr="000E04EA">
        <w:t xml:space="preserve">centrifuged for 30 min at </w:t>
      </w:r>
      <w:r>
        <w:t>23000 x g</w:t>
      </w:r>
      <w:r w:rsidRPr="000E04EA">
        <w:t xml:space="preserve"> and 4°C to </w:t>
      </w:r>
      <w:r>
        <w:t>obtain a clear cell lysate</w:t>
      </w:r>
      <w:r w:rsidRPr="000E04EA">
        <w:t>.</w:t>
      </w:r>
      <w:r>
        <w:t xml:space="preserve"> The lysate was then loaded on a </w:t>
      </w:r>
      <w:r w:rsidRPr="00480136">
        <w:t xml:space="preserve">1ml </w:t>
      </w:r>
      <w:proofErr w:type="spellStart"/>
      <w:r w:rsidRPr="00480136">
        <w:t>HisTrap</w:t>
      </w:r>
      <w:proofErr w:type="spellEnd"/>
      <w:r w:rsidRPr="00480136">
        <w:t xml:space="preserve"> HP colum</w:t>
      </w:r>
      <w:r>
        <w:t xml:space="preserve">ns from </w:t>
      </w:r>
      <w:proofErr w:type="spellStart"/>
      <w:r>
        <w:t>Amersham</w:t>
      </w:r>
      <w:proofErr w:type="spellEnd"/>
      <w:r>
        <w:t xml:space="preserve"> Biosciences. The column was washed with 12 volumes of wash buffer (20 </w:t>
      </w:r>
      <w:proofErr w:type="spellStart"/>
      <w:r>
        <w:t>mM</w:t>
      </w:r>
      <w:proofErr w:type="spellEnd"/>
      <w:r>
        <w:t xml:space="preserve"> NaH2PO4 pH 7.5, 500 </w:t>
      </w:r>
      <w:proofErr w:type="spellStart"/>
      <w:r>
        <w:t>mM</w:t>
      </w:r>
      <w:proofErr w:type="spellEnd"/>
      <w:r>
        <w:t xml:space="preserve"> </w:t>
      </w:r>
      <w:proofErr w:type="spellStart"/>
      <w:r>
        <w:t>NaCl</w:t>
      </w:r>
      <w:proofErr w:type="spellEnd"/>
      <w:r>
        <w:t xml:space="preserve">, 10 </w:t>
      </w:r>
      <w:proofErr w:type="spellStart"/>
      <w:r>
        <w:t>mM</w:t>
      </w:r>
      <w:proofErr w:type="spellEnd"/>
      <w:r>
        <w:t xml:space="preserve"> Imidazole, 15 </w:t>
      </w:r>
      <w:proofErr w:type="spellStart"/>
      <w:r>
        <w:t>mM</w:t>
      </w:r>
      <w:proofErr w:type="spellEnd"/>
      <w:r>
        <w:t xml:space="preserve"> β-</w:t>
      </w:r>
      <w:proofErr w:type="spellStart"/>
      <w:r>
        <w:t>Mercaptoethanol</w:t>
      </w:r>
      <w:proofErr w:type="spellEnd"/>
      <w:r>
        <w:t xml:space="preserve">) and then the protein was eluted using increasing imidazole concentrations. Fractions containing pure protein were buffer-exchanged against 100 </w:t>
      </w:r>
      <w:proofErr w:type="spellStart"/>
      <w:r>
        <w:t>mM</w:t>
      </w:r>
      <w:proofErr w:type="spellEnd"/>
      <w:r>
        <w:t xml:space="preserve"> </w:t>
      </w:r>
      <w:proofErr w:type="spellStart"/>
      <w:r>
        <w:t>Tris-HCl</w:t>
      </w:r>
      <w:proofErr w:type="spellEnd"/>
      <w:r>
        <w:t xml:space="preserve"> pH 7.5, 10 </w:t>
      </w:r>
      <w:proofErr w:type="spellStart"/>
      <w:r>
        <w:t>mM</w:t>
      </w:r>
      <w:proofErr w:type="spellEnd"/>
      <w:r>
        <w:t xml:space="preserve"> MgCl2 and 15 </w:t>
      </w:r>
      <w:proofErr w:type="spellStart"/>
      <w:r>
        <w:t>mM</w:t>
      </w:r>
      <w:proofErr w:type="spellEnd"/>
      <w:r>
        <w:t xml:space="preserve"> β-</w:t>
      </w:r>
      <w:proofErr w:type="spellStart"/>
      <w:r>
        <w:t>Mercaptoethanol</w:t>
      </w:r>
      <w:proofErr w:type="spellEnd"/>
      <w:r>
        <w:t xml:space="preserve"> using 25 </w:t>
      </w:r>
      <w:proofErr w:type="spellStart"/>
      <w:r>
        <w:t>kD</w:t>
      </w:r>
      <w:proofErr w:type="spellEnd"/>
      <w:r>
        <w:t xml:space="preserve"> Spectra-</w:t>
      </w:r>
      <w:proofErr w:type="spellStart"/>
      <w:r w:rsidRPr="00480136">
        <w:t>Por</w:t>
      </w:r>
      <w:proofErr w:type="spellEnd"/>
      <w:r w:rsidRPr="00480136">
        <w:t xml:space="preserve"> Float-A-</w:t>
      </w:r>
      <w:proofErr w:type="spellStart"/>
      <w:r w:rsidRPr="00480136">
        <w:t>Lyzer</w:t>
      </w:r>
      <w:proofErr w:type="spellEnd"/>
      <w:r>
        <w:t>.</w:t>
      </w:r>
    </w:p>
    <w:p w14:paraId="470FEFCC" w14:textId="77777777" w:rsidR="0082157E" w:rsidRDefault="0082157E" w:rsidP="0082157E">
      <w:pPr>
        <w:rPr>
          <w:lang w:val="en-GB"/>
        </w:rPr>
      </w:pPr>
      <w:r>
        <w:rPr>
          <w:lang w:val="en-GB"/>
        </w:rPr>
        <w:lastRenderedPageBreak/>
        <w:t xml:space="preserve">All enzyme assays were run at 30°C in 100 </w:t>
      </w:r>
      <w:proofErr w:type="spellStart"/>
      <w:r>
        <w:rPr>
          <w:lang w:val="en-GB"/>
        </w:rPr>
        <w:t>mM</w:t>
      </w:r>
      <w:proofErr w:type="spellEnd"/>
      <w:r>
        <w:rPr>
          <w:lang w:val="en-GB"/>
        </w:rPr>
        <w:t xml:space="preserve"> </w:t>
      </w:r>
      <w:proofErr w:type="spellStart"/>
      <w:r w:rsidRPr="007A0699">
        <w:rPr>
          <w:lang w:val="en-GB"/>
        </w:rPr>
        <w:t>Tris</w:t>
      </w:r>
      <w:proofErr w:type="spellEnd"/>
      <w:r>
        <w:rPr>
          <w:lang w:val="en-GB"/>
        </w:rPr>
        <w:t xml:space="preserve"> </w:t>
      </w:r>
      <w:proofErr w:type="spellStart"/>
      <w:r>
        <w:rPr>
          <w:lang w:val="en-GB"/>
        </w:rPr>
        <w:t>HCl</w:t>
      </w:r>
      <w:proofErr w:type="spellEnd"/>
      <w:r>
        <w:rPr>
          <w:lang w:val="en-GB"/>
        </w:rPr>
        <w:t xml:space="preserve"> pH7.5 and </w:t>
      </w:r>
      <w:r w:rsidRPr="007A0699">
        <w:rPr>
          <w:lang w:val="en-GB"/>
        </w:rPr>
        <w:t xml:space="preserve">10 </w:t>
      </w:r>
      <w:proofErr w:type="spellStart"/>
      <w:r w:rsidRPr="007A0699">
        <w:rPr>
          <w:lang w:val="en-GB"/>
        </w:rPr>
        <w:t>mM</w:t>
      </w:r>
      <w:proofErr w:type="spellEnd"/>
      <w:r>
        <w:rPr>
          <w:lang w:val="en-GB"/>
        </w:rPr>
        <w:t xml:space="preserve"> </w:t>
      </w:r>
      <w:r w:rsidRPr="007A0699">
        <w:rPr>
          <w:lang w:val="en-GB"/>
        </w:rPr>
        <w:t>MgCl</w:t>
      </w:r>
      <w:r w:rsidRPr="0030215B">
        <w:rPr>
          <w:vertAlign w:val="subscript"/>
          <w:lang w:val="en-GB"/>
        </w:rPr>
        <w:t>2</w:t>
      </w:r>
      <w:r>
        <w:rPr>
          <w:lang w:val="en-GB"/>
        </w:rPr>
        <w:t xml:space="preserve"> on a </w:t>
      </w:r>
      <w:proofErr w:type="spellStart"/>
      <w:r w:rsidRPr="007A0699">
        <w:rPr>
          <w:lang w:val="en-GB"/>
        </w:rPr>
        <w:t>Spectramax</w:t>
      </w:r>
      <w:proofErr w:type="spellEnd"/>
      <w:r w:rsidRPr="007A0699">
        <w:rPr>
          <w:lang w:val="en-GB"/>
        </w:rPr>
        <w:t xml:space="preserve"> Plus spectrometer </w:t>
      </w:r>
      <w:r>
        <w:rPr>
          <w:lang w:val="en-GB"/>
        </w:rPr>
        <w:t>(</w:t>
      </w:r>
      <w:r w:rsidRPr="007A0699">
        <w:rPr>
          <w:lang w:val="en-GB"/>
        </w:rPr>
        <w:t>Molecular Devices</w:t>
      </w:r>
      <w:r>
        <w:rPr>
          <w:lang w:val="en-GB"/>
        </w:rPr>
        <w:t>). Absorbance was recorded at 340 nm with 2 second interval single measurements in 1 ml cuvettes. Purified enzyme was equilibrate with cofactor until absorbance at 340 nm was stable. T</w:t>
      </w:r>
      <w:r w:rsidRPr="00C06491">
        <w:rPr>
          <w:lang w:val="en-GB"/>
        </w:rPr>
        <w:t xml:space="preserve">he measured </w:t>
      </w:r>
      <w:r>
        <w:rPr>
          <w:lang w:val="en-GB"/>
        </w:rPr>
        <w:t xml:space="preserve">absorbance </w:t>
      </w:r>
      <w:r w:rsidRPr="00C06491">
        <w:rPr>
          <w:lang w:val="en-GB"/>
        </w:rPr>
        <w:t>curve</w:t>
      </w:r>
      <w:r>
        <w:rPr>
          <w:lang w:val="en-GB"/>
        </w:rPr>
        <w:t xml:space="preserve"> over time</w:t>
      </w:r>
      <w:r w:rsidRPr="00C06491">
        <w:rPr>
          <w:lang w:val="en-GB"/>
        </w:rPr>
        <w:t xml:space="preserve"> was regressed with a second order polynom</w:t>
      </w:r>
      <w:r>
        <w:rPr>
          <w:lang w:val="en-GB"/>
        </w:rPr>
        <w:t>ial</w:t>
      </w:r>
      <w:r w:rsidRPr="00C06491">
        <w:rPr>
          <w:lang w:val="en-GB"/>
        </w:rPr>
        <w:t xml:space="preserve"> to determine the initial velocity at the time point when the second substrate was added and the sample was mixed.</w:t>
      </w:r>
      <w:r>
        <w:rPr>
          <w:lang w:val="en-GB"/>
        </w:rPr>
        <w:t xml:space="preserve"> The K</w:t>
      </w:r>
      <w:r w:rsidRPr="00B279BA">
        <w:rPr>
          <w:vertAlign w:val="subscript"/>
          <w:lang w:val="en-GB"/>
        </w:rPr>
        <w:t>m</w:t>
      </w:r>
      <w:r>
        <w:rPr>
          <w:lang w:val="en-GB"/>
        </w:rPr>
        <w:t xml:space="preserve"> values for NADP</w:t>
      </w:r>
      <w:r w:rsidRPr="00B279BA">
        <w:rPr>
          <w:vertAlign w:val="superscript"/>
          <w:lang w:val="en-GB"/>
        </w:rPr>
        <w:t>+</w:t>
      </w:r>
      <w:r>
        <w:rPr>
          <w:lang w:val="en-GB"/>
        </w:rPr>
        <w:t xml:space="preserve"> and glucose-6P and the K</w:t>
      </w:r>
      <w:r w:rsidRPr="00B279BA">
        <w:rPr>
          <w:vertAlign w:val="subscript"/>
          <w:lang w:val="en-GB"/>
        </w:rPr>
        <w:t>i</w:t>
      </w:r>
      <w:r>
        <w:rPr>
          <w:lang w:val="en-GB"/>
        </w:rPr>
        <w:t xml:space="preserve"> value for NADPH were then obtained by varying respective substrate or inhibitor concentrations and analysis by primary and secondary </w:t>
      </w:r>
      <w:proofErr w:type="spellStart"/>
      <w:r>
        <w:rPr>
          <w:lang w:val="en-GB"/>
        </w:rPr>
        <w:t>Lineweaver</w:t>
      </w:r>
      <w:proofErr w:type="spellEnd"/>
      <w:r>
        <w:rPr>
          <w:lang w:val="en-GB"/>
        </w:rPr>
        <w:t>-Burk plots assuming a sequential two-substrate mechanism [1]:</w:t>
      </w:r>
    </w:p>
    <w:p w14:paraId="496F320F" w14:textId="77777777" w:rsidR="0082157E" w:rsidRDefault="0082157E" w:rsidP="0082157E">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82157E" w14:paraId="0249C49F" w14:textId="77777777" w:rsidTr="00DB4DD5">
        <w:trPr>
          <w:jc w:val="center"/>
        </w:trPr>
        <w:tc>
          <w:tcPr>
            <w:tcW w:w="4698" w:type="dxa"/>
          </w:tcPr>
          <w:p w14:paraId="49E05831" w14:textId="77777777" w:rsidR="0082157E" w:rsidRDefault="0082157E" w:rsidP="00DB4DD5">
            <w:pPr>
              <w:rPr>
                <w:lang w:val="en-GB"/>
              </w:rPr>
            </w:pPr>
            <w:r w:rsidRPr="00B01BB4">
              <w:rPr>
                <w:rFonts w:asciiTheme="minorHAnsi" w:eastAsiaTheme="minorHAnsi" w:hAnsiTheme="minorHAnsi" w:cstheme="minorBidi"/>
                <w:position w:val="-36"/>
                <w:sz w:val="22"/>
                <w:szCs w:val="22"/>
                <w:lang w:val="en-GB" w:eastAsia="en-US"/>
              </w:rPr>
              <w:object w:dxaOrig="7420" w:dyaOrig="780" w14:anchorId="69B75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39pt" o:ole="">
                  <v:imagedata r:id="rId10" o:title=""/>
                </v:shape>
                <o:OLEObject Type="Embed" ProgID="Equation.3" ShapeID="_x0000_i1025" DrawAspect="Content" ObjectID="_1543921678" r:id="rId11"/>
              </w:object>
            </w:r>
          </w:p>
        </w:tc>
        <w:tc>
          <w:tcPr>
            <w:tcW w:w="316" w:type="dxa"/>
          </w:tcPr>
          <w:p w14:paraId="3EA43B79" w14:textId="77777777" w:rsidR="0082157E" w:rsidRDefault="0082157E" w:rsidP="00DB4DD5">
            <w:pPr>
              <w:jc w:val="center"/>
              <w:rPr>
                <w:lang w:val="en-GB"/>
              </w:rPr>
            </w:pPr>
          </w:p>
          <w:p w14:paraId="3D8A6B79" w14:textId="77777777" w:rsidR="0082157E" w:rsidRDefault="0082157E" w:rsidP="00DB4DD5">
            <w:pPr>
              <w:jc w:val="center"/>
              <w:rPr>
                <w:lang w:val="en-GB"/>
              </w:rPr>
            </w:pPr>
            <w:r>
              <w:rPr>
                <w:lang w:val="en-GB"/>
              </w:rPr>
              <w:t>(1)</w:t>
            </w:r>
          </w:p>
        </w:tc>
      </w:tr>
    </w:tbl>
    <w:p w14:paraId="6308BC0F" w14:textId="77777777" w:rsidR="0082157E" w:rsidRDefault="0082157E" w:rsidP="0082157E">
      <w:pPr>
        <w:rPr>
          <w:lang w:val="en-GB"/>
        </w:rPr>
      </w:pPr>
    </w:p>
    <w:p w14:paraId="61238369" w14:textId="77777777" w:rsidR="0082157E" w:rsidRDefault="0082157E" w:rsidP="0082157E">
      <w:pPr>
        <w:rPr>
          <w:lang w:val="en-GB"/>
        </w:rPr>
      </w:pPr>
      <w:r>
        <w:rPr>
          <w:lang w:val="en-GB"/>
        </w:rPr>
        <w:t>Inhibition by NADPH was determined to be competitive with respect to NADP</w:t>
      </w:r>
      <w:r w:rsidRPr="006A082F">
        <w:rPr>
          <w:vertAlign w:val="superscript"/>
          <w:lang w:val="en-GB"/>
        </w:rPr>
        <w:t>+</w:t>
      </w:r>
      <w:r>
        <w:rPr>
          <w:lang w:val="en-GB"/>
        </w:rPr>
        <w:t xml:space="preserve"> which can be included by the following inhibitory terms (1):</w:t>
      </w:r>
    </w:p>
    <w:p w14:paraId="2A753C92" w14:textId="77777777" w:rsidR="0082157E" w:rsidRDefault="0082157E" w:rsidP="0082157E">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4"/>
        <w:gridCol w:w="450"/>
      </w:tblGrid>
      <w:tr w:rsidR="0082157E" w14:paraId="0F49490F" w14:textId="77777777" w:rsidTr="00DB4DD5">
        <w:trPr>
          <w:jc w:val="center"/>
        </w:trPr>
        <w:tc>
          <w:tcPr>
            <w:tcW w:w="3261" w:type="dxa"/>
          </w:tcPr>
          <w:p w14:paraId="6EA17651" w14:textId="77777777" w:rsidR="0082157E" w:rsidRDefault="0082157E" w:rsidP="00DB4DD5">
            <w:pPr>
              <w:rPr>
                <w:lang w:val="en-GB"/>
              </w:rPr>
            </w:pPr>
            <w:r w:rsidRPr="00B01BB4">
              <w:rPr>
                <w:rFonts w:asciiTheme="minorHAnsi" w:eastAsiaTheme="minorHAnsi" w:hAnsiTheme="minorHAnsi" w:cstheme="minorBidi"/>
                <w:position w:val="-72"/>
                <w:sz w:val="18"/>
                <w:szCs w:val="22"/>
                <w:lang w:val="en-GB" w:eastAsia="en-US"/>
              </w:rPr>
              <w:object w:dxaOrig="10460" w:dyaOrig="1140" w14:anchorId="39A58699">
                <v:shape id="_x0000_i1026" type="#_x0000_t75" style="width:406.5pt;height:41.25pt" o:ole="">
                  <v:imagedata r:id="rId12" o:title=""/>
                </v:shape>
                <o:OLEObject Type="Embed" ProgID="Equation.3" ShapeID="_x0000_i1026" DrawAspect="Content" ObjectID="_1543921679" r:id="rId13"/>
              </w:object>
            </w:r>
          </w:p>
        </w:tc>
        <w:tc>
          <w:tcPr>
            <w:tcW w:w="450" w:type="dxa"/>
          </w:tcPr>
          <w:p w14:paraId="4344F3FE" w14:textId="77777777" w:rsidR="0082157E" w:rsidRDefault="0082157E" w:rsidP="00DB4DD5">
            <w:pPr>
              <w:jc w:val="center"/>
              <w:rPr>
                <w:lang w:val="en-GB"/>
              </w:rPr>
            </w:pPr>
          </w:p>
          <w:p w14:paraId="475126C6" w14:textId="77777777" w:rsidR="0082157E" w:rsidRDefault="0082157E" w:rsidP="00DB4DD5">
            <w:pPr>
              <w:jc w:val="center"/>
              <w:rPr>
                <w:lang w:val="en-GB"/>
              </w:rPr>
            </w:pPr>
            <w:r>
              <w:rPr>
                <w:lang w:val="en-GB"/>
              </w:rPr>
              <w:t>(2)</w:t>
            </w:r>
          </w:p>
        </w:tc>
      </w:tr>
    </w:tbl>
    <w:p w14:paraId="098470BC" w14:textId="77777777" w:rsidR="0082157E" w:rsidRPr="007A0699" w:rsidRDefault="0082157E" w:rsidP="0082157E">
      <w:pPr>
        <w:rPr>
          <w:lang w:val="en-GB"/>
        </w:rPr>
      </w:pPr>
    </w:p>
    <w:p w14:paraId="38E59D2F" w14:textId="77777777" w:rsidR="0082157E" w:rsidRDefault="0082157E" w:rsidP="0082157E"/>
    <w:p w14:paraId="5BCBF973" w14:textId="77777777" w:rsidR="0082157E" w:rsidRDefault="0082157E" w:rsidP="0082157E">
      <w:r>
        <w:br w:type="page"/>
      </w:r>
    </w:p>
    <w:p w14:paraId="3B2DA7C4" w14:textId="77777777" w:rsidR="0082157E" w:rsidRDefault="0082157E" w:rsidP="0082157E">
      <w:r>
        <w:lastRenderedPageBreak/>
        <w:t>Supplemental Figures</w:t>
      </w:r>
    </w:p>
    <w:p w14:paraId="6189CEC3" w14:textId="77777777" w:rsidR="0082157E" w:rsidRDefault="0082157E" w:rsidP="0082157E"/>
    <w:p w14:paraId="7ECDF065" w14:textId="77777777" w:rsidR="0082157E" w:rsidRDefault="0082157E" w:rsidP="0082157E">
      <w:r>
        <w:rPr>
          <w:noProof/>
        </w:rPr>
        <w:drawing>
          <wp:inline distT="0" distB="0" distL="0" distR="0" wp14:anchorId="6ACB6BF7" wp14:editId="18F9D3CD">
            <wp:extent cx="2324100" cy="1304925"/>
            <wp:effectExtent l="0" t="0" r="0" b="9525"/>
            <wp:docPr id="4" name="Picture 4" descr="C:\Toby_Work\in house projects\dimitris\g6pdh_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oby_Work\in house projects\dimitris\g6pdh_g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4100" cy="1304925"/>
                    </a:xfrm>
                    <a:prstGeom prst="rect">
                      <a:avLst/>
                    </a:prstGeom>
                    <a:noFill/>
                    <a:ln>
                      <a:noFill/>
                    </a:ln>
                  </pic:spPr>
                </pic:pic>
              </a:graphicData>
            </a:graphic>
          </wp:inline>
        </w:drawing>
      </w:r>
    </w:p>
    <w:p w14:paraId="3D8C3F90" w14:textId="77777777" w:rsidR="0082157E" w:rsidRDefault="0082157E" w:rsidP="0082157E">
      <w:r w:rsidRPr="00F6372A">
        <w:rPr>
          <w:b/>
        </w:rPr>
        <w:t>Suppl. Figure 1</w:t>
      </w:r>
      <w:r>
        <w:t xml:space="preserve"> </w:t>
      </w:r>
      <w:r w:rsidRPr="006209B5">
        <w:t>SDS-PAGE of overexpressed</w:t>
      </w:r>
      <w:r>
        <w:t xml:space="preserve"> and His-Tag purified </w:t>
      </w:r>
      <w:r w:rsidRPr="006209B5">
        <w:t>glucose-6P dehydrogenase</w:t>
      </w:r>
      <w:r>
        <w:t xml:space="preserve"> (~56.8 </w:t>
      </w:r>
      <w:proofErr w:type="spellStart"/>
      <w:r>
        <w:t>kD</w:t>
      </w:r>
      <w:proofErr w:type="spellEnd"/>
      <w:r>
        <w:t xml:space="preserve"> including His-Tag). The pure </w:t>
      </w:r>
      <w:r w:rsidRPr="006209B5">
        <w:t xml:space="preserve">enzyme </w:t>
      </w:r>
      <w:r>
        <w:t>was</w:t>
      </w:r>
      <w:r w:rsidRPr="006209B5">
        <w:t xml:space="preserve"> eluted with different imidazole concentrations (</w:t>
      </w:r>
      <w:r>
        <w:t xml:space="preserve">lanes 1 to 6: </w:t>
      </w:r>
      <w:r w:rsidRPr="006209B5">
        <w:t>10</w:t>
      </w:r>
      <w:r>
        <w:t>0-200, 200, 200-300, 300, and twice</w:t>
      </w:r>
      <w:r w:rsidRPr="006209B5">
        <w:t xml:space="preserve"> 500 </w:t>
      </w:r>
      <w:proofErr w:type="spellStart"/>
      <w:r w:rsidRPr="006209B5">
        <w:t>mM</w:t>
      </w:r>
      <w:proofErr w:type="spellEnd"/>
      <w:r w:rsidRPr="006209B5">
        <w:t xml:space="preserve"> imidazole).</w:t>
      </w:r>
      <w:r>
        <w:t xml:space="preserve"> Fractions in lane 2 and 3 were pooled for further analysis.</w:t>
      </w:r>
    </w:p>
    <w:p w14:paraId="486F4E4E" w14:textId="77777777" w:rsidR="0082157E" w:rsidRDefault="0082157E" w:rsidP="0082157E">
      <w:pPr>
        <w:spacing w:after="0"/>
      </w:pPr>
    </w:p>
    <w:p w14:paraId="711BDBC0" w14:textId="77777777" w:rsidR="0082157E" w:rsidRDefault="0082157E" w:rsidP="0082157E">
      <w:pPr>
        <w:spacing w:after="0"/>
      </w:pPr>
      <w:r>
        <w:rPr>
          <w:noProof/>
        </w:rPr>
        <w:drawing>
          <wp:inline distT="0" distB="0" distL="0" distR="0" wp14:anchorId="433F16B2" wp14:editId="66567F7B">
            <wp:extent cx="3562066" cy="2830881"/>
            <wp:effectExtent l="0" t="0" r="635" b="7620"/>
            <wp:docPr id="5" name="Picture 5" descr="C:\Toby_Work\in house projects\dimitris\g6pdh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Toby_Work\in house projects\dimitris\g6pdh simul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447" cy="2842310"/>
                    </a:xfrm>
                    <a:prstGeom prst="rect">
                      <a:avLst/>
                    </a:prstGeom>
                    <a:noFill/>
                    <a:ln>
                      <a:noFill/>
                    </a:ln>
                  </pic:spPr>
                </pic:pic>
              </a:graphicData>
            </a:graphic>
          </wp:inline>
        </w:drawing>
      </w:r>
    </w:p>
    <w:p w14:paraId="54CA57A6" w14:textId="77777777" w:rsidR="0082157E" w:rsidRPr="00EC44B5" w:rsidRDefault="0082157E" w:rsidP="0082157E">
      <w:pPr>
        <w:spacing w:after="0"/>
      </w:pPr>
      <w:r w:rsidRPr="00F6372A">
        <w:rPr>
          <w:b/>
        </w:rPr>
        <w:t>Suppl. Figure 2</w:t>
      </w:r>
      <w:r>
        <w:t xml:space="preserve"> Simulated initial reaction velocities for glucose-6-phosphate dehydrogenase using rate laws without NADPH inhibition (Equation 1) and with NADPH inhibition (Equation 2). Experimentally determined kinetic parameters and intracellular cofactor concentrations were used (Table 1). Intracellular concentrations from </w:t>
      </w:r>
      <w:proofErr w:type="spellStart"/>
      <w:r>
        <w:t>wildtype</w:t>
      </w:r>
      <w:proofErr w:type="spellEnd"/>
      <w:r>
        <w:t xml:space="preserve"> and from </w:t>
      </w:r>
      <w:proofErr w:type="spellStart"/>
      <w:r>
        <w:t>pgi</w:t>
      </w:r>
      <w:proofErr w:type="spellEnd"/>
      <w:r>
        <w:t xml:space="preserve"> knockout are shown with solid and dashed lines respectively. Actual intracellular glucose-6-phosphate concentrations for </w:t>
      </w:r>
      <w:proofErr w:type="spellStart"/>
      <w:r>
        <w:t>wildtype</w:t>
      </w:r>
      <w:proofErr w:type="spellEnd"/>
      <w:r>
        <w:t xml:space="preserve"> and </w:t>
      </w:r>
      <w:proofErr w:type="spellStart"/>
      <w:r>
        <w:rPr>
          <w:i/>
        </w:rPr>
        <w:t>pgi</w:t>
      </w:r>
      <w:proofErr w:type="spellEnd"/>
      <w:r>
        <w:t xml:space="preserve"> knockout are indicated by the grey bars.</w:t>
      </w:r>
    </w:p>
    <w:p w14:paraId="719161BB" w14:textId="77777777" w:rsidR="0082157E" w:rsidRDefault="0082157E" w:rsidP="0082157E">
      <w:pPr>
        <w:spacing w:after="0"/>
        <w:ind w:left="720" w:hanging="720"/>
        <w:rPr>
          <w:lang w:val="en-GB"/>
        </w:rPr>
      </w:pPr>
    </w:p>
    <w:p w14:paraId="715F2862" w14:textId="77777777" w:rsidR="0082157E" w:rsidRDefault="0082157E" w:rsidP="0082157E">
      <w:pPr>
        <w:spacing w:after="0"/>
        <w:ind w:left="720" w:hanging="720"/>
        <w:rPr>
          <w:lang w:val="en-GB"/>
        </w:rPr>
      </w:pPr>
    </w:p>
    <w:p w14:paraId="6A9D358E" w14:textId="77777777" w:rsidR="0082157E" w:rsidRDefault="0082157E" w:rsidP="0082157E">
      <w:pPr>
        <w:rPr>
          <w:lang w:val="en-GB"/>
        </w:rPr>
      </w:pPr>
      <w:r>
        <w:rPr>
          <w:lang w:val="en-GB"/>
        </w:rPr>
        <w:br w:type="page"/>
      </w:r>
    </w:p>
    <w:p w14:paraId="2C1C6F77" w14:textId="77777777" w:rsidR="0082157E" w:rsidRDefault="0082157E" w:rsidP="0082157E">
      <w:pPr>
        <w:spacing w:after="0"/>
        <w:ind w:left="720" w:hanging="720"/>
        <w:rPr>
          <w:b/>
          <w:lang w:val="en-GB"/>
        </w:rPr>
      </w:pPr>
      <w:r w:rsidRPr="00F6372A">
        <w:rPr>
          <w:b/>
          <w:lang w:val="en-GB"/>
        </w:rPr>
        <w:lastRenderedPageBreak/>
        <w:t>References</w:t>
      </w:r>
    </w:p>
    <w:p w14:paraId="59ECEAC4" w14:textId="77777777" w:rsidR="0082157E" w:rsidRPr="00F6372A" w:rsidRDefault="0082157E" w:rsidP="0082157E">
      <w:pPr>
        <w:spacing w:after="0"/>
        <w:ind w:left="720" w:hanging="720"/>
        <w:rPr>
          <w:b/>
          <w:lang w:val="en-GB"/>
        </w:rPr>
      </w:pPr>
    </w:p>
    <w:p w14:paraId="70F7466E" w14:textId="77777777" w:rsidR="0082157E" w:rsidRDefault="0082157E" w:rsidP="0082157E">
      <w:pPr>
        <w:spacing w:after="0"/>
        <w:ind w:left="720" w:hanging="720"/>
        <w:rPr>
          <w:lang w:val="en-GB"/>
        </w:rPr>
      </w:pPr>
      <w:r>
        <w:rPr>
          <w:lang w:val="en-GB"/>
        </w:rPr>
        <w:t>1)</w:t>
      </w:r>
      <w:r>
        <w:rPr>
          <w:lang w:val="en-GB"/>
        </w:rPr>
        <w:tab/>
      </w:r>
      <w:proofErr w:type="spellStart"/>
      <w:r w:rsidRPr="00580A4B">
        <w:rPr>
          <w:lang w:val="en-GB"/>
        </w:rPr>
        <w:t>Chassagnole</w:t>
      </w:r>
      <w:proofErr w:type="spellEnd"/>
      <w:r w:rsidRPr="00580A4B">
        <w:rPr>
          <w:lang w:val="en-GB"/>
        </w:rPr>
        <w:t xml:space="preserve">, C., et al., </w:t>
      </w:r>
      <w:r w:rsidRPr="00580A4B">
        <w:rPr>
          <w:i/>
          <w:lang w:val="en-GB"/>
        </w:rPr>
        <w:t xml:space="preserve">Dynamic </w:t>
      </w:r>
      <w:proofErr w:type="spellStart"/>
      <w:r w:rsidRPr="00580A4B">
        <w:rPr>
          <w:i/>
          <w:lang w:val="en-GB"/>
        </w:rPr>
        <w:t>modeling</w:t>
      </w:r>
      <w:proofErr w:type="spellEnd"/>
      <w:r w:rsidRPr="00580A4B">
        <w:rPr>
          <w:i/>
          <w:lang w:val="en-GB"/>
        </w:rPr>
        <w:t xml:space="preserve"> of the central carbon metabolism of Escherichia coli.</w:t>
      </w:r>
      <w:r w:rsidRPr="00580A4B">
        <w:rPr>
          <w:lang w:val="en-GB"/>
        </w:rPr>
        <w:t xml:space="preserve"> Biotechnology and Bioengineering, 2002. </w:t>
      </w:r>
      <w:r w:rsidRPr="00580A4B">
        <w:rPr>
          <w:b/>
          <w:lang w:val="en-GB"/>
        </w:rPr>
        <w:t>79</w:t>
      </w:r>
      <w:r w:rsidRPr="00580A4B">
        <w:rPr>
          <w:lang w:val="en-GB"/>
        </w:rPr>
        <w:t>(1): p. 53-73.</w:t>
      </w:r>
    </w:p>
    <w:p w14:paraId="5955D302" w14:textId="77777777" w:rsidR="0082157E" w:rsidRDefault="0082157E" w:rsidP="0082157E">
      <w:pPr>
        <w:spacing w:after="0"/>
        <w:ind w:left="720" w:hanging="720"/>
        <w:rPr>
          <w:lang w:val="en-GB"/>
        </w:rPr>
      </w:pPr>
      <w:r>
        <w:rPr>
          <w:lang w:val="en-GB"/>
        </w:rPr>
        <w:t>2)</w:t>
      </w:r>
      <w:r>
        <w:rPr>
          <w:lang w:val="en-GB"/>
        </w:rPr>
        <w:tab/>
      </w:r>
      <w:r w:rsidRPr="006B143B">
        <w:rPr>
          <w:lang w:val="en-GB"/>
        </w:rPr>
        <w:t xml:space="preserve">Bauer, H. P., T. Srihari, J. C. </w:t>
      </w:r>
      <w:proofErr w:type="spellStart"/>
      <w:r w:rsidRPr="006B143B">
        <w:rPr>
          <w:lang w:val="en-GB"/>
        </w:rPr>
        <w:t>Jochims</w:t>
      </w:r>
      <w:proofErr w:type="spellEnd"/>
      <w:r w:rsidRPr="006B143B">
        <w:rPr>
          <w:lang w:val="en-GB"/>
        </w:rPr>
        <w:t xml:space="preserve">, and H. W. Hofer. 1983. 6-phosphogluconolactonase. Purification, properties and activities in various tissues. Eur. J. </w:t>
      </w:r>
      <w:proofErr w:type="spellStart"/>
      <w:r w:rsidRPr="006B143B">
        <w:rPr>
          <w:lang w:val="en-GB"/>
        </w:rPr>
        <w:t>Biochem</w:t>
      </w:r>
      <w:proofErr w:type="spellEnd"/>
      <w:r w:rsidRPr="006B143B">
        <w:rPr>
          <w:lang w:val="en-GB"/>
        </w:rPr>
        <w:t>. 133:163-168.</w:t>
      </w:r>
    </w:p>
    <w:p w14:paraId="4C8CE6E4" w14:textId="77777777" w:rsidR="0082157E" w:rsidRDefault="0082157E" w:rsidP="0082157E">
      <w:pPr>
        <w:spacing w:after="0"/>
        <w:ind w:left="720" w:hanging="720"/>
        <w:rPr>
          <w:lang w:val="en-GB"/>
        </w:rPr>
      </w:pPr>
      <w:r>
        <w:rPr>
          <w:lang w:val="en-GB"/>
        </w:rPr>
        <w:t>3)</w:t>
      </w:r>
      <w:r>
        <w:rPr>
          <w:lang w:val="en-GB"/>
        </w:rPr>
        <w:tab/>
      </w:r>
      <w:r w:rsidRPr="00A22AEA">
        <w:rPr>
          <w:lang w:val="en-GB"/>
        </w:rPr>
        <w:t xml:space="preserve">Luo, B., K. </w:t>
      </w:r>
      <w:proofErr w:type="spellStart"/>
      <w:r w:rsidRPr="00A22AEA">
        <w:rPr>
          <w:lang w:val="en-GB"/>
        </w:rPr>
        <w:t>Groenke</w:t>
      </w:r>
      <w:proofErr w:type="spellEnd"/>
      <w:r w:rsidRPr="00A22AEA">
        <w:rPr>
          <w:lang w:val="en-GB"/>
        </w:rPr>
        <w:t xml:space="preserve">, R. </w:t>
      </w:r>
      <w:proofErr w:type="spellStart"/>
      <w:r w:rsidRPr="00A22AEA">
        <w:rPr>
          <w:lang w:val="en-GB"/>
        </w:rPr>
        <w:t>Takors</w:t>
      </w:r>
      <w:proofErr w:type="spellEnd"/>
      <w:r w:rsidRPr="00A22AEA">
        <w:rPr>
          <w:lang w:val="en-GB"/>
        </w:rPr>
        <w:t xml:space="preserve">, C. </w:t>
      </w:r>
      <w:proofErr w:type="spellStart"/>
      <w:r w:rsidRPr="00A22AEA">
        <w:rPr>
          <w:lang w:val="en-GB"/>
        </w:rPr>
        <w:t>Wandrey</w:t>
      </w:r>
      <w:proofErr w:type="spellEnd"/>
      <w:r w:rsidRPr="00A22AEA">
        <w:rPr>
          <w:lang w:val="en-GB"/>
        </w:rPr>
        <w:t xml:space="preserve">, and M. </w:t>
      </w:r>
      <w:proofErr w:type="spellStart"/>
      <w:r w:rsidRPr="00A22AEA">
        <w:rPr>
          <w:lang w:val="en-GB"/>
        </w:rPr>
        <w:t>Oldiges</w:t>
      </w:r>
      <w:proofErr w:type="spellEnd"/>
      <w:r w:rsidRPr="00A22AEA">
        <w:rPr>
          <w:lang w:val="en-GB"/>
        </w:rPr>
        <w:t xml:space="preserve">. 2007. Simultaneous determination of multiple intracellular metabolites in glycolysis, pentose phosphate pathway and </w:t>
      </w:r>
      <w:proofErr w:type="spellStart"/>
      <w:r w:rsidRPr="00A22AEA">
        <w:rPr>
          <w:lang w:val="en-GB"/>
        </w:rPr>
        <w:t>tricarboxylic</w:t>
      </w:r>
      <w:proofErr w:type="spellEnd"/>
      <w:r w:rsidRPr="00A22AEA">
        <w:rPr>
          <w:lang w:val="en-GB"/>
        </w:rPr>
        <w:t xml:space="preserve"> acid cycle by liquid chromatography-mass spectrometry. J. </w:t>
      </w:r>
      <w:proofErr w:type="spellStart"/>
      <w:r w:rsidRPr="00A22AEA">
        <w:rPr>
          <w:lang w:val="en-GB"/>
        </w:rPr>
        <w:t>Chromatogr</w:t>
      </w:r>
      <w:proofErr w:type="spellEnd"/>
      <w:r w:rsidRPr="00A22AEA">
        <w:rPr>
          <w:lang w:val="en-GB"/>
        </w:rPr>
        <w:t>. A 1147:153-164.</w:t>
      </w:r>
    </w:p>
    <w:p w14:paraId="548299A2" w14:textId="77777777" w:rsidR="0082157E" w:rsidRDefault="0082157E" w:rsidP="0082157E">
      <w:pPr>
        <w:spacing w:after="0"/>
        <w:ind w:left="720" w:hanging="720"/>
        <w:rPr>
          <w:lang w:val="en-GB"/>
        </w:rPr>
      </w:pPr>
      <w:r>
        <w:rPr>
          <w:lang w:val="en-GB"/>
        </w:rPr>
        <w:t>4)</w:t>
      </w:r>
      <w:r>
        <w:rPr>
          <w:lang w:val="en-GB"/>
        </w:rPr>
        <w:tab/>
      </w:r>
      <w:r w:rsidRPr="0030215B">
        <w:rPr>
          <w:lang w:val="en-GB"/>
        </w:rPr>
        <w:t xml:space="preserve">Kitagawa, M., T. </w:t>
      </w:r>
      <w:proofErr w:type="spellStart"/>
      <w:r w:rsidRPr="0030215B">
        <w:rPr>
          <w:lang w:val="en-GB"/>
        </w:rPr>
        <w:t>Ara</w:t>
      </w:r>
      <w:proofErr w:type="spellEnd"/>
      <w:r w:rsidRPr="0030215B">
        <w:rPr>
          <w:lang w:val="en-GB"/>
        </w:rPr>
        <w:t xml:space="preserve">, M. </w:t>
      </w:r>
      <w:proofErr w:type="spellStart"/>
      <w:r w:rsidRPr="0030215B">
        <w:rPr>
          <w:lang w:val="en-GB"/>
        </w:rPr>
        <w:t>Arifuzzaman</w:t>
      </w:r>
      <w:proofErr w:type="spellEnd"/>
      <w:r w:rsidRPr="0030215B">
        <w:rPr>
          <w:lang w:val="en-GB"/>
        </w:rPr>
        <w:t xml:space="preserve">, T. </w:t>
      </w:r>
      <w:proofErr w:type="spellStart"/>
      <w:r w:rsidRPr="0030215B">
        <w:rPr>
          <w:lang w:val="en-GB"/>
        </w:rPr>
        <w:t>Ioka-Nakamichi</w:t>
      </w:r>
      <w:proofErr w:type="spellEnd"/>
      <w:r w:rsidRPr="0030215B">
        <w:rPr>
          <w:lang w:val="en-GB"/>
        </w:rPr>
        <w:t xml:space="preserve">, E. </w:t>
      </w:r>
      <w:proofErr w:type="spellStart"/>
      <w:r w:rsidRPr="0030215B">
        <w:rPr>
          <w:lang w:val="en-GB"/>
        </w:rPr>
        <w:t>Inamoto</w:t>
      </w:r>
      <w:proofErr w:type="spellEnd"/>
      <w:r w:rsidRPr="0030215B">
        <w:rPr>
          <w:lang w:val="en-GB"/>
        </w:rPr>
        <w:t xml:space="preserve">, H. </w:t>
      </w:r>
      <w:proofErr w:type="spellStart"/>
      <w:r w:rsidRPr="0030215B">
        <w:rPr>
          <w:lang w:val="en-GB"/>
        </w:rPr>
        <w:t>Toyonaga</w:t>
      </w:r>
      <w:proofErr w:type="spellEnd"/>
      <w:r w:rsidRPr="0030215B">
        <w:rPr>
          <w:lang w:val="en-GB"/>
        </w:rPr>
        <w:t>, and H. Mori. 2005. Complete set of ORF clones of Escherichia coli ASKA library (a complete set of Escherichia coli K-12 ORF archive): unique resources for biological research. DNA Res. 12:291-299.</w:t>
      </w:r>
    </w:p>
    <w:p w14:paraId="314CCFC4" w14:textId="77777777" w:rsidR="0082157E" w:rsidRPr="00B279BA" w:rsidRDefault="0082157E" w:rsidP="0082157E">
      <w:pPr>
        <w:spacing w:after="0"/>
        <w:ind w:left="720" w:hanging="720"/>
        <w:rPr>
          <w:lang w:val="en-GB"/>
        </w:rPr>
      </w:pPr>
      <w:r>
        <w:rPr>
          <w:lang w:val="en-GB"/>
        </w:rPr>
        <w:t>5)</w:t>
      </w:r>
      <w:r>
        <w:rPr>
          <w:lang w:val="en-GB"/>
        </w:rPr>
        <w:tab/>
      </w:r>
      <w:r w:rsidRPr="003E6528">
        <w:rPr>
          <w:lang w:val="en-GB"/>
        </w:rPr>
        <w:t xml:space="preserve">Karel </w:t>
      </w:r>
      <w:proofErr w:type="spellStart"/>
      <w:r w:rsidRPr="003E6528">
        <w:rPr>
          <w:lang w:val="en-GB"/>
        </w:rPr>
        <w:t>Olavarrı´a</w:t>
      </w:r>
      <w:proofErr w:type="spellEnd"/>
      <w:r w:rsidRPr="003E6528">
        <w:rPr>
          <w:lang w:val="en-GB"/>
        </w:rPr>
        <w:t xml:space="preserve">, Diego </w:t>
      </w:r>
      <w:proofErr w:type="spellStart"/>
      <w:r w:rsidRPr="003E6528">
        <w:rPr>
          <w:lang w:val="en-GB"/>
        </w:rPr>
        <w:t>Valde</w:t>
      </w:r>
      <w:proofErr w:type="spellEnd"/>
      <w:r w:rsidRPr="003E6528">
        <w:rPr>
          <w:lang w:val="en-GB"/>
        </w:rPr>
        <w:t>´ s and Ricardo Cabrera</w:t>
      </w:r>
      <w:r>
        <w:rPr>
          <w:lang w:val="en-GB"/>
        </w:rPr>
        <w:t xml:space="preserve">, </w:t>
      </w:r>
      <w:r w:rsidRPr="003E6528">
        <w:rPr>
          <w:lang w:val="en-GB"/>
        </w:rPr>
        <w:t>The cofactor pr</w:t>
      </w:r>
      <w:r>
        <w:rPr>
          <w:lang w:val="en-GB"/>
        </w:rPr>
        <w:t xml:space="preserve">eference of glucose-6-phosphate </w:t>
      </w:r>
      <w:r w:rsidRPr="003E6528">
        <w:rPr>
          <w:lang w:val="en-GB"/>
        </w:rPr>
        <w:t xml:space="preserve">dehydrogenase from </w:t>
      </w:r>
      <w:r>
        <w:rPr>
          <w:lang w:val="en-GB"/>
        </w:rPr>
        <w:t xml:space="preserve">Escherichia coli – </w:t>
      </w:r>
      <w:proofErr w:type="spellStart"/>
      <w:r>
        <w:rPr>
          <w:lang w:val="en-GB"/>
        </w:rPr>
        <w:t>modeling</w:t>
      </w:r>
      <w:proofErr w:type="spellEnd"/>
      <w:r>
        <w:rPr>
          <w:lang w:val="en-GB"/>
        </w:rPr>
        <w:t xml:space="preserve"> the </w:t>
      </w:r>
      <w:r w:rsidRPr="003E6528">
        <w:rPr>
          <w:lang w:val="en-GB"/>
        </w:rPr>
        <w:t>physiological production of reduced cofactors</w:t>
      </w:r>
      <w:r>
        <w:rPr>
          <w:lang w:val="en-GB"/>
        </w:rPr>
        <w:t xml:space="preserve">. </w:t>
      </w:r>
      <w:r w:rsidRPr="003E6528">
        <w:rPr>
          <w:lang w:val="en-GB"/>
        </w:rPr>
        <w:t>FEBS Journal 279 (2012) 2296–2309</w:t>
      </w:r>
    </w:p>
    <w:p w14:paraId="557EC7C5" w14:textId="77777777" w:rsidR="0082157E" w:rsidRPr="007F62D6" w:rsidRDefault="0082157E" w:rsidP="0082157E">
      <w:pPr>
        <w:rPr>
          <w:b/>
        </w:rPr>
      </w:pPr>
      <w:r>
        <w:br w:type="column"/>
      </w:r>
      <w:r w:rsidRPr="007F62D6">
        <w:rPr>
          <w:b/>
        </w:rPr>
        <w:lastRenderedPageBreak/>
        <w:t xml:space="preserve">Methods section on </w:t>
      </w:r>
      <w:proofErr w:type="spellStart"/>
      <w:r w:rsidRPr="007F62D6">
        <w:rPr>
          <w:b/>
        </w:rPr>
        <w:t>zwf</w:t>
      </w:r>
      <w:proofErr w:type="spellEnd"/>
      <w:r w:rsidRPr="007F62D6">
        <w:rPr>
          <w:b/>
        </w:rPr>
        <w:t xml:space="preserve"> titration strain</w:t>
      </w:r>
    </w:p>
    <w:p w14:paraId="7BC2A30F" w14:textId="77777777" w:rsidR="0082157E" w:rsidRPr="003C7E4D" w:rsidRDefault="0082157E" w:rsidP="0082157E">
      <w:pPr>
        <w:rPr>
          <w:i/>
        </w:rPr>
      </w:pPr>
      <w:r w:rsidRPr="003C7E4D">
        <w:rPr>
          <w:i/>
        </w:rPr>
        <w:t>Strain construction</w:t>
      </w:r>
    </w:p>
    <w:p w14:paraId="74F67620" w14:textId="77777777" w:rsidR="0082157E" w:rsidRDefault="0082157E" w:rsidP="0082157E">
      <w:r>
        <w:t>The</w:t>
      </w:r>
      <w:r w:rsidRPr="007F62D6">
        <w:rPr>
          <w:i/>
        </w:rPr>
        <w:t xml:space="preserve"> </w:t>
      </w:r>
      <w:proofErr w:type="spellStart"/>
      <w:r w:rsidRPr="007F62D6">
        <w:rPr>
          <w:i/>
        </w:rPr>
        <w:t>zwf</w:t>
      </w:r>
      <w:proofErr w:type="spellEnd"/>
      <w:r w:rsidRPr="007F62D6">
        <w:rPr>
          <w:i/>
        </w:rPr>
        <w:t xml:space="preserve"> </w:t>
      </w:r>
      <w:r>
        <w:t xml:space="preserve">titration strain was constructed as follows. First, the </w:t>
      </w:r>
      <w:proofErr w:type="spellStart"/>
      <w:r w:rsidRPr="007F62D6">
        <w:rPr>
          <w:i/>
        </w:rPr>
        <w:t>zwf</w:t>
      </w:r>
      <w:proofErr w:type="spellEnd"/>
      <w:r>
        <w:t xml:space="preserve"> gene was cloned into the IPTG-titratable expression plasmid pTrc99KK </w:t>
      </w:r>
      <w:r>
        <w:fldChar w:fldCharType="begin" w:fldLock="1"/>
      </w:r>
      <w:r>
        <w:instrText>ADDIN CSL_CITATION { "citationItems" : [ { "id" : "ITEM-1", "itemData" : { "DOI" : "10.1038/nbt.2489", "ISSN" : "1546-1696", "PMID" : "23455438", "abstract" : "Recent data suggest that the majority of proteins bind specific metabolites and that such interactions are relevant to metabolic and gene regulation. However, there are no methods to systematically identify functional allosteric protein-metabolite interactions. Here we present an experimental and computational approach for using dynamic metabolite data to discover allosteric regulation that is relevant in vivo. By switching the culture conditions of Escherichia coli every 30 s between medium containing either pyruvate or (13)C-labeled fructose or glucose, we measured the reversal of flux through glycolysis pathways and observed rapid changes in metabolite concentration. We fit these data to a kinetic model of glycolysis and systematically tested the consequences of 126 putative allosteric interactions on metabolite dynamics. We identified allosteric interactions that govern the reversible switch between gluconeogenesis and glycolysis, including one by which pyruvate activates fructose-1,6-bisphosphatase. Thus, from large sets of putative allosteric interactions, our approach can identify the most likely ones and provide hypotheses about their function.", "author" : [ { "dropping-particle" : "", "family" : "Link", "given" : "Hannes", "non-dropping-particle" : "", "parse-names" : false, "suffix" : "" }, { "dropping-particle" : "", "family" : "Kochanowski", "given" : "Karl", "non-dropping-particle" : "", "parse-names" : false, "suffix" : "" }, { "dropping-particle" : "", "family" : "Sauer", "given" : "Uwe", "non-dropping-particle" : "", "parse-names" : false, "suffix" : "" } ], "container-title" : "Nature biotechnology", "id" : "ITEM-1", "issue" : "4", "issued" : { "date-parts" : [ [ "2013", "4", "3" ] ] }, "page" : "357-361", "publisher" : "Nature Publishing Group", "title" : "Systematic identification of allosteric protein-metabolite interactions that control enzyme activity in vivo.", "type" : "article-journal", "volume" : "31" }, "uris" : [ "http://www.mendeley.com/documents/?uuid=2bc07d9d-3c94-4813-93d0-58cb8ba5a5fd" ] } ], "mendeley" : { "formattedCitation" : "(Link &lt;i&gt;et al&lt;/i&gt;, 2013)", "plainTextFormattedCitation" : "(Link et al, 2013)", "previouslyFormattedCitation" : "(Link &lt;i&gt;et al&lt;/i&gt;, 2013)" }, "properties" : { "noteIndex" : 0 }, "schema" : "https://github.com/citation-style-language/schema/raw/master/csl-citation.json" }</w:instrText>
      </w:r>
      <w:r>
        <w:fldChar w:fldCharType="separate"/>
      </w:r>
      <w:r w:rsidRPr="007F62D6">
        <w:rPr>
          <w:noProof/>
        </w:rPr>
        <w:t xml:space="preserve">(Link </w:t>
      </w:r>
      <w:r w:rsidRPr="007F62D6">
        <w:rPr>
          <w:i/>
          <w:noProof/>
        </w:rPr>
        <w:t>et al</w:t>
      </w:r>
      <w:r w:rsidRPr="007F62D6">
        <w:rPr>
          <w:noProof/>
        </w:rPr>
        <w:t>, 2013)</w:t>
      </w:r>
      <w:r>
        <w:fldChar w:fldCharType="end"/>
      </w:r>
      <w:r>
        <w:t xml:space="preserve"> (primer 1: </w:t>
      </w:r>
      <w:r w:rsidRPr="00A752AE">
        <w:t>GCCTCGAGATGGCGGTAACGCAAACAGCC</w:t>
      </w:r>
      <w:r>
        <w:t xml:space="preserve">, primer 2: </w:t>
      </w:r>
      <w:r w:rsidRPr="00A752AE">
        <w:t>CGGGATCCTTACTCAAACTCATTCCAGGAACG</w:t>
      </w:r>
      <w:r>
        <w:t>), yielding plasmid pTrc99KK-</w:t>
      </w:r>
      <w:r w:rsidRPr="007F62D6">
        <w:rPr>
          <w:i/>
        </w:rPr>
        <w:t>zwf</w:t>
      </w:r>
      <w:r>
        <w:t xml:space="preserve">. This plasmid was then transformed into a </w:t>
      </w:r>
      <w:proofErr w:type="spellStart"/>
      <w:r w:rsidRPr="007F62D6">
        <w:rPr>
          <w:i/>
        </w:rPr>
        <w:t>zwf</w:t>
      </w:r>
      <w:proofErr w:type="spellEnd"/>
      <w:r>
        <w:t xml:space="preserve"> deletion strain obtained from the Keio collection </w:t>
      </w:r>
      <w:r>
        <w:fldChar w:fldCharType="begin" w:fldLock="1"/>
      </w:r>
      <w:r>
        <w:instrText>ADDIN CSL_CITATION { "citationItems" : [ { "id" : "ITEM-1", "itemData" : { "DOI" : "10.1038/msb4100050", "ISSN" : "1744-4292", "PMID" : "16738554", "abstract" : "We have systematically made a set of precisely defined, single-gene deletions of all nonessential genes in Escherichia coli K-12. Open-reading frame coding regions were replaced with a kanamycin cassette flanked by FLP recognition target sites by using a one-step method for inactivation of chromosomal genes and primers designed to create in-frame deletions upon excision of the resistance cassette. Of 4288 genes targeted, mutants were obtained for 3985. To alleviate problems encountered in high-throughput studies, two independent mutants were saved for every deleted gene. These mutants-the 'Keio collection'-provide a new resource not only for systematic analyses of unknown gene functions and gene regulatory networks but also for genome-wide testing of mutational effects in a common strain background, E. coli K-12 BW25113. We were unable to disrupt 303 genes, including 37 of unknown function, which are candidates for essential genes. Distribution is being handled via GenoBase (http://ecoli.aist-nara.ac.jp/).", "author" : [ { "dropping-particle" : "", "family" : "Baba", "given" : "Tomoya", "non-dropping-particle" : "", "parse-names" : false, "suffix" : "" }, { "dropping-particle" : "", "family" : "Ara", "given" : "Takeshi", "non-dropping-particle" : "", "parse-names" : false, "suffix" : "" }, { "dropping-particle" : "", "family" : "Hasegawa", "given" : "Miki", "non-dropping-particle" : "", "parse-names" : false, "suffix" : "" }, { "dropping-particle" : "", "family" : "Takai", "given" : "Yuki", "non-dropping-particle" : "", "parse-names" : false, "suffix" : "" }, { "dropping-particle" : "", "family" : "Okumura", "given" : "Yoshiko", "non-dropping-particle" : "", "parse-names" : false, "suffix" : "" }, { "dropping-particle" : "", "family" : "Baba", "given" : "Miki", "non-dropping-particle" : "", "parse-names" : false, "suffix" : "" }, { "dropping-particle" : "", "family" : "Datsenko", "given" : "Kirill a", "non-dropping-particle" : "", "parse-names" : false, "suffix" : "" }, { "dropping-particle" : "", "family" : "Tomita", "given" : "Masaru", "non-dropping-particle" : "", "parse-names" : false, "suffix" : "" }, { "dropping-particle" : "", "family" : "Wanner", "given" : "Barry L", "non-dropping-particle" : "", "parse-names" : false, "suffix" : "" }, { "dropping-particle" : "", "family" : "Mori", "given" : "Hirotada", "non-dropping-particle" : "", "parse-names" : false, "suffix" : "" } ], "container-title" : "Molecular systems biology", "id" : "ITEM-1", "issued" : { "date-parts" : [ [ "2006", "1" ] ] }, "page" : "2006.0008", "title" : "Construction of Escherichia coli K-12 in-frame, single-gene knockout mutants: the Keio collection.", "type" : "article-journal", "volume" : "2" }, "uris" : [ "http://www.mendeley.com/documents/?uuid=b9db8260-87db-47db-80a2-1c2eae76fb48" ] } ], "mendeley" : { "formattedCitation" : "(Baba &lt;i&gt;et al&lt;/i&gt;, 2006)", "plainTextFormattedCitation" : "(Baba et al, 2006)", "previouslyFormattedCitation" : "(Baba &lt;i&gt;et al&lt;/i&gt;, 2006)" }, "properties" : { "noteIndex" : 0 }, "schema" : "https://github.com/citation-style-language/schema/raw/master/csl-citation.json" }</w:instrText>
      </w:r>
      <w:r>
        <w:fldChar w:fldCharType="separate"/>
      </w:r>
      <w:r w:rsidRPr="007F62D6">
        <w:rPr>
          <w:noProof/>
        </w:rPr>
        <w:t xml:space="preserve">(Baba </w:t>
      </w:r>
      <w:r w:rsidRPr="007F62D6">
        <w:rPr>
          <w:i/>
          <w:noProof/>
        </w:rPr>
        <w:t>et al</w:t>
      </w:r>
      <w:r w:rsidRPr="007F62D6">
        <w:rPr>
          <w:noProof/>
        </w:rPr>
        <w:t>, 2006)</w:t>
      </w:r>
      <w:r>
        <w:fldChar w:fldCharType="end"/>
      </w:r>
      <w:r>
        <w:t xml:space="preserve">. To exclude adverse effects on oxidative stress resistance merely due to protein overexpression, the </w:t>
      </w:r>
      <w:proofErr w:type="spellStart"/>
      <w:r w:rsidRPr="00E9509F">
        <w:rPr>
          <w:i/>
        </w:rPr>
        <w:t>zwf</w:t>
      </w:r>
      <w:proofErr w:type="spellEnd"/>
      <w:r>
        <w:t xml:space="preserve"> deletion strain was also transformed with a N-terminal his-tagged GFP titration plasmid, pTrc99KK-GFP:N-term HT, which was obtained from </w:t>
      </w:r>
      <w:r>
        <w:fldChar w:fldCharType="begin" w:fldLock="1"/>
      </w:r>
      <w:r>
        <w:instrText>ADDIN CSL_CITATION { "citationItems" : [ { "id" : "ITEM-1", "itemData" : { "DOI" : "10.1021/acs.biochem.5b01291", "ISSN" : "0006-2960", "author" : [ { "dropping-particle" : "V.", "family" : "Nikolaev", "given" : "Yaroslav", "non-dropping-particle" : "", "parse-names" : false, "suffix" : "" }, { "dropping-particle" : "", "family" : "Kochanowski", "given" : "Karl", "non-dropping-particle" : "", "parse-names" : false, "suffix" : "" }, { "dropping-particle" : "", "family" : "Link", "given" : "Hannes", "non-dropping-particle" : "", "parse-names" : false, "suffix" : "" }, { "dropping-particle" : "", "family" : "Sauer", "given" : "Uwe", "non-dropping-particle" : "", "parse-names" : false, "suffix" : "" }, { "dropping-particle" : "", "family" : "Allain", "given" : "Frederic H.-T.", "non-dropping-particle" : "", "parse-names" : false, "suffix" : "" } ], "container-title" : "Biochemistry", "id" : "ITEM-1", "issue" : "18", "issued" : { "date-parts" : [ [ "2016", "5", "10" ] ] }, "page" : "2590-2600", "title" : "Systematic Identification of Protein\u2013Metabolite Interactions in Complex Metabolite Mixtures by Ligand-Detected Nuclear Magnetic Resonance Spectroscopy", "type" : "article-journal", "volume" : "55" }, "uris" : [ "http://www.mendeley.com/documents/?uuid=4b3136c3-e7f4-4c0a-ba35-9a3d7dc7fd39" ] } ], "mendeley" : { "formattedCitation" : "(Nikolaev &lt;i&gt;et al&lt;/i&gt;, 2016)", "plainTextFormattedCitation" : "(Nikolaev et al, 2016)" }, "properties" : { "noteIndex" : 0 }, "schema" : "https://github.com/citation-style-language/schema/raw/master/csl-citation.json" }</w:instrText>
      </w:r>
      <w:r>
        <w:fldChar w:fldCharType="separate"/>
      </w:r>
      <w:r w:rsidRPr="00E9509F">
        <w:rPr>
          <w:noProof/>
        </w:rPr>
        <w:t xml:space="preserve">(Nikolaev </w:t>
      </w:r>
      <w:r w:rsidRPr="00E9509F">
        <w:rPr>
          <w:i/>
          <w:noProof/>
        </w:rPr>
        <w:t>et al</w:t>
      </w:r>
      <w:r w:rsidRPr="00E9509F">
        <w:rPr>
          <w:noProof/>
        </w:rPr>
        <w:t>, 2016)</w:t>
      </w:r>
      <w:r>
        <w:fldChar w:fldCharType="end"/>
      </w:r>
      <w:r>
        <w:t>.</w:t>
      </w:r>
    </w:p>
    <w:p w14:paraId="2E1E973F" w14:textId="77777777" w:rsidR="0082157E" w:rsidRDefault="0082157E" w:rsidP="0082157E"/>
    <w:p w14:paraId="24FAEA0A" w14:textId="1F658334" w:rsidR="0082157E" w:rsidRPr="00BD734A" w:rsidRDefault="0082157E" w:rsidP="00BD734A"/>
    <w:sectPr w:rsidR="0082157E" w:rsidRPr="00BD734A" w:rsidSect="009D51A9">
      <w:pgSz w:w="12240" w:h="15840" w:code="1"/>
      <w:pgMar w:top="1418"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A6D4C"/>
    <w:multiLevelType w:val="hybridMultilevel"/>
    <w:tmpl w:val="DB7A8CA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C084B60"/>
    <w:multiLevelType w:val="hybridMultilevel"/>
    <w:tmpl w:val="B4F21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E432509"/>
    <w:multiLevelType w:val="hybridMultilevel"/>
    <w:tmpl w:val="187A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FD"/>
    <w:rsid w:val="00000EE6"/>
    <w:rsid w:val="000028D4"/>
    <w:rsid w:val="00002D41"/>
    <w:rsid w:val="00003783"/>
    <w:rsid w:val="0000538A"/>
    <w:rsid w:val="000057DE"/>
    <w:rsid w:val="00006FC3"/>
    <w:rsid w:val="00013A74"/>
    <w:rsid w:val="00014BBB"/>
    <w:rsid w:val="000211D3"/>
    <w:rsid w:val="00023056"/>
    <w:rsid w:val="000243F3"/>
    <w:rsid w:val="00024C85"/>
    <w:rsid w:val="00024FEE"/>
    <w:rsid w:val="00030D3F"/>
    <w:rsid w:val="00033019"/>
    <w:rsid w:val="00033265"/>
    <w:rsid w:val="00033E10"/>
    <w:rsid w:val="00033F49"/>
    <w:rsid w:val="00042D8E"/>
    <w:rsid w:val="00044C50"/>
    <w:rsid w:val="00044CE1"/>
    <w:rsid w:val="00046485"/>
    <w:rsid w:val="0004726A"/>
    <w:rsid w:val="000475CE"/>
    <w:rsid w:val="00050191"/>
    <w:rsid w:val="00050A1C"/>
    <w:rsid w:val="000515FD"/>
    <w:rsid w:val="00051D02"/>
    <w:rsid w:val="0005633C"/>
    <w:rsid w:val="00056702"/>
    <w:rsid w:val="000579D9"/>
    <w:rsid w:val="00060631"/>
    <w:rsid w:val="00061439"/>
    <w:rsid w:val="000633C2"/>
    <w:rsid w:val="0006422C"/>
    <w:rsid w:val="000666A5"/>
    <w:rsid w:val="000679E0"/>
    <w:rsid w:val="0007083B"/>
    <w:rsid w:val="00070B5B"/>
    <w:rsid w:val="000714D1"/>
    <w:rsid w:val="000732C9"/>
    <w:rsid w:val="00073466"/>
    <w:rsid w:val="00073CAF"/>
    <w:rsid w:val="00074CD9"/>
    <w:rsid w:val="00076723"/>
    <w:rsid w:val="00077708"/>
    <w:rsid w:val="00082867"/>
    <w:rsid w:val="00085CEF"/>
    <w:rsid w:val="00086FA1"/>
    <w:rsid w:val="00094564"/>
    <w:rsid w:val="0009547F"/>
    <w:rsid w:val="00095AE6"/>
    <w:rsid w:val="00095C83"/>
    <w:rsid w:val="00096AC8"/>
    <w:rsid w:val="000A1530"/>
    <w:rsid w:val="000A19F7"/>
    <w:rsid w:val="000A6C36"/>
    <w:rsid w:val="000B135F"/>
    <w:rsid w:val="000B14B9"/>
    <w:rsid w:val="000B160D"/>
    <w:rsid w:val="000B1702"/>
    <w:rsid w:val="000B1A21"/>
    <w:rsid w:val="000B1CDC"/>
    <w:rsid w:val="000B29AD"/>
    <w:rsid w:val="000B3E04"/>
    <w:rsid w:val="000B4597"/>
    <w:rsid w:val="000B6319"/>
    <w:rsid w:val="000B797B"/>
    <w:rsid w:val="000C2277"/>
    <w:rsid w:val="000C3BDC"/>
    <w:rsid w:val="000C56A6"/>
    <w:rsid w:val="000C5D33"/>
    <w:rsid w:val="000C7260"/>
    <w:rsid w:val="000C7B71"/>
    <w:rsid w:val="000C7CF8"/>
    <w:rsid w:val="000D1447"/>
    <w:rsid w:val="000D1B60"/>
    <w:rsid w:val="000D3A8A"/>
    <w:rsid w:val="000D4302"/>
    <w:rsid w:val="000D4CCC"/>
    <w:rsid w:val="000D5FB8"/>
    <w:rsid w:val="000D60C8"/>
    <w:rsid w:val="000D6F98"/>
    <w:rsid w:val="000D74E9"/>
    <w:rsid w:val="000E22AD"/>
    <w:rsid w:val="000E36F4"/>
    <w:rsid w:val="000E3C68"/>
    <w:rsid w:val="000E7E0B"/>
    <w:rsid w:val="000F0C0B"/>
    <w:rsid w:val="000F141B"/>
    <w:rsid w:val="000F243D"/>
    <w:rsid w:val="000F2743"/>
    <w:rsid w:val="00100958"/>
    <w:rsid w:val="00100CEB"/>
    <w:rsid w:val="0010157E"/>
    <w:rsid w:val="00101CC4"/>
    <w:rsid w:val="0010300F"/>
    <w:rsid w:val="00104A64"/>
    <w:rsid w:val="00104CBF"/>
    <w:rsid w:val="001078C6"/>
    <w:rsid w:val="00107AF9"/>
    <w:rsid w:val="00110232"/>
    <w:rsid w:val="00110AB7"/>
    <w:rsid w:val="00111D36"/>
    <w:rsid w:val="00112817"/>
    <w:rsid w:val="00113259"/>
    <w:rsid w:val="001141B8"/>
    <w:rsid w:val="00122967"/>
    <w:rsid w:val="001239BF"/>
    <w:rsid w:val="001244D5"/>
    <w:rsid w:val="0012498D"/>
    <w:rsid w:val="00125FB2"/>
    <w:rsid w:val="001268EC"/>
    <w:rsid w:val="0013059E"/>
    <w:rsid w:val="001328CD"/>
    <w:rsid w:val="00132F3B"/>
    <w:rsid w:val="00133633"/>
    <w:rsid w:val="00134034"/>
    <w:rsid w:val="00134737"/>
    <w:rsid w:val="0013535E"/>
    <w:rsid w:val="001402A5"/>
    <w:rsid w:val="00142D79"/>
    <w:rsid w:val="00145B3A"/>
    <w:rsid w:val="00145CEE"/>
    <w:rsid w:val="0014735A"/>
    <w:rsid w:val="001500A1"/>
    <w:rsid w:val="00154C80"/>
    <w:rsid w:val="001553E8"/>
    <w:rsid w:val="00155E5D"/>
    <w:rsid w:val="001562BB"/>
    <w:rsid w:val="001572DE"/>
    <w:rsid w:val="0016096C"/>
    <w:rsid w:val="00160E5D"/>
    <w:rsid w:val="001623EE"/>
    <w:rsid w:val="00163337"/>
    <w:rsid w:val="00163D32"/>
    <w:rsid w:val="00163E6B"/>
    <w:rsid w:val="001640D6"/>
    <w:rsid w:val="0016669C"/>
    <w:rsid w:val="001679C2"/>
    <w:rsid w:val="0017164A"/>
    <w:rsid w:val="001768B5"/>
    <w:rsid w:val="00177ABE"/>
    <w:rsid w:val="00180FA7"/>
    <w:rsid w:val="00184AB4"/>
    <w:rsid w:val="00185FAD"/>
    <w:rsid w:val="001861D4"/>
    <w:rsid w:val="00186B54"/>
    <w:rsid w:val="00187E4B"/>
    <w:rsid w:val="00190B73"/>
    <w:rsid w:val="001930EE"/>
    <w:rsid w:val="001A047C"/>
    <w:rsid w:val="001A4712"/>
    <w:rsid w:val="001A472A"/>
    <w:rsid w:val="001A5CE1"/>
    <w:rsid w:val="001A65A0"/>
    <w:rsid w:val="001A672D"/>
    <w:rsid w:val="001A6C03"/>
    <w:rsid w:val="001A76D3"/>
    <w:rsid w:val="001B03CE"/>
    <w:rsid w:val="001B0874"/>
    <w:rsid w:val="001B09F2"/>
    <w:rsid w:val="001B1D7A"/>
    <w:rsid w:val="001B54BA"/>
    <w:rsid w:val="001B5620"/>
    <w:rsid w:val="001C186B"/>
    <w:rsid w:val="001C2870"/>
    <w:rsid w:val="001C5D7D"/>
    <w:rsid w:val="001D0469"/>
    <w:rsid w:val="001D11E5"/>
    <w:rsid w:val="001D2C62"/>
    <w:rsid w:val="001D32C8"/>
    <w:rsid w:val="001D67AD"/>
    <w:rsid w:val="001E11D4"/>
    <w:rsid w:val="001E1E3B"/>
    <w:rsid w:val="001E2EC3"/>
    <w:rsid w:val="001E3DFB"/>
    <w:rsid w:val="001E4E3D"/>
    <w:rsid w:val="001E5305"/>
    <w:rsid w:val="001E57C6"/>
    <w:rsid w:val="001E7188"/>
    <w:rsid w:val="001E7BAA"/>
    <w:rsid w:val="001E7F76"/>
    <w:rsid w:val="001F1DFE"/>
    <w:rsid w:val="001F2A48"/>
    <w:rsid w:val="001F4199"/>
    <w:rsid w:val="00200510"/>
    <w:rsid w:val="00200A99"/>
    <w:rsid w:val="00201B47"/>
    <w:rsid w:val="002029AC"/>
    <w:rsid w:val="0020312E"/>
    <w:rsid w:val="00203623"/>
    <w:rsid w:val="00203764"/>
    <w:rsid w:val="00203B36"/>
    <w:rsid w:val="00204931"/>
    <w:rsid w:val="00204CFB"/>
    <w:rsid w:val="00205734"/>
    <w:rsid w:val="00210A73"/>
    <w:rsid w:val="002122BD"/>
    <w:rsid w:val="00212A0C"/>
    <w:rsid w:val="00212B72"/>
    <w:rsid w:val="00212EE1"/>
    <w:rsid w:val="00217DD9"/>
    <w:rsid w:val="002200F9"/>
    <w:rsid w:val="002208C8"/>
    <w:rsid w:val="00225DDB"/>
    <w:rsid w:val="0022796F"/>
    <w:rsid w:val="0023099D"/>
    <w:rsid w:val="0023361F"/>
    <w:rsid w:val="00233EA2"/>
    <w:rsid w:val="00235DD2"/>
    <w:rsid w:val="00236569"/>
    <w:rsid w:val="00237FF5"/>
    <w:rsid w:val="002441F5"/>
    <w:rsid w:val="00246E24"/>
    <w:rsid w:val="002477B0"/>
    <w:rsid w:val="002504D8"/>
    <w:rsid w:val="00251661"/>
    <w:rsid w:val="00253D93"/>
    <w:rsid w:val="00255BA7"/>
    <w:rsid w:val="00260254"/>
    <w:rsid w:val="0026136F"/>
    <w:rsid w:val="00262142"/>
    <w:rsid w:val="002621F2"/>
    <w:rsid w:val="00262512"/>
    <w:rsid w:val="00265FD6"/>
    <w:rsid w:val="00277788"/>
    <w:rsid w:val="00281105"/>
    <w:rsid w:val="00282568"/>
    <w:rsid w:val="0028494D"/>
    <w:rsid w:val="00285EF7"/>
    <w:rsid w:val="00286D92"/>
    <w:rsid w:val="0028750B"/>
    <w:rsid w:val="00287645"/>
    <w:rsid w:val="00291380"/>
    <w:rsid w:val="002916DE"/>
    <w:rsid w:val="00292096"/>
    <w:rsid w:val="00292233"/>
    <w:rsid w:val="00292E38"/>
    <w:rsid w:val="00295318"/>
    <w:rsid w:val="00295AF8"/>
    <w:rsid w:val="002A008B"/>
    <w:rsid w:val="002A0D8A"/>
    <w:rsid w:val="002A2168"/>
    <w:rsid w:val="002A23FA"/>
    <w:rsid w:val="002A51F6"/>
    <w:rsid w:val="002A569D"/>
    <w:rsid w:val="002A61A2"/>
    <w:rsid w:val="002A6AAB"/>
    <w:rsid w:val="002A749A"/>
    <w:rsid w:val="002A7FED"/>
    <w:rsid w:val="002B09C9"/>
    <w:rsid w:val="002B4A8C"/>
    <w:rsid w:val="002C0942"/>
    <w:rsid w:val="002C4B09"/>
    <w:rsid w:val="002C6F80"/>
    <w:rsid w:val="002C781A"/>
    <w:rsid w:val="002C79C2"/>
    <w:rsid w:val="002D053A"/>
    <w:rsid w:val="002D0613"/>
    <w:rsid w:val="002D1A7F"/>
    <w:rsid w:val="002D2085"/>
    <w:rsid w:val="002D5245"/>
    <w:rsid w:val="002D5A4F"/>
    <w:rsid w:val="002D6302"/>
    <w:rsid w:val="002E0F7F"/>
    <w:rsid w:val="002E1919"/>
    <w:rsid w:val="002E2A5D"/>
    <w:rsid w:val="002E2D37"/>
    <w:rsid w:val="002E4893"/>
    <w:rsid w:val="002E62A4"/>
    <w:rsid w:val="002F161D"/>
    <w:rsid w:val="002F3597"/>
    <w:rsid w:val="002F3C80"/>
    <w:rsid w:val="002F4EEC"/>
    <w:rsid w:val="002F69E6"/>
    <w:rsid w:val="002F7C2A"/>
    <w:rsid w:val="00300681"/>
    <w:rsid w:val="00303D5B"/>
    <w:rsid w:val="0030416F"/>
    <w:rsid w:val="00306901"/>
    <w:rsid w:val="0031340C"/>
    <w:rsid w:val="003142BB"/>
    <w:rsid w:val="00316B1D"/>
    <w:rsid w:val="003176D1"/>
    <w:rsid w:val="00320705"/>
    <w:rsid w:val="00320931"/>
    <w:rsid w:val="00323142"/>
    <w:rsid w:val="003231A6"/>
    <w:rsid w:val="00325424"/>
    <w:rsid w:val="0032610C"/>
    <w:rsid w:val="00327A24"/>
    <w:rsid w:val="00327C30"/>
    <w:rsid w:val="003311E9"/>
    <w:rsid w:val="00331D5D"/>
    <w:rsid w:val="00333488"/>
    <w:rsid w:val="0033374D"/>
    <w:rsid w:val="0033473E"/>
    <w:rsid w:val="00335C87"/>
    <w:rsid w:val="0034131C"/>
    <w:rsid w:val="00341B90"/>
    <w:rsid w:val="0034268A"/>
    <w:rsid w:val="003453BC"/>
    <w:rsid w:val="00346C8C"/>
    <w:rsid w:val="00347F3E"/>
    <w:rsid w:val="00350A8F"/>
    <w:rsid w:val="00350FEC"/>
    <w:rsid w:val="00351DF0"/>
    <w:rsid w:val="00352BB0"/>
    <w:rsid w:val="00353224"/>
    <w:rsid w:val="003538FF"/>
    <w:rsid w:val="00355C08"/>
    <w:rsid w:val="00355E2F"/>
    <w:rsid w:val="00356872"/>
    <w:rsid w:val="0035762E"/>
    <w:rsid w:val="00361DD4"/>
    <w:rsid w:val="0036223E"/>
    <w:rsid w:val="003628E9"/>
    <w:rsid w:val="003629B7"/>
    <w:rsid w:val="00365B72"/>
    <w:rsid w:val="003736BD"/>
    <w:rsid w:val="00373735"/>
    <w:rsid w:val="00373F6B"/>
    <w:rsid w:val="0037451C"/>
    <w:rsid w:val="00374B1A"/>
    <w:rsid w:val="003770F7"/>
    <w:rsid w:val="003801E6"/>
    <w:rsid w:val="00381A2F"/>
    <w:rsid w:val="00386046"/>
    <w:rsid w:val="00386284"/>
    <w:rsid w:val="003867EA"/>
    <w:rsid w:val="0038776A"/>
    <w:rsid w:val="00387852"/>
    <w:rsid w:val="00392C4D"/>
    <w:rsid w:val="00395174"/>
    <w:rsid w:val="003967D6"/>
    <w:rsid w:val="0039759A"/>
    <w:rsid w:val="003A0D8D"/>
    <w:rsid w:val="003A1E26"/>
    <w:rsid w:val="003A279E"/>
    <w:rsid w:val="003A28D6"/>
    <w:rsid w:val="003A36CE"/>
    <w:rsid w:val="003A5B75"/>
    <w:rsid w:val="003A6727"/>
    <w:rsid w:val="003A69B2"/>
    <w:rsid w:val="003B18F6"/>
    <w:rsid w:val="003B1EF3"/>
    <w:rsid w:val="003B2C3E"/>
    <w:rsid w:val="003B31E5"/>
    <w:rsid w:val="003B3284"/>
    <w:rsid w:val="003B3FEF"/>
    <w:rsid w:val="003B4130"/>
    <w:rsid w:val="003B4871"/>
    <w:rsid w:val="003B5026"/>
    <w:rsid w:val="003B67CB"/>
    <w:rsid w:val="003B6C7F"/>
    <w:rsid w:val="003B71B3"/>
    <w:rsid w:val="003B7589"/>
    <w:rsid w:val="003B7CA8"/>
    <w:rsid w:val="003C15A4"/>
    <w:rsid w:val="003C330C"/>
    <w:rsid w:val="003C3653"/>
    <w:rsid w:val="003C49B9"/>
    <w:rsid w:val="003C58B8"/>
    <w:rsid w:val="003C5C66"/>
    <w:rsid w:val="003C6631"/>
    <w:rsid w:val="003C7A32"/>
    <w:rsid w:val="003D0AAD"/>
    <w:rsid w:val="003D1401"/>
    <w:rsid w:val="003D4D4C"/>
    <w:rsid w:val="003D51E4"/>
    <w:rsid w:val="003D68BF"/>
    <w:rsid w:val="003D6E20"/>
    <w:rsid w:val="003D6FC0"/>
    <w:rsid w:val="003D717A"/>
    <w:rsid w:val="003D7C8A"/>
    <w:rsid w:val="003E195F"/>
    <w:rsid w:val="003E401B"/>
    <w:rsid w:val="003F20A4"/>
    <w:rsid w:val="003F6617"/>
    <w:rsid w:val="003F6817"/>
    <w:rsid w:val="003F7792"/>
    <w:rsid w:val="00400AE8"/>
    <w:rsid w:val="00401583"/>
    <w:rsid w:val="00401855"/>
    <w:rsid w:val="00401D19"/>
    <w:rsid w:val="004036FE"/>
    <w:rsid w:val="00403DE1"/>
    <w:rsid w:val="004047E0"/>
    <w:rsid w:val="004100AF"/>
    <w:rsid w:val="004100B3"/>
    <w:rsid w:val="004168BE"/>
    <w:rsid w:val="00417000"/>
    <w:rsid w:val="004178E9"/>
    <w:rsid w:val="00420D54"/>
    <w:rsid w:val="0042274F"/>
    <w:rsid w:val="00422DC9"/>
    <w:rsid w:val="00422E37"/>
    <w:rsid w:val="00423179"/>
    <w:rsid w:val="0042727B"/>
    <w:rsid w:val="00427DF0"/>
    <w:rsid w:val="00431EC9"/>
    <w:rsid w:val="0043418F"/>
    <w:rsid w:val="004355F5"/>
    <w:rsid w:val="004410B4"/>
    <w:rsid w:val="00442815"/>
    <w:rsid w:val="0044318A"/>
    <w:rsid w:val="004436C9"/>
    <w:rsid w:val="0044393E"/>
    <w:rsid w:val="00446D13"/>
    <w:rsid w:val="00446FE8"/>
    <w:rsid w:val="004502BC"/>
    <w:rsid w:val="00450515"/>
    <w:rsid w:val="00451209"/>
    <w:rsid w:val="004513E6"/>
    <w:rsid w:val="004525DD"/>
    <w:rsid w:val="00453515"/>
    <w:rsid w:val="00455458"/>
    <w:rsid w:val="00456ADB"/>
    <w:rsid w:val="00461B21"/>
    <w:rsid w:val="0046465B"/>
    <w:rsid w:val="00465B10"/>
    <w:rsid w:val="00470AAB"/>
    <w:rsid w:val="00470D9B"/>
    <w:rsid w:val="004778EA"/>
    <w:rsid w:val="00477AC5"/>
    <w:rsid w:val="00481116"/>
    <w:rsid w:val="004814C4"/>
    <w:rsid w:val="00482528"/>
    <w:rsid w:val="00483147"/>
    <w:rsid w:val="00484127"/>
    <w:rsid w:val="00484617"/>
    <w:rsid w:val="00484C2A"/>
    <w:rsid w:val="00484D13"/>
    <w:rsid w:val="00487B60"/>
    <w:rsid w:val="004900F2"/>
    <w:rsid w:val="00490286"/>
    <w:rsid w:val="004915D7"/>
    <w:rsid w:val="00491BF2"/>
    <w:rsid w:val="00492284"/>
    <w:rsid w:val="0049396B"/>
    <w:rsid w:val="00493D42"/>
    <w:rsid w:val="00494A16"/>
    <w:rsid w:val="004976B7"/>
    <w:rsid w:val="00497DD5"/>
    <w:rsid w:val="004A0999"/>
    <w:rsid w:val="004A12B0"/>
    <w:rsid w:val="004A35F8"/>
    <w:rsid w:val="004A69C0"/>
    <w:rsid w:val="004A7F64"/>
    <w:rsid w:val="004B2899"/>
    <w:rsid w:val="004B496F"/>
    <w:rsid w:val="004B5315"/>
    <w:rsid w:val="004B78A4"/>
    <w:rsid w:val="004C0280"/>
    <w:rsid w:val="004C2EE8"/>
    <w:rsid w:val="004C7358"/>
    <w:rsid w:val="004D0FBB"/>
    <w:rsid w:val="004D4A90"/>
    <w:rsid w:val="004D5859"/>
    <w:rsid w:val="004D5E1A"/>
    <w:rsid w:val="004D6336"/>
    <w:rsid w:val="004D6EEA"/>
    <w:rsid w:val="004D6F0A"/>
    <w:rsid w:val="004D7BBB"/>
    <w:rsid w:val="004E074A"/>
    <w:rsid w:val="004E3DF6"/>
    <w:rsid w:val="004E4C7F"/>
    <w:rsid w:val="004E618A"/>
    <w:rsid w:val="004E7C96"/>
    <w:rsid w:val="004F03CB"/>
    <w:rsid w:val="004F328D"/>
    <w:rsid w:val="004F35DB"/>
    <w:rsid w:val="004F44EE"/>
    <w:rsid w:val="004F50FC"/>
    <w:rsid w:val="004F6F5A"/>
    <w:rsid w:val="00500B1D"/>
    <w:rsid w:val="00503C2B"/>
    <w:rsid w:val="00505AF3"/>
    <w:rsid w:val="005060F6"/>
    <w:rsid w:val="005101E7"/>
    <w:rsid w:val="00513736"/>
    <w:rsid w:val="0052061E"/>
    <w:rsid w:val="00520E47"/>
    <w:rsid w:val="00521B8E"/>
    <w:rsid w:val="00522147"/>
    <w:rsid w:val="005236B6"/>
    <w:rsid w:val="00525BCB"/>
    <w:rsid w:val="00526E34"/>
    <w:rsid w:val="005277DF"/>
    <w:rsid w:val="005315E8"/>
    <w:rsid w:val="00531AF7"/>
    <w:rsid w:val="00531FA5"/>
    <w:rsid w:val="00536952"/>
    <w:rsid w:val="00540AB3"/>
    <w:rsid w:val="00540DB9"/>
    <w:rsid w:val="00540DE5"/>
    <w:rsid w:val="00542C60"/>
    <w:rsid w:val="00543E5B"/>
    <w:rsid w:val="00544BC0"/>
    <w:rsid w:val="0054568E"/>
    <w:rsid w:val="00546A06"/>
    <w:rsid w:val="0054723C"/>
    <w:rsid w:val="005514F4"/>
    <w:rsid w:val="00551E99"/>
    <w:rsid w:val="0055272B"/>
    <w:rsid w:val="00554676"/>
    <w:rsid w:val="005556B1"/>
    <w:rsid w:val="00560010"/>
    <w:rsid w:val="005604D3"/>
    <w:rsid w:val="0056135F"/>
    <w:rsid w:val="00561383"/>
    <w:rsid w:val="005613FD"/>
    <w:rsid w:val="00562050"/>
    <w:rsid w:val="0056333B"/>
    <w:rsid w:val="00563933"/>
    <w:rsid w:val="005639B4"/>
    <w:rsid w:val="005643F9"/>
    <w:rsid w:val="005707ED"/>
    <w:rsid w:val="00570CFD"/>
    <w:rsid w:val="005727F6"/>
    <w:rsid w:val="005742E6"/>
    <w:rsid w:val="0057492E"/>
    <w:rsid w:val="005775F8"/>
    <w:rsid w:val="0058005F"/>
    <w:rsid w:val="005800F5"/>
    <w:rsid w:val="00580DE5"/>
    <w:rsid w:val="005810A1"/>
    <w:rsid w:val="00585468"/>
    <w:rsid w:val="00586F45"/>
    <w:rsid w:val="00587F68"/>
    <w:rsid w:val="0059166F"/>
    <w:rsid w:val="00594279"/>
    <w:rsid w:val="005A049C"/>
    <w:rsid w:val="005A0FE3"/>
    <w:rsid w:val="005A15BD"/>
    <w:rsid w:val="005A18C6"/>
    <w:rsid w:val="005A217F"/>
    <w:rsid w:val="005A27A0"/>
    <w:rsid w:val="005A2C05"/>
    <w:rsid w:val="005A419F"/>
    <w:rsid w:val="005A6154"/>
    <w:rsid w:val="005A7CD5"/>
    <w:rsid w:val="005B0938"/>
    <w:rsid w:val="005B2E6C"/>
    <w:rsid w:val="005B3A86"/>
    <w:rsid w:val="005B3FF8"/>
    <w:rsid w:val="005B4921"/>
    <w:rsid w:val="005B57C5"/>
    <w:rsid w:val="005B59CD"/>
    <w:rsid w:val="005B5D47"/>
    <w:rsid w:val="005B6B70"/>
    <w:rsid w:val="005B7460"/>
    <w:rsid w:val="005C21BA"/>
    <w:rsid w:val="005C5832"/>
    <w:rsid w:val="005C595E"/>
    <w:rsid w:val="005C5CF7"/>
    <w:rsid w:val="005C6C9E"/>
    <w:rsid w:val="005C7733"/>
    <w:rsid w:val="005C77C9"/>
    <w:rsid w:val="005D1730"/>
    <w:rsid w:val="005D19F4"/>
    <w:rsid w:val="005D7324"/>
    <w:rsid w:val="005E0367"/>
    <w:rsid w:val="005E1FB3"/>
    <w:rsid w:val="005E2AB6"/>
    <w:rsid w:val="005E2C00"/>
    <w:rsid w:val="005E531B"/>
    <w:rsid w:val="005E541E"/>
    <w:rsid w:val="005E6320"/>
    <w:rsid w:val="005F2871"/>
    <w:rsid w:val="005F3C0F"/>
    <w:rsid w:val="005F3FF0"/>
    <w:rsid w:val="005F4D4A"/>
    <w:rsid w:val="005F5B67"/>
    <w:rsid w:val="005F5FFF"/>
    <w:rsid w:val="005F6220"/>
    <w:rsid w:val="005F68C3"/>
    <w:rsid w:val="005F74C1"/>
    <w:rsid w:val="00603837"/>
    <w:rsid w:val="00603FB0"/>
    <w:rsid w:val="00604024"/>
    <w:rsid w:val="006045A3"/>
    <w:rsid w:val="006049B0"/>
    <w:rsid w:val="006069B9"/>
    <w:rsid w:val="00607C75"/>
    <w:rsid w:val="00607D32"/>
    <w:rsid w:val="00607F65"/>
    <w:rsid w:val="006116DE"/>
    <w:rsid w:val="006121B4"/>
    <w:rsid w:val="0061253C"/>
    <w:rsid w:val="00612E4F"/>
    <w:rsid w:val="00613958"/>
    <w:rsid w:val="00614A8A"/>
    <w:rsid w:val="00615A2D"/>
    <w:rsid w:val="0061637D"/>
    <w:rsid w:val="0062574E"/>
    <w:rsid w:val="0062787F"/>
    <w:rsid w:val="006279C6"/>
    <w:rsid w:val="00627F69"/>
    <w:rsid w:val="00630E38"/>
    <w:rsid w:val="00631C12"/>
    <w:rsid w:val="00634A52"/>
    <w:rsid w:val="00634EDE"/>
    <w:rsid w:val="006362F3"/>
    <w:rsid w:val="00636B1A"/>
    <w:rsid w:val="00636EF1"/>
    <w:rsid w:val="00637797"/>
    <w:rsid w:val="00644B25"/>
    <w:rsid w:val="00651DB7"/>
    <w:rsid w:val="00652B03"/>
    <w:rsid w:val="00653952"/>
    <w:rsid w:val="00653E85"/>
    <w:rsid w:val="006554F6"/>
    <w:rsid w:val="00660ED3"/>
    <w:rsid w:val="006613F6"/>
    <w:rsid w:val="00661E2C"/>
    <w:rsid w:val="00663588"/>
    <w:rsid w:val="0066470D"/>
    <w:rsid w:val="00665251"/>
    <w:rsid w:val="00666ABB"/>
    <w:rsid w:val="00666C4C"/>
    <w:rsid w:val="00667539"/>
    <w:rsid w:val="006754A2"/>
    <w:rsid w:val="00676169"/>
    <w:rsid w:val="0067618D"/>
    <w:rsid w:val="00680619"/>
    <w:rsid w:val="00684D17"/>
    <w:rsid w:val="006851B4"/>
    <w:rsid w:val="006855BC"/>
    <w:rsid w:val="006855D4"/>
    <w:rsid w:val="00687DBA"/>
    <w:rsid w:val="00691DC1"/>
    <w:rsid w:val="006957A4"/>
    <w:rsid w:val="00697914"/>
    <w:rsid w:val="006A170F"/>
    <w:rsid w:val="006A18BA"/>
    <w:rsid w:val="006A2FC9"/>
    <w:rsid w:val="006A303F"/>
    <w:rsid w:val="006A3078"/>
    <w:rsid w:val="006A35F6"/>
    <w:rsid w:val="006A4BDD"/>
    <w:rsid w:val="006A4CE3"/>
    <w:rsid w:val="006A56A8"/>
    <w:rsid w:val="006A704E"/>
    <w:rsid w:val="006A7167"/>
    <w:rsid w:val="006A7AD5"/>
    <w:rsid w:val="006B50B4"/>
    <w:rsid w:val="006B64BB"/>
    <w:rsid w:val="006C0916"/>
    <w:rsid w:val="006C16B5"/>
    <w:rsid w:val="006C1D9D"/>
    <w:rsid w:val="006C46D9"/>
    <w:rsid w:val="006C47D9"/>
    <w:rsid w:val="006C4E34"/>
    <w:rsid w:val="006D1602"/>
    <w:rsid w:val="006D2F6A"/>
    <w:rsid w:val="006D34DE"/>
    <w:rsid w:val="006D6534"/>
    <w:rsid w:val="006D6808"/>
    <w:rsid w:val="006D730A"/>
    <w:rsid w:val="006E0658"/>
    <w:rsid w:val="006E4D40"/>
    <w:rsid w:val="006E4F68"/>
    <w:rsid w:val="006E5DE9"/>
    <w:rsid w:val="006E60B0"/>
    <w:rsid w:val="006F0EB4"/>
    <w:rsid w:val="006F10AB"/>
    <w:rsid w:val="006F1E4D"/>
    <w:rsid w:val="006F278B"/>
    <w:rsid w:val="006F28E0"/>
    <w:rsid w:val="006F2A5A"/>
    <w:rsid w:val="006F71CB"/>
    <w:rsid w:val="006F799D"/>
    <w:rsid w:val="00700F34"/>
    <w:rsid w:val="00701EED"/>
    <w:rsid w:val="00705462"/>
    <w:rsid w:val="00705F33"/>
    <w:rsid w:val="00706003"/>
    <w:rsid w:val="00706810"/>
    <w:rsid w:val="00706B46"/>
    <w:rsid w:val="0070715A"/>
    <w:rsid w:val="007072CD"/>
    <w:rsid w:val="00715FF2"/>
    <w:rsid w:val="0071696E"/>
    <w:rsid w:val="00716DAE"/>
    <w:rsid w:val="007178AB"/>
    <w:rsid w:val="007214D7"/>
    <w:rsid w:val="00723E45"/>
    <w:rsid w:val="00725038"/>
    <w:rsid w:val="0072678B"/>
    <w:rsid w:val="007310C6"/>
    <w:rsid w:val="00731809"/>
    <w:rsid w:val="0073243A"/>
    <w:rsid w:val="00732F92"/>
    <w:rsid w:val="00733765"/>
    <w:rsid w:val="0073516D"/>
    <w:rsid w:val="00735D3F"/>
    <w:rsid w:val="00737452"/>
    <w:rsid w:val="00737B58"/>
    <w:rsid w:val="00740F0E"/>
    <w:rsid w:val="00741CAE"/>
    <w:rsid w:val="00746B23"/>
    <w:rsid w:val="007472D9"/>
    <w:rsid w:val="00752570"/>
    <w:rsid w:val="007547E5"/>
    <w:rsid w:val="00756AA3"/>
    <w:rsid w:val="007619AA"/>
    <w:rsid w:val="00762A9C"/>
    <w:rsid w:val="00762F31"/>
    <w:rsid w:val="00764674"/>
    <w:rsid w:val="0076486C"/>
    <w:rsid w:val="00765C68"/>
    <w:rsid w:val="007674D7"/>
    <w:rsid w:val="00770BEB"/>
    <w:rsid w:val="00772598"/>
    <w:rsid w:val="00780C61"/>
    <w:rsid w:val="00782607"/>
    <w:rsid w:val="00783582"/>
    <w:rsid w:val="00790B51"/>
    <w:rsid w:val="0079150F"/>
    <w:rsid w:val="0079157B"/>
    <w:rsid w:val="007920A7"/>
    <w:rsid w:val="00792436"/>
    <w:rsid w:val="007949F6"/>
    <w:rsid w:val="0079560F"/>
    <w:rsid w:val="00797E96"/>
    <w:rsid w:val="007A0250"/>
    <w:rsid w:val="007A1C76"/>
    <w:rsid w:val="007A1D14"/>
    <w:rsid w:val="007A5C5C"/>
    <w:rsid w:val="007B009C"/>
    <w:rsid w:val="007B0269"/>
    <w:rsid w:val="007B0A3B"/>
    <w:rsid w:val="007B4B71"/>
    <w:rsid w:val="007B4E9E"/>
    <w:rsid w:val="007B55A1"/>
    <w:rsid w:val="007B6F10"/>
    <w:rsid w:val="007C228A"/>
    <w:rsid w:val="007C2FC6"/>
    <w:rsid w:val="007C43B7"/>
    <w:rsid w:val="007C5278"/>
    <w:rsid w:val="007C572E"/>
    <w:rsid w:val="007C7523"/>
    <w:rsid w:val="007D08E1"/>
    <w:rsid w:val="007D1341"/>
    <w:rsid w:val="007D2068"/>
    <w:rsid w:val="007D3BBC"/>
    <w:rsid w:val="007D4F19"/>
    <w:rsid w:val="007D57D9"/>
    <w:rsid w:val="007D587C"/>
    <w:rsid w:val="007D62DE"/>
    <w:rsid w:val="007D6BC2"/>
    <w:rsid w:val="007E09A3"/>
    <w:rsid w:val="007E531A"/>
    <w:rsid w:val="007E604A"/>
    <w:rsid w:val="007E6150"/>
    <w:rsid w:val="007E6359"/>
    <w:rsid w:val="007E7EBB"/>
    <w:rsid w:val="007F0CCE"/>
    <w:rsid w:val="007F1187"/>
    <w:rsid w:val="007F31E5"/>
    <w:rsid w:val="007F3587"/>
    <w:rsid w:val="007F3752"/>
    <w:rsid w:val="007F386A"/>
    <w:rsid w:val="007F3A4F"/>
    <w:rsid w:val="007F41A7"/>
    <w:rsid w:val="007F4CA2"/>
    <w:rsid w:val="007F52BD"/>
    <w:rsid w:val="007F52F2"/>
    <w:rsid w:val="008021AC"/>
    <w:rsid w:val="00803247"/>
    <w:rsid w:val="00803576"/>
    <w:rsid w:val="00804EE4"/>
    <w:rsid w:val="00805E9A"/>
    <w:rsid w:val="0080682A"/>
    <w:rsid w:val="0081052B"/>
    <w:rsid w:val="0081159C"/>
    <w:rsid w:val="008131A5"/>
    <w:rsid w:val="00814AD5"/>
    <w:rsid w:val="0082157E"/>
    <w:rsid w:val="00821D98"/>
    <w:rsid w:val="00823E9E"/>
    <w:rsid w:val="0082473B"/>
    <w:rsid w:val="00824AFD"/>
    <w:rsid w:val="00825454"/>
    <w:rsid w:val="00825B3E"/>
    <w:rsid w:val="00826546"/>
    <w:rsid w:val="008304BB"/>
    <w:rsid w:val="0083238F"/>
    <w:rsid w:val="00836D70"/>
    <w:rsid w:val="008404EC"/>
    <w:rsid w:val="00842864"/>
    <w:rsid w:val="0084321E"/>
    <w:rsid w:val="008432EB"/>
    <w:rsid w:val="00844BC9"/>
    <w:rsid w:val="00845117"/>
    <w:rsid w:val="0084522E"/>
    <w:rsid w:val="008461E6"/>
    <w:rsid w:val="00847D19"/>
    <w:rsid w:val="008506E1"/>
    <w:rsid w:val="0085116B"/>
    <w:rsid w:val="00852976"/>
    <w:rsid w:val="00854DAE"/>
    <w:rsid w:val="0085502F"/>
    <w:rsid w:val="00855258"/>
    <w:rsid w:val="00856DD9"/>
    <w:rsid w:val="0085711C"/>
    <w:rsid w:val="008617F1"/>
    <w:rsid w:val="00861CAB"/>
    <w:rsid w:val="00861F88"/>
    <w:rsid w:val="00862087"/>
    <w:rsid w:val="008639FE"/>
    <w:rsid w:val="008652DD"/>
    <w:rsid w:val="00866802"/>
    <w:rsid w:val="00867A6A"/>
    <w:rsid w:val="00870548"/>
    <w:rsid w:val="00870E33"/>
    <w:rsid w:val="0087107A"/>
    <w:rsid w:val="00871CBD"/>
    <w:rsid w:val="00871F6D"/>
    <w:rsid w:val="008732B0"/>
    <w:rsid w:val="0087363E"/>
    <w:rsid w:val="00873A24"/>
    <w:rsid w:val="0087521F"/>
    <w:rsid w:val="00876D0D"/>
    <w:rsid w:val="008809D3"/>
    <w:rsid w:val="00881652"/>
    <w:rsid w:val="0088225D"/>
    <w:rsid w:val="008823CE"/>
    <w:rsid w:val="00882909"/>
    <w:rsid w:val="008853D3"/>
    <w:rsid w:val="00886F80"/>
    <w:rsid w:val="00887B70"/>
    <w:rsid w:val="00891E59"/>
    <w:rsid w:val="00892210"/>
    <w:rsid w:val="00892F77"/>
    <w:rsid w:val="00894EE1"/>
    <w:rsid w:val="00895231"/>
    <w:rsid w:val="00895CEA"/>
    <w:rsid w:val="00896179"/>
    <w:rsid w:val="008A0CCF"/>
    <w:rsid w:val="008A12AE"/>
    <w:rsid w:val="008A195D"/>
    <w:rsid w:val="008A4571"/>
    <w:rsid w:val="008A547E"/>
    <w:rsid w:val="008A6398"/>
    <w:rsid w:val="008B0A21"/>
    <w:rsid w:val="008B16D7"/>
    <w:rsid w:val="008B190A"/>
    <w:rsid w:val="008B344E"/>
    <w:rsid w:val="008B51C7"/>
    <w:rsid w:val="008B676E"/>
    <w:rsid w:val="008B6D62"/>
    <w:rsid w:val="008B7D43"/>
    <w:rsid w:val="008C0812"/>
    <w:rsid w:val="008C1AE0"/>
    <w:rsid w:val="008C1B8A"/>
    <w:rsid w:val="008C2060"/>
    <w:rsid w:val="008C287F"/>
    <w:rsid w:val="008C28C9"/>
    <w:rsid w:val="008C403C"/>
    <w:rsid w:val="008C42DA"/>
    <w:rsid w:val="008C4A01"/>
    <w:rsid w:val="008C5359"/>
    <w:rsid w:val="008C567A"/>
    <w:rsid w:val="008C6839"/>
    <w:rsid w:val="008D2288"/>
    <w:rsid w:val="008D66A1"/>
    <w:rsid w:val="008E1C05"/>
    <w:rsid w:val="008E33DC"/>
    <w:rsid w:val="008E5840"/>
    <w:rsid w:val="008E5C83"/>
    <w:rsid w:val="008E61C0"/>
    <w:rsid w:val="008F050A"/>
    <w:rsid w:val="008F178C"/>
    <w:rsid w:val="008F512F"/>
    <w:rsid w:val="008F5AFB"/>
    <w:rsid w:val="008F6FE6"/>
    <w:rsid w:val="008F7EAB"/>
    <w:rsid w:val="009000B6"/>
    <w:rsid w:val="00900C23"/>
    <w:rsid w:val="00903EDC"/>
    <w:rsid w:val="0090404C"/>
    <w:rsid w:val="0090469B"/>
    <w:rsid w:val="00906299"/>
    <w:rsid w:val="00906D1E"/>
    <w:rsid w:val="00911E60"/>
    <w:rsid w:val="009126A0"/>
    <w:rsid w:val="00913093"/>
    <w:rsid w:val="00914574"/>
    <w:rsid w:val="00920B0C"/>
    <w:rsid w:val="00920B10"/>
    <w:rsid w:val="0092331F"/>
    <w:rsid w:val="0092562A"/>
    <w:rsid w:val="00925E8E"/>
    <w:rsid w:val="00926052"/>
    <w:rsid w:val="00926F5C"/>
    <w:rsid w:val="00933A7D"/>
    <w:rsid w:val="00934387"/>
    <w:rsid w:val="00935275"/>
    <w:rsid w:val="009357EA"/>
    <w:rsid w:val="00935C0F"/>
    <w:rsid w:val="00941347"/>
    <w:rsid w:val="00941B72"/>
    <w:rsid w:val="00941FE0"/>
    <w:rsid w:val="009471FF"/>
    <w:rsid w:val="00947C3A"/>
    <w:rsid w:val="0095183C"/>
    <w:rsid w:val="0095674A"/>
    <w:rsid w:val="00956867"/>
    <w:rsid w:val="00957DA6"/>
    <w:rsid w:val="00960A97"/>
    <w:rsid w:val="00960E72"/>
    <w:rsid w:val="00963E9C"/>
    <w:rsid w:val="00964E87"/>
    <w:rsid w:val="009655DD"/>
    <w:rsid w:val="00965EF6"/>
    <w:rsid w:val="009665A2"/>
    <w:rsid w:val="009674D0"/>
    <w:rsid w:val="00967C7B"/>
    <w:rsid w:val="0097066D"/>
    <w:rsid w:val="009713B2"/>
    <w:rsid w:val="00972109"/>
    <w:rsid w:val="009724B0"/>
    <w:rsid w:val="00972958"/>
    <w:rsid w:val="0097359E"/>
    <w:rsid w:val="00973939"/>
    <w:rsid w:val="0097453E"/>
    <w:rsid w:val="00975B6C"/>
    <w:rsid w:val="00975BF1"/>
    <w:rsid w:val="00975CE7"/>
    <w:rsid w:val="00977FD7"/>
    <w:rsid w:val="00980E1F"/>
    <w:rsid w:val="009826FA"/>
    <w:rsid w:val="00982AEF"/>
    <w:rsid w:val="009839B0"/>
    <w:rsid w:val="009848A8"/>
    <w:rsid w:val="00987414"/>
    <w:rsid w:val="00990449"/>
    <w:rsid w:val="00991D2B"/>
    <w:rsid w:val="009926F8"/>
    <w:rsid w:val="009936F4"/>
    <w:rsid w:val="00993B20"/>
    <w:rsid w:val="00994505"/>
    <w:rsid w:val="00994700"/>
    <w:rsid w:val="00996165"/>
    <w:rsid w:val="009A065E"/>
    <w:rsid w:val="009A0A74"/>
    <w:rsid w:val="009A1082"/>
    <w:rsid w:val="009A10CE"/>
    <w:rsid w:val="009A349A"/>
    <w:rsid w:val="009A4722"/>
    <w:rsid w:val="009A51A5"/>
    <w:rsid w:val="009A7FBC"/>
    <w:rsid w:val="009B0D0D"/>
    <w:rsid w:val="009B12F3"/>
    <w:rsid w:val="009B5B4F"/>
    <w:rsid w:val="009C0E8B"/>
    <w:rsid w:val="009C26B3"/>
    <w:rsid w:val="009C31A6"/>
    <w:rsid w:val="009C41AD"/>
    <w:rsid w:val="009C4F05"/>
    <w:rsid w:val="009C561C"/>
    <w:rsid w:val="009C77C8"/>
    <w:rsid w:val="009D01E2"/>
    <w:rsid w:val="009D0A71"/>
    <w:rsid w:val="009D0C6F"/>
    <w:rsid w:val="009D34D2"/>
    <w:rsid w:val="009D51A9"/>
    <w:rsid w:val="009D58F9"/>
    <w:rsid w:val="009D6104"/>
    <w:rsid w:val="009D7FBD"/>
    <w:rsid w:val="009E0401"/>
    <w:rsid w:val="009E1E21"/>
    <w:rsid w:val="009E1E28"/>
    <w:rsid w:val="009E2D4C"/>
    <w:rsid w:val="009E51B0"/>
    <w:rsid w:val="009E5F7C"/>
    <w:rsid w:val="009E7BD5"/>
    <w:rsid w:val="009F08A2"/>
    <w:rsid w:val="009F1BC7"/>
    <w:rsid w:val="009F38CF"/>
    <w:rsid w:val="009F5E19"/>
    <w:rsid w:val="009F69DF"/>
    <w:rsid w:val="009F6C0F"/>
    <w:rsid w:val="009F71AE"/>
    <w:rsid w:val="009F72F1"/>
    <w:rsid w:val="009F7978"/>
    <w:rsid w:val="009F7B67"/>
    <w:rsid w:val="00A00E16"/>
    <w:rsid w:val="00A017D3"/>
    <w:rsid w:val="00A01BBA"/>
    <w:rsid w:val="00A05ECF"/>
    <w:rsid w:val="00A06B46"/>
    <w:rsid w:val="00A07474"/>
    <w:rsid w:val="00A1013E"/>
    <w:rsid w:val="00A11F35"/>
    <w:rsid w:val="00A129B9"/>
    <w:rsid w:val="00A12F35"/>
    <w:rsid w:val="00A15A95"/>
    <w:rsid w:val="00A15F65"/>
    <w:rsid w:val="00A201E7"/>
    <w:rsid w:val="00A25126"/>
    <w:rsid w:val="00A25167"/>
    <w:rsid w:val="00A26353"/>
    <w:rsid w:val="00A2732B"/>
    <w:rsid w:val="00A27CF7"/>
    <w:rsid w:val="00A30C38"/>
    <w:rsid w:val="00A30E7C"/>
    <w:rsid w:val="00A31491"/>
    <w:rsid w:val="00A316C3"/>
    <w:rsid w:val="00A31D98"/>
    <w:rsid w:val="00A3498C"/>
    <w:rsid w:val="00A372DA"/>
    <w:rsid w:val="00A377FE"/>
    <w:rsid w:val="00A43353"/>
    <w:rsid w:val="00A4392B"/>
    <w:rsid w:val="00A43C8B"/>
    <w:rsid w:val="00A440FE"/>
    <w:rsid w:val="00A44FE1"/>
    <w:rsid w:val="00A4566D"/>
    <w:rsid w:val="00A458F8"/>
    <w:rsid w:val="00A461CC"/>
    <w:rsid w:val="00A4665F"/>
    <w:rsid w:val="00A47023"/>
    <w:rsid w:val="00A47B45"/>
    <w:rsid w:val="00A50384"/>
    <w:rsid w:val="00A5343A"/>
    <w:rsid w:val="00A54A24"/>
    <w:rsid w:val="00A54E3C"/>
    <w:rsid w:val="00A56AFC"/>
    <w:rsid w:val="00A602DF"/>
    <w:rsid w:val="00A60560"/>
    <w:rsid w:val="00A60C8A"/>
    <w:rsid w:val="00A619E1"/>
    <w:rsid w:val="00A61B1F"/>
    <w:rsid w:val="00A61B32"/>
    <w:rsid w:val="00A665E3"/>
    <w:rsid w:val="00A6744C"/>
    <w:rsid w:val="00A6788A"/>
    <w:rsid w:val="00A71025"/>
    <w:rsid w:val="00A73091"/>
    <w:rsid w:val="00A74C05"/>
    <w:rsid w:val="00A74D35"/>
    <w:rsid w:val="00A777A8"/>
    <w:rsid w:val="00A80B48"/>
    <w:rsid w:val="00A819F3"/>
    <w:rsid w:val="00A81BB5"/>
    <w:rsid w:val="00A83C99"/>
    <w:rsid w:val="00A8533B"/>
    <w:rsid w:val="00A85C42"/>
    <w:rsid w:val="00A865AE"/>
    <w:rsid w:val="00A867A0"/>
    <w:rsid w:val="00A86C72"/>
    <w:rsid w:val="00A86EB1"/>
    <w:rsid w:val="00A87BAA"/>
    <w:rsid w:val="00A87D22"/>
    <w:rsid w:val="00A90034"/>
    <w:rsid w:val="00A927D2"/>
    <w:rsid w:val="00A93C3B"/>
    <w:rsid w:val="00A94A7D"/>
    <w:rsid w:val="00A978EA"/>
    <w:rsid w:val="00AA01D1"/>
    <w:rsid w:val="00AA02BA"/>
    <w:rsid w:val="00AA06D2"/>
    <w:rsid w:val="00AA17A2"/>
    <w:rsid w:val="00AA18F6"/>
    <w:rsid w:val="00AA281D"/>
    <w:rsid w:val="00AA2886"/>
    <w:rsid w:val="00AA3982"/>
    <w:rsid w:val="00AA4134"/>
    <w:rsid w:val="00AA602A"/>
    <w:rsid w:val="00AA673F"/>
    <w:rsid w:val="00AA79B5"/>
    <w:rsid w:val="00AA7BC3"/>
    <w:rsid w:val="00AA7E22"/>
    <w:rsid w:val="00AB0A8A"/>
    <w:rsid w:val="00AB4B9A"/>
    <w:rsid w:val="00AB4CDE"/>
    <w:rsid w:val="00AB66BD"/>
    <w:rsid w:val="00AB6A51"/>
    <w:rsid w:val="00AC0E81"/>
    <w:rsid w:val="00AC292A"/>
    <w:rsid w:val="00AC3E24"/>
    <w:rsid w:val="00AC4E70"/>
    <w:rsid w:val="00AD0ACC"/>
    <w:rsid w:val="00AD3C11"/>
    <w:rsid w:val="00AD55A2"/>
    <w:rsid w:val="00AE0085"/>
    <w:rsid w:val="00AE1AF0"/>
    <w:rsid w:val="00AE2336"/>
    <w:rsid w:val="00AE5BBD"/>
    <w:rsid w:val="00AE6824"/>
    <w:rsid w:val="00AF0E31"/>
    <w:rsid w:val="00AF1FEC"/>
    <w:rsid w:val="00AF3176"/>
    <w:rsid w:val="00AF335A"/>
    <w:rsid w:val="00AF35C9"/>
    <w:rsid w:val="00AF3C16"/>
    <w:rsid w:val="00AF3F73"/>
    <w:rsid w:val="00AF46D9"/>
    <w:rsid w:val="00AF4BC5"/>
    <w:rsid w:val="00AF6DF9"/>
    <w:rsid w:val="00B00E60"/>
    <w:rsid w:val="00B039A3"/>
    <w:rsid w:val="00B047AC"/>
    <w:rsid w:val="00B05A86"/>
    <w:rsid w:val="00B07FF6"/>
    <w:rsid w:val="00B10247"/>
    <w:rsid w:val="00B1068B"/>
    <w:rsid w:val="00B10747"/>
    <w:rsid w:val="00B1079D"/>
    <w:rsid w:val="00B110E7"/>
    <w:rsid w:val="00B1110C"/>
    <w:rsid w:val="00B11B6C"/>
    <w:rsid w:val="00B12297"/>
    <w:rsid w:val="00B12C36"/>
    <w:rsid w:val="00B12C65"/>
    <w:rsid w:val="00B13300"/>
    <w:rsid w:val="00B14BA9"/>
    <w:rsid w:val="00B14F67"/>
    <w:rsid w:val="00B150BB"/>
    <w:rsid w:val="00B1747D"/>
    <w:rsid w:val="00B26F42"/>
    <w:rsid w:val="00B363F6"/>
    <w:rsid w:val="00B40500"/>
    <w:rsid w:val="00B41598"/>
    <w:rsid w:val="00B4362D"/>
    <w:rsid w:val="00B43B7E"/>
    <w:rsid w:val="00B43C7F"/>
    <w:rsid w:val="00B443B3"/>
    <w:rsid w:val="00B4523D"/>
    <w:rsid w:val="00B455DB"/>
    <w:rsid w:val="00B4617B"/>
    <w:rsid w:val="00B52A1B"/>
    <w:rsid w:val="00B52A98"/>
    <w:rsid w:val="00B52CD7"/>
    <w:rsid w:val="00B53D41"/>
    <w:rsid w:val="00B544FA"/>
    <w:rsid w:val="00B57005"/>
    <w:rsid w:val="00B571DC"/>
    <w:rsid w:val="00B57C45"/>
    <w:rsid w:val="00B60C1F"/>
    <w:rsid w:val="00B612A0"/>
    <w:rsid w:val="00B61B3B"/>
    <w:rsid w:val="00B62864"/>
    <w:rsid w:val="00B62CBB"/>
    <w:rsid w:val="00B62DDA"/>
    <w:rsid w:val="00B66432"/>
    <w:rsid w:val="00B70FEB"/>
    <w:rsid w:val="00B71F62"/>
    <w:rsid w:val="00B72C5B"/>
    <w:rsid w:val="00B75FCC"/>
    <w:rsid w:val="00B81199"/>
    <w:rsid w:val="00B84DCC"/>
    <w:rsid w:val="00B85163"/>
    <w:rsid w:val="00B86FA9"/>
    <w:rsid w:val="00B875F1"/>
    <w:rsid w:val="00B879EF"/>
    <w:rsid w:val="00B910F4"/>
    <w:rsid w:val="00B91B12"/>
    <w:rsid w:val="00B94F9F"/>
    <w:rsid w:val="00B97CD5"/>
    <w:rsid w:val="00BA2C82"/>
    <w:rsid w:val="00BA4476"/>
    <w:rsid w:val="00BA4AF5"/>
    <w:rsid w:val="00BA4FB5"/>
    <w:rsid w:val="00BA6379"/>
    <w:rsid w:val="00BA7C02"/>
    <w:rsid w:val="00BB0FC5"/>
    <w:rsid w:val="00BB1FF5"/>
    <w:rsid w:val="00BB34EF"/>
    <w:rsid w:val="00BB41A1"/>
    <w:rsid w:val="00BB4237"/>
    <w:rsid w:val="00BB4E80"/>
    <w:rsid w:val="00BB5CC7"/>
    <w:rsid w:val="00BB6B7D"/>
    <w:rsid w:val="00BC32A7"/>
    <w:rsid w:val="00BC421D"/>
    <w:rsid w:val="00BC699B"/>
    <w:rsid w:val="00BC71F0"/>
    <w:rsid w:val="00BD0504"/>
    <w:rsid w:val="00BD1AE7"/>
    <w:rsid w:val="00BD1FF1"/>
    <w:rsid w:val="00BD24DE"/>
    <w:rsid w:val="00BD39B8"/>
    <w:rsid w:val="00BD3FB3"/>
    <w:rsid w:val="00BD692D"/>
    <w:rsid w:val="00BD6BA5"/>
    <w:rsid w:val="00BD734A"/>
    <w:rsid w:val="00BD796F"/>
    <w:rsid w:val="00BE13AA"/>
    <w:rsid w:val="00BE192B"/>
    <w:rsid w:val="00BE1A42"/>
    <w:rsid w:val="00BE1BFB"/>
    <w:rsid w:val="00BE2140"/>
    <w:rsid w:val="00BE2196"/>
    <w:rsid w:val="00BE27E0"/>
    <w:rsid w:val="00BE67DD"/>
    <w:rsid w:val="00BF00EA"/>
    <w:rsid w:val="00BF4818"/>
    <w:rsid w:val="00BF5420"/>
    <w:rsid w:val="00BF6BDD"/>
    <w:rsid w:val="00BF7CF8"/>
    <w:rsid w:val="00C02F68"/>
    <w:rsid w:val="00C038DC"/>
    <w:rsid w:val="00C051BB"/>
    <w:rsid w:val="00C07CDE"/>
    <w:rsid w:val="00C1275F"/>
    <w:rsid w:val="00C130E4"/>
    <w:rsid w:val="00C1313E"/>
    <w:rsid w:val="00C1561B"/>
    <w:rsid w:val="00C15771"/>
    <w:rsid w:val="00C1582E"/>
    <w:rsid w:val="00C16CD9"/>
    <w:rsid w:val="00C17CB4"/>
    <w:rsid w:val="00C17D26"/>
    <w:rsid w:val="00C22A07"/>
    <w:rsid w:val="00C24840"/>
    <w:rsid w:val="00C3038E"/>
    <w:rsid w:val="00C30821"/>
    <w:rsid w:val="00C31FF7"/>
    <w:rsid w:val="00C32F4C"/>
    <w:rsid w:val="00C33081"/>
    <w:rsid w:val="00C356D9"/>
    <w:rsid w:val="00C35859"/>
    <w:rsid w:val="00C36397"/>
    <w:rsid w:val="00C36443"/>
    <w:rsid w:val="00C368BD"/>
    <w:rsid w:val="00C36B75"/>
    <w:rsid w:val="00C37030"/>
    <w:rsid w:val="00C373D0"/>
    <w:rsid w:val="00C43960"/>
    <w:rsid w:val="00C439E0"/>
    <w:rsid w:val="00C44240"/>
    <w:rsid w:val="00C44D8F"/>
    <w:rsid w:val="00C4683A"/>
    <w:rsid w:val="00C46910"/>
    <w:rsid w:val="00C500D4"/>
    <w:rsid w:val="00C51809"/>
    <w:rsid w:val="00C5427E"/>
    <w:rsid w:val="00C57B24"/>
    <w:rsid w:val="00C602BA"/>
    <w:rsid w:val="00C613FE"/>
    <w:rsid w:val="00C622C9"/>
    <w:rsid w:val="00C63E94"/>
    <w:rsid w:val="00C6594B"/>
    <w:rsid w:val="00C72B52"/>
    <w:rsid w:val="00C73E64"/>
    <w:rsid w:val="00C746F4"/>
    <w:rsid w:val="00C7581C"/>
    <w:rsid w:val="00C76236"/>
    <w:rsid w:val="00C76D71"/>
    <w:rsid w:val="00C80F53"/>
    <w:rsid w:val="00C84495"/>
    <w:rsid w:val="00C8526D"/>
    <w:rsid w:val="00C85B12"/>
    <w:rsid w:val="00C90501"/>
    <w:rsid w:val="00C911D2"/>
    <w:rsid w:val="00C91838"/>
    <w:rsid w:val="00C91DE8"/>
    <w:rsid w:val="00C952D7"/>
    <w:rsid w:val="00C96432"/>
    <w:rsid w:val="00C97734"/>
    <w:rsid w:val="00CA0950"/>
    <w:rsid w:val="00CA3DCA"/>
    <w:rsid w:val="00CA3FF5"/>
    <w:rsid w:val="00CA532A"/>
    <w:rsid w:val="00CB2B01"/>
    <w:rsid w:val="00CB4189"/>
    <w:rsid w:val="00CB5B6D"/>
    <w:rsid w:val="00CB666C"/>
    <w:rsid w:val="00CB733E"/>
    <w:rsid w:val="00CB7601"/>
    <w:rsid w:val="00CB7FB0"/>
    <w:rsid w:val="00CC132A"/>
    <w:rsid w:val="00CC2574"/>
    <w:rsid w:val="00CC32E1"/>
    <w:rsid w:val="00CC5659"/>
    <w:rsid w:val="00CC5D93"/>
    <w:rsid w:val="00CC6240"/>
    <w:rsid w:val="00CC671E"/>
    <w:rsid w:val="00CD0AC3"/>
    <w:rsid w:val="00CD2791"/>
    <w:rsid w:val="00CD3A17"/>
    <w:rsid w:val="00CD40E7"/>
    <w:rsid w:val="00CD6E7F"/>
    <w:rsid w:val="00CE77FB"/>
    <w:rsid w:val="00CF2A68"/>
    <w:rsid w:val="00CF2B53"/>
    <w:rsid w:val="00CF4AC0"/>
    <w:rsid w:val="00CF54FC"/>
    <w:rsid w:val="00CF6CED"/>
    <w:rsid w:val="00D02062"/>
    <w:rsid w:val="00D02265"/>
    <w:rsid w:val="00D02A49"/>
    <w:rsid w:val="00D03359"/>
    <w:rsid w:val="00D0356A"/>
    <w:rsid w:val="00D03DB8"/>
    <w:rsid w:val="00D03F5A"/>
    <w:rsid w:val="00D04FCF"/>
    <w:rsid w:val="00D0640C"/>
    <w:rsid w:val="00D10000"/>
    <w:rsid w:val="00D12E82"/>
    <w:rsid w:val="00D13112"/>
    <w:rsid w:val="00D139A3"/>
    <w:rsid w:val="00D13EB6"/>
    <w:rsid w:val="00D149E2"/>
    <w:rsid w:val="00D15237"/>
    <w:rsid w:val="00D15644"/>
    <w:rsid w:val="00D2098E"/>
    <w:rsid w:val="00D209E6"/>
    <w:rsid w:val="00D2131C"/>
    <w:rsid w:val="00D22691"/>
    <w:rsid w:val="00D228E9"/>
    <w:rsid w:val="00D256E0"/>
    <w:rsid w:val="00D26431"/>
    <w:rsid w:val="00D27E27"/>
    <w:rsid w:val="00D30E2C"/>
    <w:rsid w:val="00D3102F"/>
    <w:rsid w:val="00D3180D"/>
    <w:rsid w:val="00D32350"/>
    <w:rsid w:val="00D328B9"/>
    <w:rsid w:val="00D32CFF"/>
    <w:rsid w:val="00D36060"/>
    <w:rsid w:val="00D36789"/>
    <w:rsid w:val="00D412F9"/>
    <w:rsid w:val="00D43A43"/>
    <w:rsid w:val="00D43EF9"/>
    <w:rsid w:val="00D44EF7"/>
    <w:rsid w:val="00D45F9A"/>
    <w:rsid w:val="00D4763C"/>
    <w:rsid w:val="00D5127B"/>
    <w:rsid w:val="00D5245F"/>
    <w:rsid w:val="00D554DA"/>
    <w:rsid w:val="00D56224"/>
    <w:rsid w:val="00D5628F"/>
    <w:rsid w:val="00D5673A"/>
    <w:rsid w:val="00D57E6B"/>
    <w:rsid w:val="00D60E6E"/>
    <w:rsid w:val="00D62C2C"/>
    <w:rsid w:val="00D63427"/>
    <w:rsid w:val="00D6750C"/>
    <w:rsid w:val="00D70141"/>
    <w:rsid w:val="00D72CF3"/>
    <w:rsid w:val="00D734D3"/>
    <w:rsid w:val="00D73CCD"/>
    <w:rsid w:val="00D74690"/>
    <w:rsid w:val="00D75DF5"/>
    <w:rsid w:val="00D76DF8"/>
    <w:rsid w:val="00D81CEF"/>
    <w:rsid w:val="00D81D03"/>
    <w:rsid w:val="00D8506E"/>
    <w:rsid w:val="00D852C6"/>
    <w:rsid w:val="00D85E05"/>
    <w:rsid w:val="00D85F4D"/>
    <w:rsid w:val="00D864A8"/>
    <w:rsid w:val="00D91853"/>
    <w:rsid w:val="00D93060"/>
    <w:rsid w:val="00D939F8"/>
    <w:rsid w:val="00D9498D"/>
    <w:rsid w:val="00D96CBC"/>
    <w:rsid w:val="00D975A0"/>
    <w:rsid w:val="00DA1892"/>
    <w:rsid w:val="00DA27A9"/>
    <w:rsid w:val="00DA4FC7"/>
    <w:rsid w:val="00DA5592"/>
    <w:rsid w:val="00DA756C"/>
    <w:rsid w:val="00DB08D7"/>
    <w:rsid w:val="00DB351A"/>
    <w:rsid w:val="00DB669B"/>
    <w:rsid w:val="00DB6F0E"/>
    <w:rsid w:val="00DC225C"/>
    <w:rsid w:val="00DC45CF"/>
    <w:rsid w:val="00DC60E2"/>
    <w:rsid w:val="00DC63A8"/>
    <w:rsid w:val="00DD17BF"/>
    <w:rsid w:val="00DD3E1D"/>
    <w:rsid w:val="00DD4EEB"/>
    <w:rsid w:val="00DD51B1"/>
    <w:rsid w:val="00DD586D"/>
    <w:rsid w:val="00DD6CBD"/>
    <w:rsid w:val="00DD73A2"/>
    <w:rsid w:val="00DE2588"/>
    <w:rsid w:val="00DE2BD0"/>
    <w:rsid w:val="00DE31C8"/>
    <w:rsid w:val="00DE4B29"/>
    <w:rsid w:val="00DE534F"/>
    <w:rsid w:val="00DE543C"/>
    <w:rsid w:val="00DF0621"/>
    <w:rsid w:val="00DF0AF4"/>
    <w:rsid w:val="00DF4F60"/>
    <w:rsid w:val="00DF541F"/>
    <w:rsid w:val="00DF547D"/>
    <w:rsid w:val="00DF76A6"/>
    <w:rsid w:val="00E00D58"/>
    <w:rsid w:val="00E01810"/>
    <w:rsid w:val="00E03043"/>
    <w:rsid w:val="00E05CDC"/>
    <w:rsid w:val="00E12F4C"/>
    <w:rsid w:val="00E12F54"/>
    <w:rsid w:val="00E13E70"/>
    <w:rsid w:val="00E17130"/>
    <w:rsid w:val="00E2185C"/>
    <w:rsid w:val="00E22343"/>
    <w:rsid w:val="00E228DF"/>
    <w:rsid w:val="00E263DB"/>
    <w:rsid w:val="00E26874"/>
    <w:rsid w:val="00E2724B"/>
    <w:rsid w:val="00E31D5D"/>
    <w:rsid w:val="00E324DE"/>
    <w:rsid w:val="00E32ED0"/>
    <w:rsid w:val="00E33575"/>
    <w:rsid w:val="00E35701"/>
    <w:rsid w:val="00E375E6"/>
    <w:rsid w:val="00E4162E"/>
    <w:rsid w:val="00E43440"/>
    <w:rsid w:val="00E43A76"/>
    <w:rsid w:val="00E43C9A"/>
    <w:rsid w:val="00E44782"/>
    <w:rsid w:val="00E45002"/>
    <w:rsid w:val="00E457AC"/>
    <w:rsid w:val="00E4646A"/>
    <w:rsid w:val="00E5191F"/>
    <w:rsid w:val="00E5198F"/>
    <w:rsid w:val="00E522EF"/>
    <w:rsid w:val="00E52B29"/>
    <w:rsid w:val="00E56176"/>
    <w:rsid w:val="00E57B79"/>
    <w:rsid w:val="00E652FD"/>
    <w:rsid w:val="00E65700"/>
    <w:rsid w:val="00E65FB2"/>
    <w:rsid w:val="00E7017E"/>
    <w:rsid w:val="00E7151D"/>
    <w:rsid w:val="00E7276B"/>
    <w:rsid w:val="00E74AF1"/>
    <w:rsid w:val="00E74D00"/>
    <w:rsid w:val="00E7682E"/>
    <w:rsid w:val="00E802FC"/>
    <w:rsid w:val="00E80433"/>
    <w:rsid w:val="00E83B6B"/>
    <w:rsid w:val="00E84E15"/>
    <w:rsid w:val="00E84E3A"/>
    <w:rsid w:val="00E85C65"/>
    <w:rsid w:val="00E85CD2"/>
    <w:rsid w:val="00E868FC"/>
    <w:rsid w:val="00E86B38"/>
    <w:rsid w:val="00E87075"/>
    <w:rsid w:val="00E901B4"/>
    <w:rsid w:val="00E93BC4"/>
    <w:rsid w:val="00E94B04"/>
    <w:rsid w:val="00E95808"/>
    <w:rsid w:val="00E95B2C"/>
    <w:rsid w:val="00E96308"/>
    <w:rsid w:val="00E9635F"/>
    <w:rsid w:val="00E96EE7"/>
    <w:rsid w:val="00E96FF9"/>
    <w:rsid w:val="00EA2FCB"/>
    <w:rsid w:val="00EA3D81"/>
    <w:rsid w:val="00EA427C"/>
    <w:rsid w:val="00EA55AA"/>
    <w:rsid w:val="00EA5E43"/>
    <w:rsid w:val="00EA6198"/>
    <w:rsid w:val="00EA7B3D"/>
    <w:rsid w:val="00EB47BC"/>
    <w:rsid w:val="00EB4AB4"/>
    <w:rsid w:val="00EB4ACE"/>
    <w:rsid w:val="00EC130E"/>
    <w:rsid w:val="00EC1858"/>
    <w:rsid w:val="00EC2E67"/>
    <w:rsid w:val="00EC333A"/>
    <w:rsid w:val="00EC6F4A"/>
    <w:rsid w:val="00ED1385"/>
    <w:rsid w:val="00ED33ED"/>
    <w:rsid w:val="00ED3C7A"/>
    <w:rsid w:val="00EE014C"/>
    <w:rsid w:val="00EE0407"/>
    <w:rsid w:val="00EE05B7"/>
    <w:rsid w:val="00EE0766"/>
    <w:rsid w:val="00EE1594"/>
    <w:rsid w:val="00EE1C76"/>
    <w:rsid w:val="00EE1D15"/>
    <w:rsid w:val="00EE1EA6"/>
    <w:rsid w:val="00EE5899"/>
    <w:rsid w:val="00EF0B20"/>
    <w:rsid w:val="00EF1060"/>
    <w:rsid w:val="00EF14F5"/>
    <w:rsid w:val="00EF2158"/>
    <w:rsid w:val="00EF27FD"/>
    <w:rsid w:val="00EF369A"/>
    <w:rsid w:val="00EF426D"/>
    <w:rsid w:val="00EF5479"/>
    <w:rsid w:val="00EF5CB5"/>
    <w:rsid w:val="00EF7582"/>
    <w:rsid w:val="00EF7939"/>
    <w:rsid w:val="00F00533"/>
    <w:rsid w:val="00F02AB0"/>
    <w:rsid w:val="00F03626"/>
    <w:rsid w:val="00F056A5"/>
    <w:rsid w:val="00F07546"/>
    <w:rsid w:val="00F07DEC"/>
    <w:rsid w:val="00F11184"/>
    <w:rsid w:val="00F11967"/>
    <w:rsid w:val="00F11A11"/>
    <w:rsid w:val="00F21442"/>
    <w:rsid w:val="00F23054"/>
    <w:rsid w:val="00F23EDF"/>
    <w:rsid w:val="00F256D3"/>
    <w:rsid w:val="00F27C5E"/>
    <w:rsid w:val="00F31BF8"/>
    <w:rsid w:val="00F3417D"/>
    <w:rsid w:val="00F3588E"/>
    <w:rsid w:val="00F3777A"/>
    <w:rsid w:val="00F461FE"/>
    <w:rsid w:val="00F50526"/>
    <w:rsid w:val="00F5117A"/>
    <w:rsid w:val="00F52295"/>
    <w:rsid w:val="00F5685A"/>
    <w:rsid w:val="00F57E73"/>
    <w:rsid w:val="00F60244"/>
    <w:rsid w:val="00F602C3"/>
    <w:rsid w:val="00F61156"/>
    <w:rsid w:val="00F61A55"/>
    <w:rsid w:val="00F64200"/>
    <w:rsid w:val="00F650B6"/>
    <w:rsid w:val="00F703B0"/>
    <w:rsid w:val="00F709A2"/>
    <w:rsid w:val="00F71B61"/>
    <w:rsid w:val="00F753B5"/>
    <w:rsid w:val="00F7639F"/>
    <w:rsid w:val="00F77852"/>
    <w:rsid w:val="00F8384B"/>
    <w:rsid w:val="00F85B99"/>
    <w:rsid w:val="00F85C04"/>
    <w:rsid w:val="00F86008"/>
    <w:rsid w:val="00F8688D"/>
    <w:rsid w:val="00F86E23"/>
    <w:rsid w:val="00F87994"/>
    <w:rsid w:val="00F909B7"/>
    <w:rsid w:val="00F91255"/>
    <w:rsid w:val="00F91C16"/>
    <w:rsid w:val="00F926A4"/>
    <w:rsid w:val="00F927DB"/>
    <w:rsid w:val="00F94087"/>
    <w:rsid w:val="00F9470F"/>
    <w:rsid w:val="00FA123D"/>
    <w:rsid w:val="00FA21CB"/>
    <w:rsid w:val="00FA3BFD"/>
    <w:rsid w:val="00FA4088"/>
    <w:rsid w:val="00FA5B7C"/>
    <w:rsid w:val="00FA6DEF"/>
    <w:rsid w:val="00FB2903"/>
    <w:rsid w:val="00FB2A8E"/>
    <w:rsid w:val="00FB35A4"/>
    <w:rsid w:val="00FB7450"/>
    <w:rsid w:val="00FC128C"/>
    <w:rsid w:val="00FC1921"/>
    <w:rsid w:val="00FC4CBE"/>
    <w:rsid w:val="00FC5225"/>
    <w:rsid w:val="00FC5C2C"/>
    <w:rsid w:val="00FC6556"/>
    <w:rsid w:val="00FC7A8E"/>
    <w:rsid w:val="00FD0A70"/>
    <w:rsid w:val="00FD102A"/>
    <w:rsid w:val="00FD27D6"/>
    <w:rsid w:val="00FD3F6A"/>
    <w:rsid w:val="00FD5837"/>
    <w:rsid w:val="00FD652D"/>
    <w:rsid w:val="00FD6A50"/>
    <w:rsid w:val="00FD6E67"/>
    <w:rsid w:val="00FD71C6"/>
    <w:rsid w:val="00FD797D"/>
    <w:rsid w:val="00FE3A4F"/>
    <w:rsid w:val="00FE452F"/>
    <w:rsid w:val="00FE558F"/>
    <w:rsid w:val="00FE68B8"/>
    <w:rsid w:val="00FF49A6"/>
    <w:rsid w:val="00FF4F6D"/>
    <w:rsid w:val="00FF5219"/>
    <w:rsid w:val="00FF534D"/>
    <w:rsid w:val="00FF729C"/>
    <w:rsid w:val="00FF7F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AE3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EF1"/>
    <w:pPr>
      <w:jc w:val="both"/>
    </w:pPr>
  </w:style>
  <w:style w:type="paragraph" w:styleId="Heading1">
    <w:name w:val="heading 1"/>
    <w:basedOn w:val="Normal"/>
    <w:next w:val="Normal"/>
    <w:link w:val="Heading1Char"/>
    <w:uiPriority w:val="9"/>
    <w:qFormat/>
    <w:rsid w:val="00186B5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86B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B676E"/>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B5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86B5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86B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186B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86B5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1CB"/>
    <w:pPr>
      <w:ind w:left="720"/>
      <w:contextualSpacing/>
    </w:pPr>
  </w:style>
  <w:style w:type="paragraph" w:styleId="BalloonText">
    <w:name w:val="Balloon Text"/>
    <w:basedOn w:val="Normal"/>
    <w:link w:val="BalloonTextChar"/>
    <w:uiPriority w:val="99"/>
    <w:semiHidden/>
    <w:unhideWhenUsed/>
    <w:rsid w:val="00BD7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34A"/>
    <w:rPr>
      <w:rFonts w:ascii="Tahoma" w:hAnsi="Tahoma" w:cs="Tahoma"/>
      <w:sz w:val="16"/>
      <w:szCs w:val="16"/>
    </w:rPr>
  </w:style>
  <w:style w:type="paragraph" w:styleId="Caption">
    <w:name w:val="caption"/>
    <w:basedOn w:val="Normal"/>
    <w:next w:val="Normal"/>
    <w:uiPriority w:val="35"/>
    <w:unhideWhenUsed/>
    <w:qFormat/>
    <w:rsid w:val="00BD734A"/>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B676E"/>
    <w:rPr>
      <w:rFonts w:ascii="Times New Roman" w:eastAsia="Times New Roman" w:hAnsi="Times New Roman" w:cs="Times New Roman"/>
      <w:b/>
      <w:bCs/>
      <w:sz w:val="27"/>
      <w:szCs w:val="27"/>
    </w:rPr>
  </w:style>
  <w:style w:type="paragraph" w:styleId="NormalWeb">
    <w:name w:val="Normal (Web)"/>
    <w:basedOn w:val="Normal"/>
    <w:uiPriority w:val="99"/>
    <w:unhideWhenUsed/>
    <w:rsid w:val="008B676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1A21"/>
  </w:style>
  <w:style w:type="character" w:styleId="Hyperlink">
    <w:name w:val="Hyperlink"/>
    <w:basedOn w:val="DefaultParagraphFont"/>
    <w:uiPriority w:val="99"/>
    <w:semiHidden/>
    <w:unhideWhenUsed/>
    <w:rsid w:val="009E0401"/>
    <w:rPr>
      <w:color w:val="0000FF"/>
      <w:u w:val="single"/>
    </w:rPr>
  </w:style>
  <w:style w:type="character" w:customStyle="1" w:styleId="Heading4Char">
    <w:name w:val="Heading 4 Char"/>
    <w:basedOn w:val="DefaultParagraphFont"/>
    <w:link w:val="Heading4"/>
    <w:uiPriority w:val="9"/>
    <w:rsid w:val="00186B5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86B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86B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186B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86B54"/>
    <w:rPr>
      <w:rFonts w:asciiTheme="majorHAnsi" w:eastAsiaTheme="majorEastAsia" w:hAnsiTheme="majorHAnsi" w:cstheme="majorBidi"/>
      <w:color w:val="404040" w:themeColor="text1" w:themeTint="BF"/>
      <w:sz w:val="20"/>
      <w:szCs w:val="20"/>
    </w:rPr>
  </w:style>
  <w:style w:type="character" w:customStyle="1" w:styleId="Heading2Char">
    <w:name w:val="Heading 2 Char"/>
    <w:basedOn w:val="DefaultParagraphFont"/>
    <w:link w:val="Heading2"/>
    <w:uiPriority w:val="9"/>
    <w:rsid w:val="00186B5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86B54"/>
    <w:rPr>
      <w:rFonts w:asciiTheme="majorHAnsi" w:eastAsiaTheme="majorEastAsia" w:hAnsiTheme="majorHAnsi" w:cstheme="majorBidi"/>
      <w:b/>
      <w:bCs/>
      <w:color w:val="345A8A" w:themeColor="accent1" w:themeShade="B5"/>
      <w:sz w:val="32"/>
      <w:szCs w:val="32"/>
    </w:rPr>
  </w:style>
  <w:style w:type="character" w:styleId="LineNumber">
    <w:name w:val="line number"/>
    <w:basedOn w:val="DefaultParagraphFont"/>
    <w:uiPriority w:val="99"/>
    <w:semiHidden/>
    <w:unhideWhenUsed/>
    <w:rsid w:val="00FA3BFD"/>
  </w:style>
  <w:style w:type="character" w:styleId="CommentReference">
    <w:name w:val="annotation reference"/>
    <w:basedOn w:val="DefaultParagraphFont"/>
    <w:uiPriority w:val="99"/>
    <w:semiHidden/>
    <w:unhideWhenUsed/>
    <w:rsid w:val="003231A6"/>
    <w:rPr>
      <w:sz w:val="16"/>
      <w:szCs w:val="16"/>
    </w:rPr>
  </w:style>
  <w:style w:type="paragraph" w:styleId="CommentText">
    <w:name w:val="annotation text"/>
    <w:basedOn w:val="Normal"/>
    <w:link w:val="CommentTextChar"/>
    <w:uiPriority w:val="99"/>
    <w:semiHidden/>
    <w:unhideWhenUsed/>
    <w:rsid w:val="003231A6"/>
    <w:pPr>
      <w:spacing w:line="240" w:lineRule="auto"/>
    </w:pPr>
    <w:rPr>
      <w:sz w:val="20"/>
      <w:szCs w:val="20"/>
    </w:rPr>
  </w:style>
  <w:style w:type="character" w:customStyle="1" w:styleId="CommentTextChar">
    <w:name w:val="Comment Text Char"/>
    <w:basedOn w:val="DefaultParagraphFont"/>
    <w:link w:val="CommentText"/>
    <w:uiPriority w:val="99"/>
    <w:semiHidden/>
    <w:rsid w:val="003231A6"/>
    <w:rPr>
      <w:sz w:val="20"/>
      <w:szCs w:val="20"/>
    </w:rPr>
  </w:style>
  <w:style w:type="paragraph" w:styleId="CommentSubject">
    <w:name w:val="annotation subject"/>
    <w:basedOn w:val="CommentText"/>
    <w:next w:val="CommentText"/>
    <w:link w:val="CommentSubjectChar"/>
    <w:uiPriority w:val="99"/>
    <w:semiHidden/>
    <w:unhideWhenUsed/>
    <w:rsid w:val="003231A6"/>
    <w:rPr>
      <w:b/>
      <w:bCs/>
    </w:rPr>
  </w:style>
  <w:style w:type="character" w:customStyle="1" w:styleId="CommentSubjectChar">
    <w:name w:val="Comment Subject Char"/>
    <w:basedOn w:val="CommentTextChar"/>
    <w:link w:val="CommentSubject"/>
    <w:uiPriority w:val="99"/>
    <w:semiHidden/>
    <w:rsid w:val="003231A6"/>
    <w:rPr>
      <w:b/>
      <w:bCs/>
      <w:sz w:val="20"/>
      <w:szCs w:val="20"/>
    </w:rPr>
  </w:style>
  <w:style w:type="table" w:styleId="TableGrid">
    <w:name w:val="Table Grid"/>
    <w:basedOn w:val="TableNormal"/>
    <w:uiPriority w:val="59"/>
    <w:rsid w:val="0082157E"/>
    <w:pPr>
      <w:spacing w:after="0" w:line="240" w:lineRule="auto"/>
    </w:pPr>
    <w:rPr>
      <w:rFonts w:ascii="Times New Roman" w:eastAsia="Times New Roman" w:hAnsi="Times New Roman" w:cs="Times New Roman"/>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EF1"/>
    <w:pPr>
      <w:jc w:val="both"/>
    </w:pPr>
  </w:style>
  <w:style w:type="paragraph" w:styleId="Heading1">
    <w:name w:val="heading 1"/>
    <w:basedOn w:val="Normal"/>
    <w:next w:val="Normal"/>
    <w:link w:val="Heading1Char"/>
    <w:uiPriority w:val="9"/>
    <w:qFormat/>
    <w:rsid w:val="00186B5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86B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B676E"/>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B5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86B5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86B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186B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86B5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1CB"/>
    <w:pPr>
      <w:ind w:left="720"/>
      <w:contextualSpacing/>
    </w:pPr>
  </w:style>
  <w:style w:type="paragraph" w:styleId="BalloonText">
    <w:name w:val="Balloon Text"/>
    <w:basedOn w:val="Normal"/>
    <w:link w:val="BalloonTextChar"/>
    <w:uiPriority w:val="99"/>
    <w:semiHidden/>
    <w:unhideWhenUsed/>
    <w:rsid w:val="00BD7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34A"/>
    <w:rPr>
      <w:rFonts w:ascii="Tahoma" w:hAnsi="Tahoma" w:cs="Tahoma"/>
      <w:sz w:val="16"/>
      <w:szCs w:val="16"/>
    </w:rPr>
  </w:style>
  <w:style w:type="paragraph" w:styleId="Caption">
    <w:name w:val="caption"/>
    <w:basedOn w:val="Normal"/>
    <w:next w:val="Normal"/>
    <w:uiPriority w:val="35"/>
    <w:unhideWhenUsed/>
    <w:qFormat/>
    <w:rsid w:val="00BD734A"/>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B676E"/>
    <w:rPr>
      <w:rFonts w:ascii="Times New Roman" w:eastAsia="Times New Roman" w:hAnsi="Times New Roman" w:cs="Times New Roman"/>
      <w:b/>
      <w:bCs/>
      <w:sz w:val="27"/>
      <w:szCs w:val="27"/>
    </w:rPr>
  </w:style>
  <w:style w:type="paragraph" w:styleId="NormalWeb">
    <w:name w:val="Normal (Web)"/>
    <w:basedOn w:val="Normal"/>
    <w:uiPriority w:val="99"/>
    <w:unhideWhenUsed/>
    <w:rsid w:val="008B676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1A21"/>
  </w:style>
  <w:style w:type="character" w:styleId="Hyperlink">
    <w:name w:val="Hyperlink"/>
    <w:basedOn w:val="DefaultParagraphFont"/>
    <w:uiPriority w:val="99"/>
    <w:semiHidden/>
    <w:unhideWhenUsed/>
    <w:rsid w:val="009E0401"/>
    <w:rPr>
      <w:color w:val="0000FF"/>
      <w:u w:val="single"/>
    </w:rPr>
  </w:style>
  <w:style w:type="character" w:customStyle="1" w:styleId="Heading4Char">
    <w:name w:val="Heading 4 Char"/>
    <w:basedOn w:val="DefaultParagraphFont"/>
    <w:link w:val="Heading4"/>
    <w:uiPriority w:val="9"/>
    <w:rsid w:val="00186B5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86B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86B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186B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86B54"/>
    <w:rPr>
      <w:rFonts w:asciiTheme="majorHAnsi" w:eastAsiaTheme="majorEastAsia" w:hAnsiTheme="majorHAnsi" w:cstheme="majorBidi"/>
      <w:color w:val="404040" w:themeColor="text1" w:themeTint="BF"/>
      <w:sz w:val="20"/>
      <w:szCs w:val="20"/>
    </w:rPr>
  </w:style>
  <w:style w:type="character" w:customStyle="1" w:styleId="Heading2Char">
    <w:name w:val="Heading 2 Char"/>
    <w:basedOn w:val="DefaultParagraphFont"/>
    <w:link w:val="Heading2"/>
    <w:uiPriority w:val="9"/>
    <w:rsid w:val="00186B5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86B54"/>
    <w:rPr>
      <w:rFonts w:asciiTheme="majorHAnsi" w:eastAsiaTheme="majorEastAsia" w:hAnsiTheme="majorHAnsi" w:cstheme="majorBidi"/>
      <w:b/>
      <w:bCs/>
      <w:color w:val="345A8A" w:themeColor="accent1" w:themeShade="B5"/>
      <w:sz w:val="32"/>
      <w:szCs w:val="32"/>
    </w:rPr>
  </w:style>
  <w:style w:type="character" w:styleId="LineNumber">
    <w:name w:val="line number"/>
    <w:basedOn w:val="DefaultParagraphFont"/>
    <w:uiPriority w:val="99"/>
    <w:semiHidden/>
    <w:unhideWhenUsed/>
    <w:rsid w:val="00FA3BFD"/>
  </w:style>
  <w:style w:type="character" w:styleId="CommentReference">
    <w:name w:val="annotation reference"/>
    <w:basedOn w:val="DefaultParagraphFont"/>
    <w:uiPriority w:val="99"/>
    <w:semiHidden/>
    <w:unhideWhenUsed/>
    <w:rsid w:val="003231A6"/>
    <w:rPr>
      <w:sz w:val="16"/>
      <w:szCs w:val="16"/>
    </w:rPr>
  </w:style>
  <w:style w:type="paragraph" w:styleId="CommentText">
    <w:name w:val="annotation text"/>
    <w:basedOn w:val="Normal"/>
    <w:link w:val="CommentTextChar"/>
    <w:uiPriority w:val="99"/>
    <w:semiHidden/>
    <w:unhideWhenUsed/>
    <w:rsid w:val="003231A6"/>
    <w:pPr>
      <w:spacing w:line="240" w:lineRule="auto"/>
    </w:pPr>
    <w:rPr>
      <w:sz w:val="20"/>
      <w:szCs w:val="20"/>
    </w:rPr>
  </w:style>
  <w:style w:type="character" w:customStyle="1" w:styleId="CommentTextChar">
    <w:name w:val="Comment Text Char"/>
    <w:basedOn w:val="DefaultParagraphFont"/>
    <w:link w:val="CommentText"/>
    <w:uiPriority w:val="99"/>
    <w:semiHidden/>
    <w:rsid w:val="003231A6"/>
    <w:rPr>
      <w:sz w:val="20"/>
      <w:szCs w:val="20"/>
    </w:rPr>
  </w:style>
  <w:style w:type="paragraph" w:styleId="CommentSubject">
    <w:name w:val="annotation subject"/>
    <w:basedOn w:val="CommentText"/>
    <w:next w:val="CommentText"/>
    <w:link w:val="CommentSubjectChar"/>
    <w:uiPriority w:val="99"/>
    <w:semiHidden/>
    <w:unhideWhenUsed/>
    <w:rsid w:val="003231A6"/>
    <w:rPr>
      <w:b/>
      <w:bCs/>
    </w:rPr>
  </w:style>
  <w:style w:type="character" w:customStyle="1" w:styleId="CommentSubjectChar">
    <w:name w:val="Comment Subject Char"/>
    <w:basedOn w:val="CommentTextChar"/>
    <w:link w:val="CommentSubject"/>
    <w:uiPriority w:val="99"/>
    <w:semiHidden/>
    <w:rsid w:val="003231A6"/>
    <w:rPr>
      <w:b/>
      <w:bCs/>
      <w:sz w:val="20"/>
      <w:szCs w:val="20"/>
    </w:rPr>
  </w:style>
  <w:style w:type="table" w:styleId="TableGrid">
    <w:name w:val="Table Grid"/>
    <w:basedOn w:val="TableNormal"/>
    <w:uiPriority w:val="59"/>
    <w:rsid w:val="0082157E"/>
    <w:pPr>
      <w:spacing w:after="0" w:line="240" w:lineRule="auto"/>
    </w:pPr>
    <w:rPr>
      <w:rFonts w:ascii="Times New Roman" w:eastAsia="Times New Roman" w:hAnsi="Times New Roman" w:cs="Times New Roman"/>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004761">
      <w:bodyDiv w:val="1"/>
      <w:marLeft w:val="0"/>
      <w:marRight w:val="0"/>
      <w:marTop w:val="0"/>
      <w:marBottom w:val="0"/>
      <w:divBdr>
        <w:top w:val="none" w:sz="0" w:space="0" w:color="auto"/>
        <w:left w:val="none" w:sz="0" w:space="0" w:color="auto"/>
        <w:bottom w:val="none" w:sz="0" w:space="0" w:color="auto"/>
        <w:right w:val="none" w:sz="0" w:space="0" w:color="auto"/>
      </w:divBdr>
    </w:div>
    <w:div w:id="559170601">
      <w:bodyDiv w:val="1"/>
      <w:marLeft w:val="0"/>
      <w:marRight w:val="0"/>
      <w:marTop w:val="0"/>
      <w:marBottom w:val="0"/>
      <w:divBdr>
        <w:top w:val="none" w:sz="0" w:space="0" w:color="auto"/>
        <w:left w:val="none" w:sz="0" w:space="0" w:color="auto"/>
        <w:bottom w:val="none" w:sz="0" w:space="0" w:color="auto"/>
        <w:right w:val="none" w:sz="0" w:space="0" w:color="auto"/>
      </w:divBdr>
    </w:div>
    <w:div w:id="882525524">
      <w:bodyDiv w:val="1"/>
      <w:marLeft w:val="0"/>
      <w:marRight w:val="0"/>
      <w:marTop w:val="0"/>
      <w:marBottom w:val="0"/>
      <w:divBdr>
        <w:top w:val="none" w:sz="0" w:space="0" w:color="auto"/>
        <w:left w:val="none" w:sz="0" w:space="0" w:color="auto"/>
        <w:bottom w:val="none" w:sz="0" w:space="0" w:color="auto"/>
        <w:right w:val="none" w:sz="0" w:space="0" w:color="auto"/>
      </w:divBdr>
    </w:div>
    <w:div w:id="1165978618">
      <w:bodyDiv w:val="1"/>
      <w:marLeft w:val="0"/>
      <w:marRight w:val="0"/>
      <w:marTop w:val="0"/>
      <w:marBottom w:val="0"/>
      <w:divBdr>
        <w:top w:val="none" w:sz="0" w:space="0" w:color="auto"/>
        <w:left w:val="none" w:sz="0" w:space="0" w:color="auto"/>
        <w:bottom w:val="none" w:sz="0" w:space="0" w:color="auto"/>
        <w:right w:val="none" w:sz="0" w:space="0" w:color="auto"/>
      </w:divBdr>
      <w:divsChild>
        <w:div w:id="963923221">
          <w:marLeft w:val="0"/>
          <w:marRight w:val="0"/>
          <w:marTop w:val="0"/>
          <w:marBottom w:val="0"/>
          <w:divBdr>
            <w:top w:val="none" w:sz="0" w:space="0" w:color="auto"/>
            <w:left w:val="none" w:sz="0" w:space="0" w:color="auto"/>
            <w:bottom w:val="none" w:sz="0" w:space="0" w:color="auto"/>
            <w:right w:val="none" w:sz="0" w:space="0" w:color="auto"/>
          </w:divBdr>
          <w:divsChild>
            <w:div w:id="20171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11389">
      <w:bodyDiv w:val="1"/>
      <w:marLeft w:val="0"/>
      <w:marRight w:val="0"/>
      <w:marTop w:val="0"/>
      <w:marBottom w:val="0"/>
      <w:divBdr>
        <w:top w:val="none" w:sz="0" w:space="0" w:color="auto"/>
        <w:left w:val="none" w:sz="0" w:space="0" w:color="auto"/>
        <w:bottom w:val="none" w:sz="0" w:space="0" w:color="auto"/>
        <w:right w:val="none" w:sz="0" w:space="0" w:color="auto"/>
      </w:divBdr>
    </w:div>
    <w:div w:id="1902322681">
      <w:bodyDiv w:val="1"/>
      <w:marLeft w:val="0"/>
      <w:marRight w:val="0"/>
      <w:marTop w:val="0"/>
      <w:marBottom w:val="0"/>
      <w:divBdr>
        <w:top w:val="none" w:sz="0" w:space="0" w:color="auto"/>
        <w:left w:val="none" w:sz="0" w:space="0" w:color="auto"/>
        <w:bottom w:val="none" w:sz="0" w:space="0" w:color="auto"/>
        <w:right w:val="none" w:sz="0" w:space="0" w:color="auto"/>
      </w:divBdr>
      <w:divsChild>
        <w:div w:id="1221750314">
          <w:marLeft w:val="0"/>
          <w:marRight w:val="0"/>
          <w:marTop w:val="0"/>
          <w:marBottom w:val="0"/>
          <w:divBdr>
            <w:top w:val="none" w:sz="0" w:space="0" w:color="auto"/>
            <w:left w:val="none" w:sz="0" w:space="0" w:color="auto"/>
            <w:bottom w:val="none" w:sz="0" w:space="0" w:color="auto"/>
            <w:right w:val="none" w:sz="0" w:space="0" w:color="auto"/>
          </w:divBdr>
        </w:div>
      </w:divsChild>
    </w:div>
    <w:div w:id="208491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w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0963B-7427-46CF-AEFB-69857CE2E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80B2C30C.dotm</Template>
  <TotalTime>0</TotalTime>
  <Pages>26</Pages>
  <Words>29975</Words>
  <Characters>170863</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200438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Dimitrios Christodoulou</dc:creator>
  <cp:lastModifiedBy>Dimitrios Christodoulou</cp:lastModifiedBy>
  <cp:revision>597</cp:revision>
  <cp:lastPrinted>2016-12-22T12:56:00Z</cp:lastPrinted>
  <dcterms:created xsi:type="dcterms:W3CDTF">2016-07-10T09:54:00Z</dcterms:created>
  <dcterms:modified xsi:type="dcterms:W3CDTF">2016-12-22T13:20:00Z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dimitris.christodoulou.dit@gmail.com@www.mendeley.com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